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BB1ADC">
          <w:pPr>
            <w:pStyle w:val="PadderBetweenControlandBody"/>
          </w:pPr>
        </w:p>
      </w:sdtContent>
    </w:sdt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2"/>
      </w:pPr>
      <w:r>
        <w:rPr>
          <w:rFonts w:hint="eastAsia"/>
        </w:rPr>
        <w:t>注册登录</w:t>
      </w:r>
    </w:p>
    <w:p w:rsidR="00335771" w:rsidRDefault="00335771" w:rsidP="00335771">
      <w:pPr>
        <w:pStyle w:val="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BB1ADC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2"/>
      </w:pPr>
      <w:r>
        <w:rPr>
          <w:rFonts w:hint="eastAsia"/>
        </w:rPr>
        <w:t>个人中心</w:t>
      </w:r>
    </w:p>
    <w:p w:rsidR="00186153" w:rsidRDefault="00186153" w:rsidP="00186153">
      <w:pPr>
        <w:pStyle w:val="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8" w:name="_Toc476467681"/>
      <w:r w:rsidR="00C65A14"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BB1ADC" w:rsidP="00A12E42">
      <w:hyperlink r:id="rId13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593F1E" w:rsidRDefault="00BB1ADC" w:rsidP="00A12E42">
      <w:hyperlink r:id="rId14" w:anchor="handling-uploaded-files-with-a-model" w:history="1">
        <w:r w:rsidR="00593F1E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5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9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0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2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3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4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6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7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BB1ADC" w:rsidP="003067FA">
      <w:hyperlink r:id="rId28" w:anchor="download" w:history="1">
        <w:proofErr w:type="gramStart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BB1ADC" w:rsidP="003067FA">
      <w:hyperlink r:id="rId29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BB1ADC" w:rsidP="0058537D">
      <w:hyperlink r:id="rId30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BB1ADC" w:rsidP="0058537D">
      <w:hyperlink r:id="rId31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BB1ADC" w:rsidP="0058537D">
      <w:hyperlink r:id="rId32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BB1ADC" w:rsidP="003067FA">
      <w:hyperlink r:id="rId33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43085F">
        <w:rPr>
          <w:color w:val="000000"/>
        </w:rPr>
        <w:t>value</w:t>
      </w:r>
      <w:proofErr w:type="gramEnd"/>
      <w:r w:rsidRPr="0043085F">
        <w:rPr>
          <w:color w:val="000000"/>
        </w:rPr>
        <w:t xml:space="preserve">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386F9940" wp14:editId="21215713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37F934DC" wp14:editId="031674AE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040BFDA4" wp14:editId="49032A05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轮播图</w:t>
      </w:r>
    </w:p>
    <w:p w:rsidR="00431054" w:rsidRDefault="00431054" w:rsidP="00431054">
      <w:pPr>
        <w:rPr>
          <w:rFonts w:hint="eastAsia"/>
        </w:rPr>
      </w:pPr>
      <w:proofErr w:type="gramStart"/>
      <w:r w:rsidRPr="00431054">
        <w:rPr>
          <w:rFonts w:hint="eastAsia"/>
        </w:rPr>
        <w:t>轮播切换</w:t>
      </w:r>
      <w:proofErr w:type="gramEnd"/>
      <w:r w:rsidRPr="00431054">
        <w:rPr>
          <w:rFonts w:hint="eastAsia"/>
        </w:rPr>
        <w:t>广告图片，可以放自己活动也可以作为广告位营销</w:t>
      </w:r>
    </w:p>
    <w:p w:rsidR="00E81184" w:rsidRDefault="0060196D" w:rsidP="00431054">
      <w:pPr>
        <w:rPr>
          <w:rFonts w:hint="eastAsia"/>
        </w:rPr>
      </w:pPr>
      <w:r>
        <w:rPr>
          <w:noProof/>
        </w:rPr>
        <w:drawing>
          <wp:inline distT="0" distB="0" distL="0" distR="0" wp14:anchorId="5FA6968E" wp14:editId="0A658E14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>
      <w:pPr>
        <w:rPr>
          <w:rFonts w:hint="eastAsia"/>
        </w:rPr>
      </w:pPr>
    </w:p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74278BF8" wp14:editId="19FDDA3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Pr="00431054" w:rsidRDefault="00431054" w:rsidP="00431054"/>
    <w:p w:rsidR="00CF63D1" w:rsidRDefault="00CF63D1" w:rsidP="00CF63D1">
      <w:pPr>
        <w:pStyle w:val="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BB1ADC" w:rsidP="00912CBA">
      <w:hyperlink r:id="rId42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4EB48980" wp14:editId="7F0BC791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2"/>
      </w:pPr>
      <w:r>
        <w:rPr>
          <w:rFonts w:hint="eastAsia"/>
        </w:rPr>
        <w:t>CBV</w:t>
      </w:r>
    </w:p>
    <w:p w:rsidR="00090280" w:rsidRDefault="00090280"/>
    <w:p w:rsidR="00603F14" w:rsidRDefault="00BB1ADC" w:rsidP="00603F14">
      <w:hyperlink r:id="rId47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BB1ADC" w:rsidP="009276CD">
      <w:pPr>
        <w:rPr>
          <w:color w:val="0000FF" w:themeColor="hyperlink"/>
          <w:u w:val="single"/>
        </w:rPr>
      </w:pPr>
      <w:hyperlink r:id="rId48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BB1ADC" w:rsidP="00F2628B">
      <w:pPr>
        <w:rPr>
          <w:rStyle w:val="aa"/>
          <w:color w:val="auto"/>
          <w:u w:val="none"/>
        </w:rPr>
      </w:pPr>
      <w:hyperlink r:id="rId49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BB1ADC" w:rsidP="00F2628B">
      <w:pPr>
        <w:rPr>
          <w:rStyle w:val="aa"/>
        </w:rPr>
      </w:pPr>
      <w:hyperlink r:id="rId50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BB1ADC" w:rsidP="00881301">
      <w:hyperlink r:id="rId51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</w:t>
      </w:r>
      <w:proofErr w:type="gramStart"/>
      <w:r w:rsidRPr="00645D22">
        <w:rPr>
          <w:color w:val="808080"/>
        </w:rPr>
        <w:t>image</w:t>
      </w:r>
      <w:proofErr w:type="gramEnd"/>
      <w:r w:rsidRPr="00645D22">
        <w:rPr>
          <w:color w:val="808080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BB1ADC" w:rsidP="00F63517">
      <w:hyperlink r:id="rId53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BB1ADC" w:rsidP="00F63517">
      <w:hyperlink r:id="rId54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BB1ADC" w:rsidP="00F63517">
      <w:hyperlink r:id="rId55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BB1ADC" w:rsidP="00F63517">
      <w:pPr>
        <w:rPr>
          <w:rStyle w:val="aa"/>
        </w:rPr>
      </w:pPr>
      <w:hyperlink r:id="rId56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57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BB1ADC" w:rsidP="00B82509">
      <w:hyperlink r:id="rId58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BB1ADC" w:rsidP="00B82509">
      <w:hyperlink r:id="rId59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BB1ADC" w:rsidP="00B129CA">
      <w:hyperlink r:id="rId60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>
        <w:rPr>
          <w:rStyle w:val="aa"/>
          <w:rFonts w:hint="eastAsia"/>
        </w:rPr>
        <w:t xml:space="preserve"> </w:t>
      </w:r>
      <w:r w:rsidR="00604BC3" w:rsidRPr="00604BC3">
        <w:rPr>
          <w:rStyle w:val="aa"/>
        </w:rPr>
        <w:t>https://github.com/pcraciunoiu/kitsune/</w:t>
      </w:r>
    </w:p>
    <w:p w:rsidR="007A5EC1" w:rsidRPr="007A5EC1" w:rsidRDefault="00BB1ADC" w:rsidP="007A5EC1">
      <w:hyperlink r:id="rId61" w:history="1">
        <w:r w:rsidR="007A5EC1" w:rsidRPr="007A5EC1">
          <w:rPr>
            <w:rStyle w:val="aa"/>
          </w:rPr>
          <w:t>Django image upload</w:t>
        </w:r>
      </w:hyperlink>
    </w:p>
    <w:p w:rsidR="007A5EC1" w:rsidRPr="007A5EC1" w:rsidRDefault="00BB1ADC" w:rsidP="007A5EC1">
      <w:hyperlink r:id="rId62" w:history="1">
        <w:proofErr w:type="gramStart"/>
        <w:r w:rsidR="007A5EC1" w:rsidRPr="004D1E8E">
          <w:rPr>
            <w:rStyle w:val="aa"/>
            <w:highlight w:val="green"/>
          </w:rPr>
          <w:t>jQuery</w:t>
        </w:r>
        <w:proofErr w:type="gramEnd"/>
        <w:r w:rsidR="007A5EC1" w:rsidRPr="004D1E8E">
          <w:rPr>
            <w:rStyle w:val="aa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63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BB1ADC">
      <w:hyperlink r:id="rId64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65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BB1ADC" w:rsidP="000F4AE8">
      <w:pPr>
        <w:rPr>
          <w:rStyle w:val="aa"/>
        </w:rPr>
      </w:pPr>
      <w:hyperlink r:id="rId66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BB1ADC" w:rsidP="000F4AE8">
      <w:pPr>
        <w:pStyle w:val="a4"/>
        <w:numPr>
          <w:ilvl w:val="0"/>
          <w:numId w:val="15"/>
        </w:numPr>
      </w:pPr>
      <w:hyperlink r:id="rId67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BB1ADC" w:rsidP="000F4AE8">
      <w:pPr>
        <w:pStyle w:val="a4"/>
        <w:numPr>
          <w:ilvl w:val="0"/>
          <w:numId w:val="15"/>
        </w:numPr>
        <w:rPr>
          <w:rStyle w:val="aa"/>
        </w:rPr>
      </w:pPr>
      <w:hyperlink r:id="rId68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BB1ADC" w:rsidP="000F4AE8">
      <w:pPr>
        <w:rPr>
          <w:rStyle w:val="aa"/>
        </w:rPr>
      </w:pPr>
      <w:hyperlink r:id="rId69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3"/>
      </w:pPr>
      <w:r>
        <w:rPr>
          <w:rFonts w:hint="eastAsia"/>
        </w:rPr>
        <w:t>参考</w:t>
      </w:r>
    </w:p>
    <w:p w:rsidR="00A35D29" w:rsidRPr="00005A47" w:rsidRDefault="00BB1ADC">
      <w:hyperlink r:id="rId70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BB1ADC">
      <w:hyperlink r:id="rId71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BB1ADC" w:rsidP="007F468E">
      <w:hyperlink r:id="rId72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BB1ADC" w:rsidP="0045269E">
      <w:hyperlink r:id="rId73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BB1ADC" w:rsidP="00761CC4">
      <w:hyperlink r:id="rId74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BB1ADC" w:rsidP="0096346C">
      <w:hyperlink r:id="rId75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BB1ADC" w:rsidP="00F91EB8">
      <w:hyperlink r:id="rId76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BB1ADC" w:rsidP="00715C7E">
      <w:hyperlink r:id="rId77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BB1ADC" w:rsidP="00715C7E">
      <w:hyperlink r:id="rId78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BB1ADC" w:rsidP="00005A47">
      <w:pPr>
        <w:rPr>
          <w:rStyle w:val="aa"/>
        </w:rPr>
      </w:pPr>
      <w:hyperlink r:id="rId79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BB1ADC" w:rsidP="006A0067">
      <w:hyperlink r:id="rId80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BB1ADC">
      <w:hyperlink r:id="rId81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BB1ADC">
      <w:hyperlink r:id="rId82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BB1ADC" w:rsidP="00DA3E0F">
      <w:hyperlink r:id="rId83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BB1ADC" w:rsidP="00344DD8">
      <w:pPr>
        <w:pStyle w:val="a4"/>
        <w:numPr>
          <w:ilvl w:val="0"/>
          <w:numId w:val="14"/>
        </w:numPr>
      </w:pPr>
      <w:hyperlink r:id="rId84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2"/>
      </w:pPr>
      <w:r>
        <w:rPr>
          <w:rFonts w:hint="eastAsia"/>
        </w:rPr>
        <w:t>轮播图</w:t>
      </w:r>
    </w:p>
    <w:p w:rsidR="007E2A76" w:rsidRDefault="007E2A76"/>
    <w:p w:rsidR="007E2A76" w:rsidRDefault="00BB1ADC">
      <w:hyperlink r:id="rId85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BB1ADC" w:rsidP="00060DA2">
      <w:hyperlink r:id="rId86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BB1ADC" w:rsidP="008D53E2">
      <w:hyperlink r:id="rId90" w:history="1">
        <w:proofErr w:type="gramStart"/>
        <w:r w:rsidR="008D53E2" w:rsidRPr="00CB084C">
          <w:rPr>
            <w:rStyle w:val="aa"/>
          </w:rPr>
          <w:t>django-mptt</w:t>
        </w:r>
        <w:proofErr w:type="gramEnd"/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BB1ADC" w:rsidP="008D53E2">
      <w:pPr>
        <w:rPr>
          <w:rStyle w:val="aa"/>
        </w:rPr>
      </w:pPr>
      <w:hyperlink r:id="rId91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BB1ADC" w:rsidP="008D53E2">
      <w:hyperlink r:id="rId92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BB1ADC" w:rsidP="008D53E2">
      <w:pPr>
        <w:rPr>
          <w:highlight w:val="green"/>
        </w:rPr>
      </w:pPr>
      <w:hyperlink r:id="rId93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94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BB1ADC" w:rsidP="008D53E2">
      <w:pPr>
        <w:rPr>
          <w:rStyle w:val="aa"/>
        </w:rPr>
      </w:pPr>
      <w:hyperlink r:id="rId95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BB1ADC" w:rsidP="008D53E2">
      <w:hyperlink r:id="rId96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BB1ADC" w:rsidP="00FD2F1B">
      <w:hyperlink r:id="rId97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BB1ADC" w:rsidP="00206304">
      <w:hyperlink r:id="rId98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BB1ADC" w:rsidP="006F625C">
      <w:hyperlink r:id="rId99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BB1ADC" w:rsidP="0013645C">
      <w:hyperlink r:id="rId100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BB1ADC" w:rsidP="00AB156E">
      <w:hyperlink r:id="rId101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BB1ADC" w:rsidP="00B515E4">
      <w:hyperlink r:id="rId102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proofErr w:type="gramStart"/>
      <w:r w:rsidRPr="00CD741D">
        <w:rPr>
          <w:rStyle w:val="aa"/>
        </w:rPr>
        <w:t>个人博客开发</w:t>
      </w:r>
      <w:proofErr w:type="gramEnd"/>
      <w:r w:rsidRPr="00CD741D">
        <w:rPr>
          <w:rStyle w:val="aa"/>
        </w:rPr>
        <w:t>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67" w:name="OLE_LINK10"/>
      <w:bookmarkStart w:id="68" w:name="OLE_LINK11"/>
      <w:r w:rsidRPr="00202772">
        <w:rPr>
          <w:rStyle w:val="aa"/>
        </w:rPr>
        <w:t>djangocms-comments</w:t>
      </w:r>
      <w:bookmarkEnd w:id="67"/>
      <w:bookmarkEnd w:id="68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BB1ADC" w:rsidP="00CD741D">
      <w:hyperlink r:id="rId103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BB1ADC" w:rsidP="00CD741D">
      <w:hyperlink r:id="rId104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BB1ADC" w:rsidP="00CD741D">
      <w:hyperlink r:id="rId105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BB1ADC" w:rsidP="006326FE">
      <w:hyperlink r:id="rId106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BB1ADC" w:rsidP="00CD741D">
      <w:hyperlink r:id="rId107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BB1ADC" w:rsidP="00FC7F47">
      <w:hyperlink r:id="rId108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BB1ADC" w:rsidP="00AA76A3">
      <w:hyperlink r:id="rId109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3"/>
      </w:pPr>
      <w:proofErr w:type="gramStart"/>
      <w:r>
        <w:rPr>
          <w:rFonts w:hint="eastAsia"/>
        </w:rPr>
        <w:t>sblog</w:t>
      </w:r>
      <w:proofErr w:type="gramEnd"/>
    </w:p>
    <w:p w:rsidR="00D92333" w:rsidRDefault="00BB1ADC" w:rsidP="002D68BE">
      <w:hyperlink r:id="rId110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3"/>
      </w:pPr>
      <w:r>
        <w:rPr>
          <w:rFonts w:hint="eastAsia"/>
        </w:rPr>
        <w:t>CSS</w:t>
      </w:r>
    </w:p>
    <w:p w:rsidR="008B0807" w:rsidRPr="0036271E" w:rsidRDefault="00BB1ADC" w:rsidP="008B0807">
      <w:hyperlink r:id="rId111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BB1ADC" w:rsidP="008B0807">
      <w:hyperlink r:id="rId112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BB1ADC" w:rsidP="007F663E">
      <w:hyperlink r:id="rId113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BB1ADC" w:rsidP="007F663E">
      <w:hyperlink r:id="rId114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BB1ADC" w:rsidP="007F663E">
      <w:hyperlink r:id="rId115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BB1ADC" w:rsidP="007F663E">
      <w:hyperlink r:id="rId116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BB1ADC" w:rsidP="007F663E">
      <w:hyperlink r:id="rId117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2"/>
      </w:pPr>
      <w:r>
        <w:rPr>
          <w:rFonts w:hint="eastAsia"/>
        </w:rPr>
        <w:t>分页</w:t>
      </w:r>
    </w:p>
    <w:p w:rsidR="00A0049A" w:rsidRDefault="00A0049A"/>
    <w:p w:rsidR="00A0049A" w:rsidRDefault="00BB1ADC" w:rsidP="00A63764">
      <w:pPr>
        <w:rPr>
          <w:rStyle w:val="aa"/>
        </w:rPr>
      </w:pPr>
      <w:hyperlink r:id="rId118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4D19B9" w:rsidP="00A63764">
      <w:pPr>
        <w:rPr>
          <w:rFonts w:hint="eastAsia"/>
        </w:rPr>
      </w:pPr>
      <w:hyperlink r:id="rId119" w:history="1">
        <w:r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>
      <w:pPr>
        <w:rPr>
          <w:rFonts w:hint="eastAsia"/>
        </w:rPr>
      </w:pPr>
    </w:p>
    <w:p w:rsidR="00C54E09" w:rsidRDefault="00C54E09" w:rsidP="00A63764">
      <w:pPr>
        <w:rPr>
          <w:rFonts w:hint="eastAsia"/>
        </w:rPr>
      </w:pPr>
    </w:p>
    <w:p w:rsidR="00C54E09" w:rsidRPr="00C54E09" w:rsidRDefault="00C54E09" w:rsidP="00A63764"/>
    <w:p w:rsidR="007E2A76" w:rsidRDefault="007E2A76" w:rsidP="007E2A76">
      <w:pPr>
        <w:pStyle w:val="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BB1ADC" w:rsidP="00560FFE">
      <w:hyperlink r:id="rId120" w:history="1">
        <w:proofErr w:type="gramStart"/>
        <w:r w:rsidR="00560FFE" w:rsidRPr="00560FFE">
          <w:rPr>
            <w:rStyle w:val="aa"/>
          </w:rPr>
          <w:t>django</w:t>
        </w:r>
        <w:proofErr w:type="gramEnd"/>
        <w:r w:rsidR="00560FFE" w:rsidRPr="00560FFE">
          <w:rPr>
            <w:rStyle w:val="aa"/>
          </w:rPr>
          <w:t xml:space="preserve"> grappelli</w:t>
        </w:r>
      </w:hyperlink>
    </w:p>
    <w:p w:rsidR="00560FFE" w:rsidRDefault="00BB1ADC" w:rsidP="005A139B">
      <w:hyperlink r:id="rId121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BB1ADC" w:rsidP="00B7268C">
      <w:hyperlink r:id="rId122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23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24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25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26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27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2"/>
      </w:pPr>
      <w:r>
        <w:rPr>
          <w:rFonts w:hint="eastAsia"/>
        </w:rPr>
        <w:t>Social Share</w:t>
      </w:r>
    </w:p>
    <w:p w:rsidR="00217FB3" w:rsidRDefault="00F55F2B" w:rsidP="00802B7C">
      <w:pPr>
        <w:pStyle w:val="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BB1ADC" w:rsidP="00F55F2B">
      <w:hyperlink r:id="rId128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BB1ADC" w:rsidP="009D0080">
      <w:hyperlink r:id="rId129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BB1ADC" w:rsidP="002A6019">
      <w:hyperlink r:id="rId130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BB1ADC" w:rsidP="002A6019">
      <w:hyperlink r:id="rId131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BB1ADC" w:rsidP="00AE12CD">
      <w:hyperlink r:id="rId132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BB1ADC" w:rsidP="006B57DD">
      <w:pPr>
        <w:rPr>
          <w:rStyle w:val="aa"/>
        </w:rPr>
      </w:pPr>
      <w:hyperlink r:id="rId133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BB1ADC" w:rsidP="006B57DD">
      <w:hyperlink r:id="rId134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Pr="00283389" w:rsidRDefault="00BB1ADC" w:rsidP="00283389">
      <w:hyperlink r:id="rId135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E81D73">
      <w:pPr>
        <w:pStyle w:val="2"/>
      </w:pPr>
      <w:r>
        <w:t>A</w:t>
      </w:r>
      <w:r>
        <w:rPr>
          <w:rFonts w:hint="eastAsia"/>
        </w:rPr>
        <w:t>nimate</w:t>
      </w:r>
    </w:p>
    <w:p w:rsidR="00217FB3" w:rsidRDefault="00976BCE">
      <w:pPr>
        <w:rPr>
          <w:rFonts w:hint="eastAsia"/>
        </w:rPr>
      </w:pPr>
      <w:r>
        <w:rPr>
          <w:rFonts w:hint="eastAsia"/>
        </w:rPr>
        <w:t>动画显示</w:t>
      </w:r>
      <w:r>
        <w:rPr>
          <w:rFonts w:hint="eastAsia"/>
        </w:rPr>
        <w:t>thumnail</w:t>
      </w:r>
    </w:p>
    <w:p w:rsidR="003D25B0" w:rsidRDefault="003D25B0">
      <w:pPr>
        <w:rPr>
          <w:rFonts w:hint="eastAsia"/>
        </w:rPr>
      </w:pPr>
    </w:p>
    <w:p w:rsidR="003D25B0" w:rsidRDefault="003D25B0" w:rsidP="003D25B0">
      <w:pPr>
        <w:pStyle w:val="2"/>
        <w:rPr>
          <w:rFonts w:hint="eastAsia"/>
        </w:rPr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48085D">
      <w:pPr>
        <w:rPr>
          <w:rFonts w:hint="eastAsia"/>
        </w:rPr>
      </w:pPr>
      <w:hyperlink r:id="rId136" w:history="1">
        <w:r>
          <w:rPr>
            <w:rFonts w:ascii="Verdana" w:hAnsi="Verdana"/>
            <w:color w:val="075DB3"/>
            <w:sz w:val="21"/>
            <w:szCs w:val="21"/>
          </w:rPr>
          <w:t>CSS</w:t>
        </w:r>
        <w:r>
          <w:rPr>
            <w:rFonts w:ascii="Verdana" w:hAnsi="Verdana"/>
            <w:color w:val="075DB3"/>
            <w:sz w:val="21"/>
            <w:szCs w:val="21"/>
          </w:rPr>
          <w:t>技巧！像</w:t>
        </w:r>
        <w:r>
          <w:rPr>
            <w:rFonts w:ascii="Verdana" w:hAnsi="Verdana"/>
            <w:color w:val="075DB3"/>
            <w:sz w:val="21"/>
            <w:szCs w:val="21"/>
          </w:rPr>
          <w:t>table</w:t>
        </w:r>
        <w:r>
          <w:rPr>
            <w:rFonts w:ascii="Verdana" w:hAnsi="Verdana"/>
            <w:color w:val="075DB3"/>
            <w:sz w:val="21"/>
            <w:szCs w:val="21"/>
          </w:rPr>
          <w:t>一样布局</w:t>
        </w:r>
        <w:r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>
      <w:pPr>
        <w:rPr>
          <w:rFonts w:hint="eastAsia"/>
        </w:rPr>
      </w:pPr>
    </w:p>
    <w:p w:rsidR="00496F4A" w:rsidRPr="00496F4A" w:rsidRDefault="00496F4A" w:rsidP="00496F4A">
      <w:hyperlink r:id="rId137" w:history="1">
        <w:r w:rsidRPr="00496F4A">
          <w:rPr>
            <w:rStyle w:val="aa"/>
          </w:rPr>
          <w:t xml:space="preserve">django textfield </w:t>
        </w:r>
        <w:r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proofErr w:type="gramStart"/>
      <w:r w:rsidRPr="00496F4A">
        <w:t>inebreaks</w:t>
      </w:r>
      <w:proofErr w:type="gramEnd"/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</w:t>
      </w:r>
      <w:proofErr w:type="gramStart"/>
      <w:r w:rsidRPr="00496F4A">
        <w:t>{ value</w:t>
      </w:r>
      <w:proofErr w:type="gramEnd"/>
      <w:r w:rsidRPr="00496F4A">
        <w:t>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>
      <w:pPr>
        <w:rPr>
          <w:rFonts w:hint="eastAsia"/>
        </w:rPr>
      </w:pPr>
    </w:p>
    <w:p w:rsidR="00CC3B80" w:rsidRDefault="00CC3B80" w:rsidP="00CC3B80">
      <w:pPr>
        <w:pStyle w:val="2"/>
        <w:rPr>
          <w:rFonts w:hint="eastAsia"/>
        </w:rPr>
      </w:pPr>
      <w:proofErr w:type="gramStart"/>
      <w:r w:rsidRPr="00CC3B80">
        <w:t>django-breadcrumbs</w:t>
      </w:r>
      <w:proofErr w:type="gramEnd"/>
    </w:p>
    <w:p w:rsidR="00CC3B80" w:rsidRDefault="00CC3B80" w:rsidP="00CC3B80">
      <w:pPr>
        <w:rPr>
          <w:rFonts w:hint="eastAsia"/>
        </w:rPr>
      </w:pPr>
    </w:p>
    <w:p w:rsidR="00CC3B80" w:rsidRPr="00B94726" w:rsidRDefault="00B94726" w:rsidP="00B94726">
      <w:pPr>
        <w:rPr>
          <w:rFonts w:hint="eastAsia"/>
        </w:rPr>
      </w:pPr>
      <w:hyperlink r:id="rId138" w:history="1">
        <w:r w:rsidRPr="00B94726">
          <w:rPr>
            <w:rStyle w:val="aa"/>
            <w:rFonts w:hint="eastAsia"/>
          </w:rPr>
          <w:t>【</w:t>
        </w:r>
        <w:r w:rsidRPr="00B94726">
          <w:rPr>
            <w:rStyle w:val="aa"/>
            <w:rFonts w:hint="eastAsia"/>
          </w:rPr>
          <w:t>Django</w:t>
        </w:r>
        <w:r w:rsidRPr="00B94726">
          <w:rPr>
            <w:rStyle w:val="aa"/>
            <w:rFonts w:hint="eastAsia"/>
          </w:rPr>
          <w:t>基础入门】</w:t>
        </w:r>
        <w:r w:rsidRPr="00B94726">
          <w:rPr>
            <w:rStyle w:val="aa"/>
            <w:rFonts w:hint="eastAsia"/>
          </w:rPr>
          <w:t>Breadcrumbs</w:t>
        </w:r>
        <w:r w:rsidRPr="00B94726">
          <w:rPr>
            <w:rStyle w:val="aa"/>
            <w:rFonts w:hint="eastAsia"/>
          </w:rPr>
          <w:t>导航栏</w:t>
        </w:r>
      </w:hyperlink>
    </w:p>
    <w:p w:rsidR="00CC3B80" w:rsidRDefault="007916A4" w:rsidP="00CC3B80">
      <w:pPr>
        <w:rPr>
          <w:rFonts w:hint="eastAsia"/>
        </w:rPr>
      </w:pPr>
      <w:hyperlink r:id="rId139" w:history="1">
        <w:r w:rsidRPr="00C378B1">
          <w:rPr>
            <w:rStyle w:val="aa"/>
          </w:rPr>
          <w:t>https://github.com/chronossc/django-breadcrumbs</w:t>
        </w:r>
      </w:hyperlink>
    </w:p>
    <w:p w:rsidR="007916A4" w:rsidRDefault="00BA2261" w:rsidP="00CC3B80">
      <w:pPr>
        <w:rPr>
          <w:rFonts w:hint="eastAsia"/>
        </w:rPr>
      </w:pPr>
      <w:hyperlink r:id="rId140" w:history="1">
        <w:r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>
      <w:pPr>
        <w:rPr>
          <w:rFonts w:hint="eastAsia"/>
        </w:rPr>
      </w:pPr>
    </w:p>
    <w:p w:rsidR="009B4D0D" w:rsidRDefault="009B4D0D" w:rsidP="00CC3B80">
      <w:pPr>
        <w:rPr>
          <w:rFonts w:hint="eastAsia"/>
        </w:rPr>
      </w:pPr>
      <w:r>
        <w:rPr>
          <w:rFonts w:hint="eastAsia"/>
        </w:rPr>
        <w:t>地图</w:t>
      </w:r>
    </w:p>
    <w:p w:rsidR="009B4D0D" w:rsidRPr="009B4D0D" w:rsidRDefault="009B4D0D" w:rsidP="009B4D0D">
      <w:hyperlink r:id="rId141" w:history="1">
        <w:r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Pr="009B4D0D" w:rsidRDefault="00B7268C" w:rsidP="009B4D0D"/>
    <w:sectPr w:rsidR="00B7268C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86D" w:rsidRDefault="00F3086D" w:rsidP="00BB1ADC">
      <w:r>
        <w:separator/>
      </w:r>
    </w:p>
  </w:endnote>
  <w:endnote w:type="continuationSeparator" w:id="0">
    <w:p w:rsidR="00F3086D" w:rsidRDefault="00F3086D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86D" w:rsidRDefault="00F3086D" w:rsidP="00BB1ADC">
      <w:r>
        <w:separator/>
      </w:r>
    </w:p>
  </w:footnote>
  <w:footnote w:type="continuationSeparator" w:id="0">
    <w:p w:rsidR="00F3086D" w:rsidRDefault="00F3086D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60A"/>
    <w:rsid w:val="00281231"/>
    <w:rsid w:val="00283389"/>
    <w:rsid w:val="00287E59"/>
    <w:rsid w:val="00294319"/>
    <w:rsid w:val="002948E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179F"/>
    <w:rsid w:val="004D19B9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15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76BCE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3421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A2261"/>
    <w:rsid w:val="00BA46DF"/>
    <w:rsid w:val="00BA539E"/>
    <w:rsid w:val="00BB0666"/>
    <w:rsid w:val="00BB1ADC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4E09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086D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onetete/Simple-Django-progressbar-upload-file-form-with-ajax" TargetMode="External"/><Relationship Id="rId117" Type="http://schemas.openxmlformats.org/officeDocument/2006/relationships/hyperlink" Target="http://www.cnblogs.com/MnCu8261/p/5934203.html" TargetMode="External"/><Relationship Id="rId21" Type="http://schemas.openxmlformats.org/officeDocument/2006/relationships/hyperlink" Target="http://127.0.0.1:8000/media/profile/bhe001/1-6-lock.jpg" TargetMode="External"/><Relationship Id="rId42" Type="http://schemas.openxmlformats.org/officeDocument/2006/relationships/hyperlink" Target="http://127.0.0.1:8000/crowdfundings/" TargetMode="External"/><Relationship Id="rId47" Type="http://schemas.openxmlformats.org/officeDocument/2006/relationships/hyperlink" Target="https://docs.djangoproject.com/en/1.8/ref/class-based-views/generic-display/" TargetMode="External"/><Relationship Id="rId63" Type="http://schemas.openxmlformats.org/officeDocument/2006/relationships/hyperlink" Target="https://docs.djangoproject.com/en/dev/ref/settings/" TargetMode="External"/><Relationship Id="rId68" Type="http://schemas.openxmlformats.org/officeDocument/2006/relationships/hyperlink" Target="http://blog.csdn.net/anhuidelinger/article/details/10011013" TargetMode="External"/><Relationship Id="rId84" Type="http://schemas.openxmlformats.org/officeDocument/2006/relationships/hyperlink" Target="http://www.cnblogs.com/mindsbook/archive/2009/10/27/django_signal.html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www.runoob.com/bootstrap/bootstrap-wells.html" TargetMode="External"/><Relationship Id="rId133" Type="http://schemas.openxmlformats.org/officeDocument/2006/relationships/hyperlink" Target="http://www.cnblogs.com/txw1958/p/MicroMessenger-browser.html" TargetMode="External"/><Relationship Id="rId138" Type="http://schemas.openxmlformats.org/officeDocument/2006/relationships/hyperlink" Target="http://blog.csdn.net/u013920085/article/details/51173316" TargetMode="External"/><Relationship Id="rId16" Type="http://schemas.openxmlformats.org/officeDocument/2006/relationships/hyperlink" Target="https://docs.djangoproject.com/en/1.8/ref/models/instances/" TargetMode="External"/><Relationship Id="rId107" Type="http://schemas.openxmlformats.org/officeDocument/2006/relationships/hyperlink" Target="http://bookshadow.com/weblog/2014/06/04/django-blog-zinnia-add-duoshuo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themes/base/jquery-ui.css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s://docs.djangoproject.com/en/1.2/topics/http/file-uploads/" TargetMode="External"/><Relationship Id="rId58" Type="http://schemas.openxmlformats.org/officeDocument/2006/relationships/hyperlink" Target="http://blog.csdn.net/dimply/article/details/42425373" TargetMode="External"/><Relationship Id="rId74" Type="http://schemas.openxmlformats.org/officeDocument/2006/relationships/hyperlink" Target="http://www.cnblogs.com/smallcoderhujin/p/3193103.html" TargetMode="External"/><Relationship Id="rId79" Type="http://schemas.openxmlformats.org/officeDocument/2006/relationships/hyperlink" Target="https://segmentfault.com/q/1010000000610904" TargetMode="External"/><Relationship Id="rId102" Type="http://schemas.openxmlformats.org/officeDocument/2006/relationships/hyperlink" Target="http://www.cnblogs.com/weiming-cheng/p/5344309.html" TargetMode="External"/><Relationship Id="rId123" Type="http://schemas.openxmlformats.org/officeDocument/2006/relationships/hyperlink" Target="http://www.cnblogs.com/cacique/archive/2012/09/29/2707976.html" TargetMode="External"/><Relationship Id="rId128" Type="http://schemas.openxmlformats.org/officeDocument/2006/relationships/hyperlink" Target="http://www.cnblogs.com/txw1958/p/weixin-js-sharetimeline.html" TargetMode="External"/><Relationship Id="rId144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github.com/django-mptt/django-mptt/" TargetMode="External"/><Relationship Id="rId95" Type="http://schemas.openxmlformats.org/officeDocument/2006/relationships/hyperlink" Target="http://www.cnblogs.com/cacique/archive/2012/10/03/2710803.html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://www.laurentluce.com/posts/upload-to-django-with-progress-bar-using-ajax-and-jquery/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s://docs.djangoproject.com/en/dev/ref/settings/" TargetMode="External"/><Relationship Id="rId69" Type="http://schemas.openxmlformats.org/officeDocument/2006/relationships/hyperlink" Target="https://docs.djangoproject.com/en/dev/topics/auth/default/" TargetMode="External"/><Relationship Id="rId113" Type="http://schemas.openxmlformats.org/officeDocument/2006/relationships/hyperlink" Target="http://blog.csdn.net/ljyabc1028/article/details/7341665" TargetMode="External"/><Relationship Id="rId118" Type="http://schemas.openxmlformats.org/officeDocument/2006/relationships/hyperlink" Target="http://blog.csdn.net/l_courser/article/details/7038859" TargetMode="External"/><Relationship Id="rId134" Type="http://schemas.openxmlformats.org/officeDocument/2006/relationships/hyperlink" Target="http://jsbin.com/kalenahana/edit?html,js,output" TargetMode="External"/><Relationship Id="rId139" Type="http://schemas.openxmlformats.org/officeDocument/2006/relationships/hyperlink" Target="https://github.com/chronossc/django-breadcrumbs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editing/" TargetMode="External"/><Relationship Id="rId72" Type="http://schemas.openxmlformats.org/officeDocument/2006/relationships/hyperlink" Target="http://blog.csdn.net/watsy/article/details/15506351" TargetMode="External"/><Relationship Id="rId80" Type="http://schemas.openxmlformats.org/officeDocument/2006/relationships/hyperlink" Target="http://guangboo.org/2013/03/27/authentication-using-email-in-django" TargetMode="External"/><Relationship Id="rId85" Type="http://schemas.openxmlformats.org/officeDocument/2006/relationships/hyperlink" Target="http://getbootstrap.com/javascript/" TargetMode="External"/><Relationship Id="rId93" Type="http://schemas.openxmlformats.org/officeDocument/2006/relationships/hyperlink" Target="http://mfitzp.io/article/django-ajax-threaded-comments-using-only-jquery/" TargetMode="External"/><Relationship Id="rId98" Type="http://schemas.openxmlformats.org/officeDocument/2006/relationships/hyperlink" Target="https://github.com/HonzaKral/django-threadedcomments" TargetMode="External"/><Relationship Id="rId121" Type="http://schemas.openxmlformats.org/officeDocument/2006/relationships/hyperlink" Target="http://blog.csdn.net/huyoo/article/details/6965816" TargetMode="Externa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docs.djangoproject.com/en/1.8/topics/http/file-uploads/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4.png"/><Relationship Id="rId59" Type="http://schemas.openxmlformats.org/officeDocument/2006/relationships/hyperlink" Target="http://www.alonely.com.cn/Ajax/20161025/58632.html" TargetMode="External"/><Relationship Id="rId67" Type="http://schemas.openxmlformats.org/officeDocument/2006/relationships/hyperlink" Target="https://docs.python.org/2/tutorial/controlflow.html" TargetMode="External"/><Relationship Id="rId103" Type="http://schemas.openxmlformats.org/officeDocument/2006/relationships/hyperlink" Target="http://www.cnblogs.com/ccorz/p/5985534.html" TargetMode="External"/><Relationship Id="rId108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16" Type="http://schemas.openxmlformats.org/officeDocument/2006/relationships/hyperlink" Target="http://blog.163.com/zhaoyanping_1125/blog/static/2013291532011112961637321/" TargetMode="External"/><Relationship Id="rId124" Type="http://schemas.openxmlformats.org/officeDocument/2006/relationships/hyperlink" Target="http://www.cnblogs.com/cacique/archive/2012/09/30/2709143.html" TargetMode="External"/><Relationship Id="rId129" Type="http://schemas.openxmlformats.org/officeDocument/2006/relationships/hyperlink" Target="http://www.cnblogs.com/wasayezi/p/5275691.html" TargetMode="External"/><Relationship Id="rId137" Type="http://schemas.openxmlformats.org/officeDocument/2006/relationships/hyperlink" Target="http://www.cnblogs.com/littlefire/p/3655304.html" TargetMode="External"/><Relationship Id="rId20" Type="http://schemas.openxmlformats.org/officeDocument/2006/relationships/hyperlink" Target="https://docs.djangoproject.com/en/1.8/ref/models/fields/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://www.cnblogs.com/RoundGirl/p/5395658.html" TargetMode="External"/><Relationship Id="rId62" Type="http://schemas.openxmlformats.org/officeDocument/2006/relationships/hyperlink" Target="https://blueimp.github.io/jQuery-File-Upload/" TargetMode="External"/><Relationship Id="rId70" Type="http://schemas.openxmlformats.org/officeDocument/2006/relationships/hyperlink" Target="https://docs.djangoproject.com/en/1.5/ref/settings/" TargetMode="External"/><Relationship Id="rId75" Type="http://schemas.openxmlformats.org/officeDocument/2006/relationships/hyperlink" Target="http://www.cnblogs.com/BeginMan/p/3389118.html" TargetMode="External"/><Relationship Id="rId83" Type="http://schemas.openxmlformats.org/officeDocument/2006/relationships/hyperlink" Target="https://docs.djangoproject.com/en/1.8/ref/signals/" TargetMode="External"/><Relationship Id="rId88" Type="http://schemas.openxmlformats.org/officeDocument/2006/relationships/image" Target="media/image16.png"/><Relationship Id="rId91" Type="http://schemas.openxmlformats.org/officeDocument/2006/relationships/hyperlink" Target="http://django-mptt.readthedocs.io/en/latest/index.html" TargetMode="External"/><Relationship Id="rId96" Type="http://schemas.openxmlformats.org/officeDocument/2006/relationships/hyperlink" Target="http://qinxuye.me/article/introduction-and-usage-of-django-mptt/" TargetMode="External"/><Relationship Id="rId111" Type="http://schemas.openxmlformats.org/officeDocument/2006/relationships/hyperlink" Target="http://www.w3school.com.cn/html5/html5_article.asp" TargetMode="External"/><Relationship Id="rId132" Type="http://schemas.openxmlformats.org/officeDocument/2006/relationships/hyperlink" Target="https://my.oschina.net/u/2308739/blog/371414" TargetMode="External"/><Relationship Id="rId140" Type="http://schemas.openxmlformats.org/officeDocument/2006/relationships/hyperlink" Target="https://pypi.python.org/pypi/django-breadcrumb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topics/http/file-uploads/" TargetMode="External"/><Relationship Id="rId23" Type="http://schemas.openxmlformats.org/officeDocument/2006/relationships/hyperlink" Target="http://127.0.0.1:8000/media/profile/bhe001/1-6-lock_Ni9llB7.jpg" TargetMode="External"/><Relationship Id="rId28" Type="http://schemas.openxmlformats.org/officeDocument/2006/relationships/hyperlink" Target="http://jquery.malsup.com/form/" TargetMode="External"/><Relationship Id="rId36" Type="http://schemas.openxmlformats.org/officeDocument/2006/relationships/image" Target="media/image5.png"/><Relationship Id="rId49" Type="http://schemas.openxmlformats.org/officeDocument/2006/relationships/hyperlink" Target="https://docs.djangoproject.com/en/1.8/ref/class-based-views/generic-editing/" TargetMode="External"/><Relationship Id="rId57" Type="http://schemas.openxmlformats.org/officeDocument/2006/relationships/hyperlink" Target="http://onlypython.group.iteye.com/group/wiki/1517-django-ajax-file-uploads-and-progress-display" TargetMode="External"/><Relationship Id="rId106" Type="http://schemas.openxmlformats.org/officeDocument/2006/relationships/hyperlink" Target="http://www.yihaomen.com/article/python/255.htm" TargetMode="External"/><Relationship Id="rId114" Type="http://schemas.openxmlformats.org/officeDocument/2006/relationships/hyperlink" Target="http://www.cnblogs.com/onlys/articles/jQuery.html" TargetMode="External"/><Relationship Id="rId119" Type="http://schemas.openxmlformats.org/officeDocument/2006/relationships/hyperlink" Target="https://pypi.python.org/pypi/django-pagination#downloads" TargetMode="External"/><Relationship Id="rId127" Type="http://schemas.openxmlformats.org/officeDocument/2006/relationships/hyperlink" Target="http://www.cnblogs.com/cacique/archive/2012/10/07/2713703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code.jquery.com/ui/1.12.1/jquery-ui.js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://www.w3school.com.cn/tags/att_form_enctype.asp" TargetMode="External"/><Relationship Id="rId60" Type="http://schemas.openxmlformats.org/officeDocument/2006/relationships/hyperlink" Target="https://blog.mozilla.org/webdev/2010/09/17/django-and-ajax-image-uploads/" TargetMode="External"/><Relationship Id="rId65" Type="http://schemas.openxmlformats.org/officeDocument/2006/relationships/hyperlink" Target="https://docs.djangoproject.com/en/dev/ref/exceptions/" TargetMode="External"/><Relationship Id="rId73" Type="http://schemas.openxmlformats.org/officeDocument/2006/relationships/hyperlink" Target="http://onlypython.group.iteye.com/group/wiki/1519-expansion-django-user-model-by-non-profile-way" TargetMode="External"/><Relationship Id="rId78" Type="http://schemas.openxmlformats.org/officeDocument/2006/relationships/hyperlink" Target="http://www.python88.com/topic/395/" TargetMode="External"/><Relationship Id="rId81" Type="http://schemas.openxmlformats.org/officeDocument/2006/relationships/hyperlink" Target="https://docs.djangoproject.com/en/dev/topics/auth/default/" TargetMode="External"/><Relationship Id="rId86" Type="http://schemas.openxmlformats.org/officeDocument/2006/relationships/hyperlink" Target="http://stackoverflow.com/questions/32986302/importerror-no-module-named-comments-django" TargetMode="External"/><Relationship Id="rId94" Type="http://schemas.openxmlformats.org/officeDocument/2006/relationships/hyperlink" Target="http://mfitzp.io/article/syntax-highlighting-with-django-and-markdown/" TargetMode="External"/><Relationship Id="rId99" Type="http://schemas.openxmlformats.org/officeDocument/2006/relationships/hyperlink" Target="http://eflorenzano.com/blog/categories/django-threadedcomments/" TargetMode="External"/><Relationship Id="rId101" Type="http://schemas.openxmlformats.org/officeDocument/2006/relationships/hyperlink" Target="http://django-comments-xtd.readthedocs.io/en/latest/" TargetMode="External"/><Relationship Id="rId122" Type="http://schemas.openxmlformats.org/officeDocument/2006/relationships/hyperlink" Target="http://blog.csdn.net/mingzznet/article/details/50688192" TargetMode="External"/><Relationship Id="rId130" Type="http://schemas.openxmlformats.org/officeDocument/2006/relationships/hyperlink" Target="http://www.aichengxu.com/view/5250400" TargetMode="External"/><Relationship Id="rId135" Type="http://schemas.openxmlformats.org/officeDocument/2006/relationships/hyperlink" Target="http://www.cnblogs.com/txw1958/p/WeixinJSBridge-api.html" TargetMode="External"/><Relationship Id="rId143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docs.djangoproject.com/en/1.8/ref/forms/fields/" TargetMode="External"/><Relationship Id="rId18" Type="http://schemas.openxmlformats.org/officeDocument/2006/relationships/hyperlink" Target="https://docs.djangoproject.com/en/1.8/topics/forms/modelforms/" TargetMode="External"/><Relationship Id="rId39" Type="http://schemas.openxmlformats.org/officeDocument/2006/relationships/image" Target="media/image8.png"/><Relationship Id="rId109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docs.djangoproject.com/en/1.8/ref/class-based-views/mixins-single-object/" TargetMode="External"/><Relationship Id="rId55" Type="http://schemas.openxmlformats.org/officeDocument/2006/relationships/hyperlink" Target="http://www.cnblogs.com/DjangoBlog/p/3557744.html" TargetMode="External"/><Relationship Id="rId76" Type="http://schemas.openxmlformats.org/officeDocument/2006/relationships/hyperlink" Target="http://www.cnblogs.com/captain-cp/p/3590213.html" TargetMode="External"/><Relationship Id="rId97" Type="http://schemas.openxmlformats.org/officeDocument/2006/relationships/hyperlink" Target="https://pypi.python.org/pypi/django-threadedcomments" TargetMode="External"/><Relationship Id="rId104" Type="http://schemas.openxmlformats.org/officeDocument/2006/relationships/hyperlink" Target="http://www.cnblogs.com/restran/archive/2012/04/26/2469839.html" TargetMode="External"/><Relationship Id="rId120" Type="http://schemas.openxmlformats.org/officeDocument/2006/relationships/hyperlink" Target="http://www.cnblogs.com/freeggache/p/4450637.html" TargetMode="External"/><Relationship Id="rId125" Type="http://schemas.openxmlformats.org/officeDocument/2006/relationships/hyperlink" Target="http://www.cnblogs.com/cacique/archive/2012/10/01/2709668.html" TargetMode="External"/><Relationship Id="rId141" Type="http://schemas.openxmlformats.org/officeDocument/2006/relationships/hyperlink" Target="http://jingyan.baidu.com/article/c45ad29cdc5d4f051753e2d2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ocs.djangoproject.com/en/dev/topics/auth/customizing/" TargetMode="External"/><Relationship Id="rId92" Type="http://schemas.openxmlformats.org/officeDocument/2006/relationships/hyperlink" Target="http://django-mptt.readthedocs.io/en/latest/tutorial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malsup.github.io/jquery.form.js" TargetMode="External"/><Relationship Id="rId24" Type="http://schemas.openxmlformats.org/officeDocument/2006/relationships/hyperlink" Target="http://www.w3school.com.cn/tags/att_form_enctype.asp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66" Type="http://schemas.openxmlformats.org/officeDocument/2006/relationships/hyperlink" Target="https://docs.djangoproject.com/en/dev/topics/auth/customizing/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github.com/gusibi/sblog" TargetMode="External"/><Relationship Id="rId115" Type="http://schemas.openxmlformats.org/officeDocument/2006/relationships/hyperlink" Target="http://www.w3school.com.cn/jquery/jquery_ref_traversing.asp" TargetMode="External"/><Relationship Id="rId131" Type="http://schemas.openxmlformats.org/officeDocument/2006/relationships/hyperlink" Target="http://www.aichengxu.com/view/4578913" TargetMode="External"/><Relationship Id="rId136" Type="http://schemas.openxmlformats.org/officeDocument/2006/relationships/hyperlink" Target="http://www.cnblogs.com/hnyei/archive/2011/09/19/2181442.html" TargetMode="External"/><Relationship Id="rId61" Type="http://schemas.openxmlformats.org/officeDocument/2006/relationships/hyperlink" Target="http://cloudinary.com/documentation/django_image_upload" TargetMode="External"/><Relationship Id="rId82" Type="http://schemas.openxmlformats.org/officeDocument/2006/relationships/hyperlink" Target="https://docs.djangoproject.com/en/dev/topics/db/models/" TargetMode="External"/><Relationship Id="rId19" Type="http://schemas.openxmlformats.org/officeDocument/2006/relationships/hyperlink" Target="https://docs.djangoproject.com/en/1.8/ref/models/fields/" TargetMode="External"/><Relationship Id="rId14" Type="http://schemas.openxmlformats.org/officeDocument/2006/relationships/hyperlink" Target="https://docs.djangoproject.com/en/1.8/topics/http/file-uploads/" TargetMode="External"/><Relationship Id="rId30" Type="http://schemas.openxmlformats.org/officeDocument/2006/relationships/hyperlink" Target="http://t.wits.sg/jquery-progress-bar/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://www.qttc.net/201209207.html" TargetMode="External"/><Relationship Id="rId77" Type="http://schemas.openxmlformats.org/officeDocument/2006/relationships/hyperlink" Target="http://www.yihaomen.com/article/python/334.htm" TargetMode="External"/><Relationship Id="rId100" Type="http://schemas.openxmlformats.org/officeDocument/2006/relationships/hyperlink" Target="https://github.com/marazmiki/django-comments-threaded" TargetMode="External"/><Relationship Id="rId105" Type="http://schemas.openxmlformats.org/officeDocument/2006/relationships/hyperlink" Target="http://www.cnblogs.com/mfc-itblog/p/5188900.html" TargetMode="External"/><Relationship Id="rId126" Type="http://schemas.openxmlformats.org/officeDocument/2006/relationships/hyperlink" Target="http://www.cnblogs.com/cacique/archive/2012/10/03/2710803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72572F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70474</TotalTime>
  <Pages>29</Pages>
  <Words>10772</Words>
  <Characters>61406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708</cp:revision>
  <dcterms:created xsi:type="dcterms:W3CDTF">2016-11-25T14:28:00Z</dcterms:created>
  <dcterms:modified xsi:type="dcterms:W3CDTF">2017-04-30T09:37:00Z</dcterms:modified>
</cp:coreProperties>
</file>