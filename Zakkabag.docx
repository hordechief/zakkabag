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BB1ADC">
          <w:pPr>
            <w:pStyle w:val="PadderBetweenControlandBody"/>
          </w:pPr>
        </w:p>
      </w:sdtContent>
    </w:sdt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CF63D1">
      <w:pPr>
        <w:pStyle w:val="2"/>
      </w:pPr>
      <w:r>
        <w:rPr>
          <w:rFonts w:hint="eastAsia"/>
        </w:rPr>
        <w:t>注册登录</w:t>
      </w:r>
    </w:p>
    <w:p w:rsidR="00335771" w:rsidRDefault="00335771" w:rsidP="00335771">
      <w:pPr>
        <w:pStyle w:val="3"/>
      </w:pPr>
      <w:r w:rsidRPr="00335771">
        <w:rPr>
          <w:rFonts w:hint="eastAsia"/>
        </w:rPr>
        <w:t>普通登录</w:t>
      </w:r>
    </w:p>
    <w:p w:rsidR="00335771" w:rsidRDefault="00335771" w:rsidP="00335771">
      <w:r w:rsidRPr="00335771">
        <w:rPr>
          <w:rFonts w:hint="eastAsia"/>
        </w:rPr>
        <w:t>用户通过手机中微信登录网站</w:t>
      </w:r>
    </w:p>
    <w:p w:rsidR="009F5CEE" w:rsidRDefault="009F5CEE" w:rsidP="00335771"/>
    <w:p w:rsidR="00F90251" w:rsidRDefault="00F90251" w:rsidP="00335771"/>
    <w:p w:rsidR="00F90251" w:rsidRDefault="00F90251" w:rsidP="00335771"/>
    <w:p w:rsidR="000E0C4A" w:rsidRPr="000E0C4A" w:rsidRDefault="000E0C4A" w:rsidP="00335771"/>
    <w:p w:rsidR="008E4903" w:rsidRDefault="008E4903" w:rsidP="008E4903">
      <w:pPr>
        <w:pStyle w:val="3"/>
      </w:pPr>
      <w:r w:rsidRPr="008E4903">
        <w:rPr>
          <w:rFonts w:hint="eastAsia"/>
        </w:rPr>
        <w:t>第三方登录</w:t>
      </w:r>
    </w:p>
    <w:p w:rsidR="008E4903" w:rsidRDefault="008E4903" w:rsidP="00335771">
      <w:r w:rsidRPr="008E4903">
        <w:rPr>
          <w:rFonts w:hint="eastAsia"/>
        </w:rPr>
        <w:t>可以通过微信直接登录微网站，减少登录流程</w:t>
      </w:r>
    </w:p>
    <w:p w:rsidR="00FA0810" w:rsidRDefault="00FA0810" w:rsidP="00335771">
      <w:r>
        <w:rPr>
          <w:rFonts w:hint="eastAsia"/>
          <w:noProof/>
        </w:rPr>
        <w:drawing>
          <wp:inline distT="0" distB="0" distL="0" distR="0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BB1ADC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>web</w:t>
      </w:r>
      <w:r>
        <w:rPr>
          <w:rFonts w:hint="eastAsia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0" w:name="OLE_LINK212"/>
      <w:bookmarkStart w:id="1" w:name="OLE_LINK213"/>
      <w:r w:rsidRPr="00213463">
        <w:rPr>
          <w:color w:val="808080"/>
        </w:rPr>
        <w:t>newsletter.views.login</w:t>
      </w:r>
      <w:bookmarkEnd w:id="0"/>
      <w:bookmarkEnd w:id="1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2" w:name="OLE_LINK216"/>
      <w:bookmarkStart w:id="3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2"/>
      <w:bookmarkEnd w:id="3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4" w:name="OLE_LINK218"/>
      <w:bookmarkStart w:id="5" w:name="OLE_LINK219"/>
      <w:r w:rsidRPr="007B244B">
        <w:rPr>
          <w:highlight w:val="green"/>
        </w:rPr>
        <w:t>authenticate</w:t>
      </w:r>
      <w:bookmarkEnd w:id="4"/>
      <w:bookmarkEnd w:id="5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>
        <w:rPr>
          <w:rFonts w:hint="eastAsia"/>
        </w:rPr>
        <w:t>特别注意的是，这边登录用了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，这个其实已经对登录的后台进行了扩展，具体可参考章节“用户扩展”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6" w:name="OLE_LINK214"/>
      <w:bookmarkStart w:id="7" w:name="OLE_LINK215"/>
      <w:r w:rsidRPr="0004166E">
        <w:rPr>
          <w:highlight w:val="yellow"/>
        </w:rPr>
        <w:t>account_type</w:t>
      </w:r>
      <w:bookmarkEnd w:id="6"/>
      <w:bookmarkEnd w:id="7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1030E5" w:rsidRPr="00AE3115" w:rsidRDefault="001030E5" w:rsidP="00AE3115"/>
    <w:p w:rsidR="00335771" w:rsidRDefault="00461A00" w:rsidP="00461A00">
      <w:pPr>
        <w:pStyle w:val="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461A00">
      <w:pPr>
        <w:pStyle w:val="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CF63D1">
      <w:pPr>
        <w:pStyle w:val="2"/>
      </w:pPr>
      <w:r>
        <w:rPr>
          <w:rFonts w:hint="eastAsia"/>
        </w:rPr>
        <w:t>个人中心</w:t>
      </w:r>
    </w:p>
    <w:p w:rsidR="00186153" w:rsidRDefault="00186153" w:rsidP="00186153">
      <w:pPr>
        <w:pStyle w:val="3"/>
      </w:pPr>
      <w:r w:rsidRPr="00186153">
        <w:rPr>
          <w:rFonts w:hint="eastAsia"/>
        </w:rPr>
        <w:t>个人信息展示</w:t>
      </w:r>
    </w:p>
    <w:p w:rsidR="00186153" w:rsidRDefault="00186153" w:rsidP="00186153">
      <w:r w:rsidRPr="00186153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186153">
      <w:pPr>
        <w:pStyle w:val="3"/>
      </w:pPr>
      <w:r w:rsidRPr="00186153">
        <w:rPr>
          <w:rFonts w:hint="eastAsia"/>
        </w:rPr>
        <w:t>上传头像</w:t>
      </w:r>
    </w:p>
    <w:p w:rsidR="00186153" w:rsidRDefault="00186153" w:rsidP="00186153">
      <w:r w:rsidRPr="00186153">
        <w:rPr>
          <w:rFonts w:hint="eastAsia"/>
        </w:rPr>
        <w:t>通过网站可以修改头像</w:t>
      </w:r>
    </w:p>
    <w:p w:rsidR="00C65A14" w:rsidRPr="00C65A14" w:rsidRDefault="003067FA" w:rsidP="00202393">
      <w:pPr>
        <w:pStyle w:val="4"/>
      </w:pPr>
      <w:r>
        <w:rPr>
          <w:rFonts w:hint="eastAsia"/>
        </w:rPr>
        <w:t>后台上传</w:t>
      </w:r>
      <w:r w:rsidR="00202393">
        <w:rPr>
          <w:rFonts w:hint="eastAsia"/>
        </w:rPr>
        <w:t>，</w:t>
      </w:r>
      <w:r w:rsidR="00C65A14" w:rsidRPr="00C65A14">
        <w:rPr>
          <w:rFonts w:hint="eastAsia"/>
        </w:rPr>
        <w:t>细节可参考</w:t>
      </w:r>
      <w:r w:rsidR="00C65A14" w:rsidRPr="00C65A14">
        <w:rPr>
          <w:rFonts w:hint="eastAsia"/>
        </w:rPr>
        <w:t xml:space="preserve">ecommerce </w:t>
      </w:r>
      <w:bookmarkStart w:id="8" w:name="_Toc476467681"/>
      <w:r w:rsidR="00C65A14" w:rsidRPr="00C65A14">
        <w:rPr>
          <w:rFonts w:hint="eastAsia"/>
        </w:rPr>
        <w:t>017 Image Uploads</w:t>
      </w:r>
      <w:bookmarkEnd w:id="8"/>
    </w:p>
    <w:p w:rsidR="00A12E42" w:rsidRDefault="00A12E42" w:rsidP="00A12E42"/>
    <w:p w:rsidR="00A12E42" w:rsidRDefault="00BB1ADC" w:rsidP="00A12E42">
      <w:hyperlink r:id="rId13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593F1E" w:rsidRDefault="00BB1ADC" w:rsidP="00A12E42">
      <w:hyperlink r:id="rId14" w:anchor="handling-uploaded-files-with-a-model" w:history="1">
        <w:r w:rsidR="00593F1E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5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6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7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9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0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2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3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4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的，如果要支持</w:t>
      </w:r>
      <w:r w:rsidR="007244F5">
        <w:rPr>
          <w:rFonts w:hint="eastAsia"/>
        </w:rPr>
        <w:t>image</w:t>
      </w:r>
      <w:r w:rsidR="007244F5">
        <w:rPr>
          <w:rFonts w:hint="eastAsia"/>
        </w:rPr>
        <w:t>功能，必须支持</w:t>
      </w:r>
      <w:r w:rsidR="007244F5">
        <w:rPr>
          <w:rFonts w:hint="eastAsia"/>
        </w:rPr>
        <w:t>form</w:t>
      </w:r>
      <w:r w:rsidR="007244F5">
        <w:rPr>
          <w:rFonts w:hint="eastAsia"/>
        </w:rPr>
        <w:t>，所以我们添加了基类</w:t>
      </w:r>
      <w:r w:rsidR="007244F5">
        <w:rPr>
          <w:rFonts w:hint="eastAsia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r w:rsidRPr="00210E4B">
        <w:rPr>
          <w:i/>
          <w:highlight w:val="yellow"/>
        </w:rPr>
        <w:t xml:space="preserve">form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cleaned_data</w:t>
      </w:r>
      <w:r w:rsidRPr="00CD73A9">
        <w:rPr>
          <w:i/>
          <w:color w:val="000080"/>
          <w:highlight w:val="yellow"/>
        </w:rPr>
        <w:t>[</w:t>
      </w:r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9" w:name="OLE_LINK121"/>
      <w:bookmarkStart w:id="10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9"/>
      <w:bookmarkEnd w:id="10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1" w:name="OLE_LINK119"/>
      <w:bookmarkStart w:id="12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1"/>
    <w:bookmarkEnd w:id="12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71B7372B" wp14:editId="1CCC6183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6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7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BB1ADC" w:rsidP="003067FA">
      <w:hyperlink r:id="rId28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BB1ADC" w:rsidP="003067FA">
      <w:hyperlink r:id="rId29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BB1ADC" w:rsidP="0058537D">
      <w:hyperlink r:id="rId30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BB1ADC" w:rsidP="0058537D">
      <w:hyperlink r:id="rId31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BB1ADC" w:rsidP="0058537D">
      <w:hyperlink r:id="rId32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BB1ADC" w:rsidP="003067FA">
      <w:hyperlink r:id="rId33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value </w:t>
      </w:r>
      <w:r w:rsidRPr="0043085F">
        <w:rPr>
          <w:b/>
          <w:bCs/>
          <w:color w:val="000080"/>
        </w:rPr>
        <w:t>=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r w:rsidRPr="008148FE">
        <w:t>uploadfilehandler</w:t>
      </w:r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3" w:name="OLE_LINK125"/>
      <w:bookmarkStart w:id="14" w:name="OLE_LINK126"/>
      <w:r w:rsidRPr="008148FE">
        <w:t>uploadfilehandler</w:t>
      </w:r>
      <w:bookmarkEnd w:id="13"/>
      <w:bookmarkEnd w:id="14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62212AC6" wp14:editId="2D72DAE0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186153">
      <w:pPr>
        <w:pStyle w:val="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186153">
      <w:pPr>
        <w:pStyle w:val="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D56BCBA" wp14:editId="7392EFE7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设置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386F9940" wp14:editId="21215713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37F934DC" wp14:editId="031674AE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431054">
      <w:pPr>
        <w:pStyle w:val="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040BFDA4" wp14:editId="49032A05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431054">
      <w:pPr>
        <w:pStyle w:val="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活动消息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轮播图</w:t>
      </w:r>
    </w:p>
    <w:p w:rsidR="00431054" w:rsidRDefault="00431054" w:rsidP="00431054">
      <w:pPr>
        <w:rPr>
          <w:rFonts w:hint="eastAsia"/>
        </w:rPr>
      </w:pPr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pPr>
        <w:rPr>
          <w:rFonts w:hint="eastAsia"/>
        </w:rPr>
      </w:pPr>
      <w:r>
        <w:rPr>
          <w:noProof/>
        </w:rPr>
        <w:drawing>
          <wp:inline distT="0" distB="0" distL="0" distR="0" wp14:anchorId="5FA6968E" wp14:editId="0A658E14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>
      <w:pPr>
        <w:rPr>
          <w:rFonts w:hint="eastAsia"/>
        </w:rPr>
      </w:pPr>
    </w:p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74278BF8" wp14:editId="19FDDA3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2"/>
      </w:pPr>
      <w:r>
        <w:rPr>
          <w:rFonts w:hint="eastAsia"/>
        </w:rPr>
        <w:t>捐衣模块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431054">
      <w:pPr>
        <w:pStyle w:val="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>
      <w:pPr>
        <w:rPr>
          <w:rFonts w:hint="eastAsia"/>
        </w:rPr>
      </w:pPr>
    </w:p>
    <w:p w:rsidR="00347DEB" w:rsidRDefault="00347DEB" w:rsidP="00431054">
      <w:pPr>
        <w:rPr>
          <w:rFonts w:hint="eastAsia"/>
        </w:rPr>
      </w:pPr>
      <w:r>
        <w:rPr>
          <w:rFonts w:hint="eastAsia"/>
        </w:rPr>
        <w:t>目录</w:t>
      </w:r>
    </w:p>
    <w:p w:rsidR="00347DEB" w:rsidRDefault="00347DEB" w:rsidP="00431054">
      <w:pPr>
        <w:rPr>
          <w:rFonts w:hint="eastAsia"/>
        </w:rPr>
      </w:pPr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pPr>
        <w:rPr>
          <w:rFonts w:hint="eastAsia"/>
        </w:rPr>
      </w:pPr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pPr>
        <w:rPr>
          <w:rFonts w:hint="eastAsia"/>
        </w:rPr>
      </w:pPr>
      <w:r>
        <w:rPr>
          <w:rFonts w:hint="eastAsia"/>
        </w:rPr>
        <w:t xml:space="preserve">                   &gt;&gt; featured_product</w:t>
      </w:r>
      <w:bookmarkStart w:id="15" w:name="_GoBack"/>
      <w:bookmarkEnd w:id="15"/>
    </w:p>
    <w:p w:rsidR="000167AA" w:rsidRDefault="000167AA" w:rsidP="006E5693">
      <w:pPr>
        <w:rPr>
          <w:rFonts w:hint="eastAsia"/>
        </w:rPr>
      </w:pPr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pPr>
        <w:rPr>
          <w:rFonts w:hint="eastAsia"/>
        </w:rPr>
      </w:pPr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pPr>
        <w:rPr>
          <w:rFonts w:hint="eastAsia"/>
        </w:rPr>
      </w:pPr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CF63D1">
      <w:pPr>
        <w:pStyle w:val="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BB1ADC" w:rsidP="00912CBA">
      <w:hyperlink r:id="rId42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912CBA">
      <w:pPr>
        <w:pStyle w:val="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CF63D1">
      <w:pPr>
        <w:pStyle w:val="2"/>
      </w:pPr>
      <w:r w:rsidRPr="00CF63D1">
        <w:rPr>
          <w:rFonts w:hint="eastAsia"/>
        </w:rPr>
        <w:t>积分商城</w:t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4EB48980" wp14:editId="7F0BC791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CD21E26" wp14:editId="626D5217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77053DBC" wp14:editId="6872904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3F1E6A12" wp14:editId="5487951F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CF63D1">
      <w:pPr>
        <w:pStyle w:val="2"/>
      </w:pPr>
      <w:r w:rsidRPr="00CF63D1">
        <w:rPr>
          <w:rFonts w:hint="eastAsia"/>
        </w:rPr>
        <w:t>会员管理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B0666">
      <w:pPr>
        <w:pStyle w:val="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CF63D1">
      <w:pPr>
        <w:pStyle w:val="2"/>
      </w:pPr>
      <w:r w:rsidRPr="00CF63D1">
        <w:rPr>
          <w:rFonts w:hint="eastAsia"/>
        </w:rPr>
        <w:t>微网站内容管理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消息推送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CF63D1">
      <w:pPr>
        <w:pStyle w:val="2"/>
      </w:pPr>
      <w:r w:rsidRPr="00CF63D1">
        <w:rPr>
          <w:rFonts w:hint="eastAsia"/>
        </w:rPr>
        <w:t>众筹管理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CF63D1">
      <w:pPr>
        <w:pStyle w:val="2"/>
      </w:pPr>
      <w:r w:rsidRPr="00CF63D1">
        <w:rPr>
          <w:rFonts w:hint="eastAsia"/>
        </w:rPr>
        <w:t>商城管理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6006EF">
      <w:pPr>
        <w:pStyle w:val="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090280">
      <w:pPr>
        <w:pStyle w:val="2"/>
      </w:pPr>
      <w:r>
        <w:rPr>
          <w:rFonts w:hint="eastAsia"/>
        </w:rPr>
        <w:t>CBV</w:t>
      </w:r>
    </w:p>
    <w:p w:rsidR="00090280" w:rsidRDefault="00090280"/>
    <w:p w:rsidR="00603F14" w:rsidRDefault="00BB1ADC" w:rsidP="00603F14">
      <w:hyperlink r:id="rId47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BB1ADC" w:rsidP="009276CD">
      <w:pPr>
        <w:rPr>
          <w:color w:val="0000FF" w:themeColor="hyperlink"/>
          <w:u w:val="single"/>
        </w:rPr>
      </w:pPr>
      <w:hyperlink r:id="rId48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6"/>
    <w:bookmarkEnd w:id="17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BB1ADC" w:rsidP="00F2628B">
      <w:pPr>
        <w:rPr>
          <w:rStyle w:val="aa"/>
          <w:color w:val="auto"/>
          <w:u w:val="none"/>
        </w:rPr>
      </w:pPr>
      <w:hyperlink r:id="rId49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BB1ADC" w:rsidP="00F2628B">
      <w:pPr>
        <w:rPr>
          <w:rStyle w:val="aa"/>
        </w:rPr>
      </w:pPr>
      <w:hyperlink r:id="rId50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BB1ADC" w:rsidP="00881301">
      <w:hyperlink r:id="rId51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>092 Checkout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56A7D">
      <w:pPr>
        <w:pStyle w:val="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5F3246">
      <w:pPr>
        <w:pStyle w:val="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2C490B">
      <w:pPr>
        <w:pStyle w:val="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Pr="009A2AC2" w:rsidRDefault="00F63517" w:rsidP="00F63517">
      <w:pPr>
        <w:pStyle w:val="2"/>
      </w:pPr>
      <w:r w:rsidRPr="009A2AC2">
        <w:t>图片上传</w:t>
      </w:r>
    </w:p>
    <w:p w:rsidR="00F63517" w:rsidRPr="004776C0" w:rsidRDefault="00F63517" w:rsidP="00F63517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2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645D22">
        <w:rPr>
          <w:color w:val="808080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2" w:name="OLE_LINK123"/>
      <w:bookmarkStart w:id="43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2"/>
      <w:bookmarkEnd w:id="43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BB1ADC" w:rsidP="00F63517">
      <w:hyperlink r:id="rId53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BB1ADC" w:rsidP="00F63517">
      <w:hyperlink r:id="rId54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BB1ADC" w:rsidP="00F63517">
      <w:hyperlink r:id="rId55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BB1ADC" w:rsidP="00F63517">
      <w:pPr>
        <w:rPr>
          <w:rStyle w:val="aa"/>
        </w:rPr>
      </w:pPr>
      <w:hyperlink r:id="rId56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57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BB1ADC" w:rsidP="00B82509">
      <w:hyperlink r:id="rId58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BB1ADC" w:rsidP="00B82509">
      <w:hyperlink r:id="rId59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BB1ADC" w:rsidP="00B129CA">
      <w:hyperlink r:id="rId60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>
        <w:rPr>
          <w:rStyle w:val="aa"/>
          <w:rFonts w:hint="eastAsia"/>
        </w:rPr>
        <w:t xml:space="preserve"> </w:t>
      </w:r>
      <w:r w:rsidR="00604BC3" w:rsidRPr="00604BC3">
        <w:rPr>
          <w:rStyle w:val="aa"/>
        </w:rPr>
        <w:t>https://github.com/pcraciunoiu/kitsune/</w:t>
      </w:r>
    </w:p>
    <w:p w:rsidR="007A5EC1" w:rsidRPr="007A5EC1" w:rsidRDefault="00BB1ADC" w:rsidP="007A5EC1">
      <w:hyperlink r:id="rId61" w:history="1">
        <w:r w:rsidR="007A5EC1" w:rsidRPr="007A5EC1">
          <w:rPr>
            <w:rStyle w:val="aa"/>
          </w:rPr>
          <w:t>Django image upload</w:t>
        </w:r>
      </w:hyperlink>
    </w:p>
    <w:p w:rsidR="007A5EC1" w:rsidRPr="007A5EC1" w:rsidRDefault="00BB1ADC" w:rsidP="007A5EC1">
      <w:hyperlink r:id="rId62" w:history="1">
        <w:r w:rsidR="007A5EC1" w:rsidRPr="004D1E8E">
          <w:rPr>
            <w:rStyle w:val="aa"/>
            <w:highlight w:val="green"/>
          </w:rPr>
          <w:t>jQuery File Upload Demo</w:t>
        </w:r>
      </w:hyperlink>
    </w:p>
    <w:p w:rsidR="00447DD7" w:rsidRDefault="00447DD7" w:rsidP="00F63517"/>
    <w:p w:rsidR="00F63517" w:rsidRDefault="00F63517"/>
    <w:p w:rsidR="00761CC4" w:rsidRDefault="0045269E" w:rsidP="00761CC4">
      <w:pPr>
        <w:pStyle w:val="2"/>
      </w:pPr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4" w:name="t1"/>
      <w:bookmarkEnd w:id="44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B362FC" w:rsidRDefault="00B362FC" w:rsidP="00716220"/>
    <w:p w:rsidR="00B362FC" w:rsidRDefault="00B362FC" w:rsidP="00716220"/>
    <w:p w:rsidR="00B362FC" w:rsidRDefault="00B362FC" w:rsidP="00716220"/>
    <w:p w:rsidR="00716220" w:rsidRPr="000477A7" w:rsidRDefault="009818A2" w:rsidP="009818A2">
      <w:pPr>
        <w:pStyle w:val="2"/>
      </w:pPr>
      <w:r>
        <w:rPr>
          <w:rFonts w:hint="eastAsia"/>
        </w:rPr>
        <w:t>扩展用户授权登录</w:t>
      </w:r>
    </w:p>
    <w:p w:rsidR="00761CC4" w:rsidRPr="001C398E" w:rsidRDefault="000477A7" w:rsidP="001C398E">
      <w:pPr>
        <w:pStyle w:val="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63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BB1ADC">
      <w:hyperlink r:id="rId64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65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0477A7">
      <w:pPr>
        <w:pStyle w:val="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FF4BD0" w:rsidP="00041E52">
      <w:r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Pr="00FF4BD0">
        <w:rPr>
          <w:rFonts w:hint="eastAsia"/>
        </w:rPr>
        <w:t>函数没写好，之前返回</w:t>
      </w:r>
      <w:r w:rsidRPr="00FF4BD0">
        <w:rPr>
          <w:rFonts w:hint="eastAsia"/>
        </w:rPr>
        <w:t>None</w:t>
      </w:r>
      <w:r w:rsidRPr="00FF4BD0">
        <w:rPr>
          <w:rFonts w:hint="eastAsia"/>
        </w:rPr>
        <w:t>，这个函数在</w:t>
      </w:r>
      <w:r w:rsidRPr="00FF4BD0">
        <w:rPr>
          <w:rFonts w:hint="eastAsia"/>
        </w:rPr>
        <w:t>eclipse</w:t>
      </w:r>
      <w:r w:rsidRPr="00FF4BD0">
        <w:rPr>
          <w:rFonts w:hint="eastAsia"/>
        </w:rPr>
        <w:t>上打断点也进不去不知道为什么</w:t>
      </w:r>
    </w:p>
    <w:p w:rsidR="00FF4BD0" w:rsidRDefault="00212ADC" w:rsidP="00041E52">
      <w:r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5" w:name="OLE_LINK220"/>
      <w:bookmarkStart w:id="46" w:name="OLE_LINK221"/>
      <w:r w:rsidRPr="002A3DCD">
        <w:t>WechatBackend</w:t>
      </w:r>
      <w:bookmarkEnd w:id="45"/>
      <w:bookmarkEnd w:id="46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7" w:name="OLE_LINK226"/>
      <w:bookmarkStart w:id="48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47"/>
    <w:bookmarkEnd w:id="48"/>
    <w:p w:rsidR="008761C0" w:rsidRDefault="008761C0" w:rsidP="00DF4A7B"/>
    <w:p w:rsidR="0033490D" w:rsidRDefault="0033490D" w:rsidP="00DF4A7B"/>
    <w:p w:rsidR="0033490D" w:rsidRDefault="00A47B89" w:rsidP="00A47B89">
      <w:pPr>
        <w:pStyle w:val="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49" w:name="OLE_LINK228"/>
      <w:bookmarkStart w:id="50" w:name="OLE_LINK229"/>
      <w:r w:rsidRPr="00BA539E">
        <w:rPr>
          <w:color w:val="FF00FF"/>
        </w:rPr>
        <w:t>authenticate</w:t>
      </w:r>
      <w:bookmarkEnd w:id="49"/>
      <w:bookmarkEnd w:id="50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846251">
      <w:pPr>
        <w:pStyle w:val="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1" w:name="OLE_LINK222"/>
      <w:bookmarkStart w:id="52" w:name="OLE_LINK223"/>
      <w:r w:rsidRPr="005F430E">
        <w:rPr>
          <w:color w:val="000000"/>
        </w:rPr>
        <w:t>WechatUserProfile</w:t>
      </w:r>
      <w:bookmarkEnd w:id="51"/>
      <w:bookmarkEnd w:id="52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 xml:space="preserve">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3" w:name="OLE_LINK224"/>
      <w:bookmarkStart w:id="54" w:name="OLE_LINK225"/>
      <w:r>
        <w:rPr>
          <w:rFonts w:hint="eastAsia"/>
        </w:rPr>
        <w:t>templates.registration.login.html</w:t>
      </w:r>
    </w:p>
    <w:bookmarkEnd w:id="53"/>
    <w:bookmarkEnd w:id="54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5C4829" w:rsidRDefault="005C4829" w:rsidP="005C4829">
      <w:pPr>
        <w:rPr>
          <w:rFonts w:ascii="Courier New" w:hAnsi="Courier New" w:cs="Courier New"/>
          <w:b/>
          <w:bCs/>
          <w:color w:val="0000FF"/>
          <w:sz w:val="20"/>
        </w:rPr>
      </w:pPr>
    </w:p>
    <w:p w:rsidR="005C4829" w:rsidRDefault="005C4829" w:rsidP="005F430E"/>
    <w:p w:rsidR="002D3370" w:rsidRDefault="002D3370" w:rsidP="00514B7B">
      <w:pPr>
        <w:pStyle w:val="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5" w:name="OLE_LINK6"/>
      <w:bookmarkStart w:id="56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5"/>
      <w:bookmarkEnd w:id="56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065178">
      <w:pPr>
        <w:pStyle w:val="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7" w:name="OLE_LINK3"/>
      <w:r w:rsidRPr="00273663">
        <w:rPr>
          <w:color w:val="008000"/>
        </w:rPr>
        <w:t># Annotate the u</w:t>
      </w:r>
      <w:bookmarkEnd w:id="57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BB1ADC" w:rsidP="000F4AE8">
      <w:pPr>
        <w:rPr>
          <w:rStyle w:val="aa"/>
        </w:rPr>
      </w:pPr>
      <w:hyperlink r:id="rId66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BB1ADC" w:rsidP="000F4AE8">
      <w:pPr>
        <w:pStyle w:val="a4"/>
        <w:numPr>
          <w:ilvl w:val="0"/>
          <w:numId w:val="15"/>
        </w:numPr>
      </w:pPr>
      <w:hyperlink r:id="rId67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BB1ADC" w:rsidP="000F4AE8">
      <w:pPr>
        <w:pStyle w:val="a4"/>
        <w:numPr>
          <w:ilvl w:val="0"/>
          <w:numId w:val="15"/>
        </w:numPr>
        <w:rPr>
          <w:rStyle w:val="aa"/>
        </w:rPr>
      </w:pPr>
      <w:hyperlink r:id="rId68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BB1ADC" w:rsidP="000F4AE8">
      <w:pPr>
        <w:rPr>
          <w:rStyle w:val="aa"/>
        </w:rPr>
      </w:pPr>
      <w:hyperlink r:id="rId69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58" w:name="OLE_LINK4"/>
      <w:bookmarkStart w:id="59" w:name="OLE_LINK5"/>
      <w:r w:rsidRPr="00837781">
        <w:t>BaseHandler</w:t>
      </w:r>
      <w:bookmarkEnd w:id="58"/>
      <w:bookmarkEnd w:id="59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9E1C1F">
      <w:pPr>
        <w:pStyle w:val="3"/>
      </w:pPr>
      <w:r>
        <w:rPr>
          <w:rFonts w:hint="eastAsia"/>
        </w:rPr>
        <w:t>参考</w:t>
      </w:r>
    </w:p>
    <w:p w:rsidR="00A35D29" w:rsidRPr="00005A47" w:rsidRDefault="00BB1ADC">
      <w:hyperlink r:id="rId70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BB1ADC">
      <w:hyperlink r:id="rId71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BB1ADC" w:rsidP="007F468E">
      <w:hyperlink r:id="rId72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BB1ADC" w:rsidP="0045269E">
      <w:hyperlink r:id="rId73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BB1ADC" w:rsidP="00761CC4">
      <w:hyperlink r:id="rId74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BB1ADC" w:rsidP="0096346C">
      <w:hyperlink r:id="rId75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BB1ADC" w:rsidP="00F91EB8">
      <w:hyperlink r:id="rId76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BB1ADC" w:rsidP="00715C7E">
      <w:hyperlink r:id="rId77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BB1ADC" w:rsidP="00715C7E">
      <w:hyperlink r:id="rId78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BB1ADC" w:rsidP="00005A47">
      <w:pPr>
        <w:rPr>
          <w:rStyle w:val="aa"/>
        </w:rPr>
      </w:pPr>
      <w:hyperlink r:id="rId79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BB1ADC" w:rsidP="006A0067">
      <w:hyperlink r:id="rId80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0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0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BB1ADC">
      <w:hyperlink r:id="rId81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BB1ADC">
      <w:hyperlink r:id="rId82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87038">
      <w:pPr>
        <w:pStyle w:val="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BB1ADC" w:rsidP="00DA3E0F">
      <w:hyperlink r:id="rId83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BB1ADC" w:rsidP="00344DD8">
      <w:pPr>
        <w:pStyle w:val="a4"/>
        <w:numPr>
          <w:ilvl w:val="0"/>
          <w:numId w:val="14"/>
        </w:numPr>
      </w:pPr>
      <w:hyperlink r:id="rId84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DA3E0F">
      <w:pPr>
        <w:pStyle w:val="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1" w:name="_Toc476467717"/>
      <w:r w:rsidRPr="00802B7C">
        <w:rPr>
          <w:rFonts w:hint="eastAsia"/>
        </w:rPr>
        <w:t>028 Distinct Random QuerySets</w:t>
      </w:r>
      <w:bookmarkEnd w:id="61"/>
    </w:p>
    <w:p w:rsidR="00DA3E0F" w:rsidRDefault="00DA3E0F" w:rsidP="00DA3E0F"/>
    <w:p w:rsidR="00DA3E0F" w:rsidRPr="00DA3E0F" w:rsidRDefault="00DA3E0F" w:rsidP="00DA3E0F">
      <w:pPr>
        <w:pStyle w:val="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2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2"/>
    </w:p>
    <w:p w:rsidR="00DA3E0F" w:rsidRDefault="00DA3E0F"/>
    <w:p w:rsidR="00DA3E0F" w:rsidRDefault="005C3C45" w:rsidP="005C3C45">
      <w:pPr>
        <w:pStyle w:val="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3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3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5C3C45">
      <w:pPr>
        <w:pStyle w:val="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9722D6">
      <w:pPr>
        <w:pStyle w:val="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4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4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7E2A76">
      <w:pPr>
        <w:pStyle w:val="2"/>
      </w:pPr>
      <w:r>
        <w:rPr>
          <w:rFonts w:hint="eastAsia"/>
        </w:rPr>
        <w:t>轮播图</w:t>
      </w:r>
    </w:p>
    <w:p w:rsidR="007E2A76" w:rsidRDefault="007E2A76"/>
    <w:p w:rsidR="007E2A76" w:rsidRDefault="00BB1ADC">
      <w:hyperlink r:id="rId85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FD2F1B">
      <w:pPr>
        <w:pStyle w:val="2"/>
      </w:pPr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BB1ADC" w:rsidP="00060DA2">
      <w:hyperlink r:id="rId86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6EA759A4" wp14:editId="2526DD65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5F08260F" wp14:editId="56A8FA65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2B9AD294" wp14:editId="6D8D4218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BB1ADC" w:rsidP="008D53E2">
      <w:hyperlink r:id="rId90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BB1ADC" w:rsidP="008D53E2">
      <w:pPr>
        <w:rPr>
          <w:rStyle w:val="aa"/>
        </w:rPr>
      </w:pPr>
      <w:hyperlink r:id="rId91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BB1ADC" w:rsidP="008D53E2">
      <w:hyperlink r:id="rId92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BB1ADC" w:rsidP="008D53E2">
      <w:pPr>
        <w:rPr>
          <w:highlight w:val="green"/>
        </w:rPr>
      </w:pPr>
      <w:hyperlink r:id="rId93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94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BB1ADC" w:rsidP="008D53E2">
      <w:pPr>
        <w:rPr>
          <w:rStyle w:val="aa"/>
        </w:rPr>
      </w:pPr>
      <w:hyperlink r:id="rId95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BB1ADC" w:rsidP="008D53E2">
      <w:hyperlink r:id="rId96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BB1ADC" w:rsidP="00FD2F1B">
      <w:hyperlink r:id="rId97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BB1ADC" w:rsidP="00206304">
      <w:hyperlink r:id="rId98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BB1ADC" w:rsidP="006F625C">
      <w:hyperlink r:id="rId99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BB1ADC" w:rsidP="0013645C">
      <w:hyperlink r:id="rId100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BB1ADC" w:rsidP="00AB156E">
      <w:hyperlink r:id="rId101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BB1ADC" w:rsidP="00B515E4">
      <w:hyperlink r:id="rId102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65" w:name="OLE_LINK8"/>
    <w:bookmarkStart w:id="66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67" w:name="OLE_LINK10"/>
      <w:bookmarkStart w:id="68" w:name="OLE_LINK11"/>
      <w:r w:rsidRPr="00202772">
        <w:rPr>
          <w:rStyle w:val="aa"/>
        </w:rPr>
        <w:t>djangocms-comments</w:t>
      </w:r>
      <w:bookmarkEnd w:id="67"/>
      <w:bookmarkEnd w:id="68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65"/>
    <w:bookmarkEnd w:id="66"/>
    <w:p w:rsidR="00040E03" w:rsidRPr="00040E03" w:rsidRDefault="00040E03" w:rsidP="00FD2F1B"/>
    <w:p w:rsidR="004026EA" w:rsidRPr="00CD741D" w:rsidRDefault="00BB1ADC" w:rsidP="00CD741D">
      <w:hyperlink r:id="rId103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BB1ADC" w:rsidP="00CD741D">
      <w:hyperlink r:id="rId104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BB1ADC" w:rsidP="00CD741D">
      <w:hyperlink r:id="rId105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BB1ADC" w:rsidP="006326FE">
      <w:hyperlink r:id="rId106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BB1ADC" w:rsidP="00CD741D">
      <w:hyperlink r:id="rId107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BB1ADC" w:rsidP="00FC7F47">
      <w:hyperlink r:id="rId108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BB1ADC" w:rsidP="00AA76A3">
      <w:hyperlink r:id="rId109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2F5686">
      <w:pPr>
        <w:pStyle w:val="3"/>
      </w:pPr>
      <w:r>
        <w:rPr>
          <w:rFonts w:hint="eastAsia"/>
        </w:rPr>
        <w:t>sblog</w:t>
      </w:r>
    </w:p>
    <w:p w:rsidR="00D92333" w:rsidRDefault="00BB1ADC" w:rsidP="002D68BE">
      <w:hyperlink r:id="rId110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7F663E">
      <w:pPr>
        <w:pStyle w:val="3"/>
      </w:pPr>
      <w:r>
        <w:rPr>
          <w:rFonts w:hint="eastAsia"/>
        </w:rPr>
        <w:t>CSS</w:t>
      </w:r>
    </w:p>
    <w:p w:rsidR="008B0807" w:rsidRPr="0036271E" w:rsidRDefault="00BB1ADC" w:rsidP="008B0807">
      <w:hyperlink r:id="rId111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BB1ADC" w:rsidP="008B0807">
      <w:hyperlink r:id="rId112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805D01">
      <w:pPr>
        <w:pStyle w:val="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7F663E">
      <w:pPr>
        <w:pStyle w:val="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BB1ADC" w:rsidP="007F663E">
      <w:hyperlink r:id="rId113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BB1ADC" w:rsidP="007F663E">
      <w:hyperlink r:id="rId114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BB1ADC" w:rsidP="007F663E">
      <w:hyperlink r:id="rId115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BB1ADC" w:rsidP="007F663E">
      <w:hyperlink r:id="rId116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7F663E">
      <w:pPr>
        <w:pStyle w:val="3"/>
      </w:pPr>
      <w:r>
        <w:rPr>
          <w:rFonts w:hint="eastAsia"/>
        </w:rPr>
        <w:t>templatetag</w:t>
      </w:r>
    </w:p>
    <w:p w:rsidR="007F663E" w:rsidRPr="0046154B" w:rsidRDefault="00BB1ADC" w:rsidP="007F663E">
      <w:hyperlink r:id="rId117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A63764">
      <w:pPr>
        <w:pStyle w:val="2"/>
      </w:pPr>
      <w:r>
        <w:rPr>
          <w:rFonts w:hint="eastAsia"/>
        </w:rPr>
        <w:t>分页</w:t>
      </w:r>
    </w:p>
    <w:p w:rsidR="00A0049A" w:rsidRDefault="00A0049A"/>
    <w:p w:rsidR="00A0049A" w:rsidRDefault="00BB1ADC" w:rsidP="00A63764">
      <w:pPr>
        <w:rPr>
          <w:rStyle w:val="aa"/>
        </w:rPr>
      </w:pPr>
      <w:hyperlink r:id="rId118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4D19B9" w:rsidP="00A63764">
      <w:pPr>
        <w:rPr>
          <w:rFonts w:hint="eastAsia"/>
        </w:rPr>
      </w:pPr>
      <w:hyperlink r:id="rId119" w:history="1">
        <w:r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>
      <w:pPr>
        <w:rPr>
          <w:rFonts w:hint="eastAsia"/>
        </w:rPr>
      </w:pPr>
    </w:p>
    <w:p w:rsidR="00C54E09" w:rsidRDefault="00C54E09" w:rsidP="00A63764">
      <w:pPr>
        <w:rPr>
          <w:rFonts w:hint="eastAsia"/>
        </w:rPr>
      </w:pPr>
    </w:p>
    <w:p w:rsidR="00C54E09" w:rsidRPr="00C54E09" w:rsidRDefault="00C54E09" w:rsidP="00A63764"/>
    <w:p w:rsidR="007E2A76" w:rsidRDefault="007E2A76" w:rsidP="007E2A76">
      <w:pPr>
        <w:pStyle w:val="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69" w:name="OLE_LINK45"/>
      <w:bookmarkStart w:id="70" w:name="OLE_LINK46"/>
      <w:bookmarkStart w:id="71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69"/>
    <w:bookmarkEnd w:id="70"/>
    <w:bookmarkEnd w:id="71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2" w:name="OLE_LINK1"/>
      <w:bookmarkStart w:id="73" w:name="OLE_LINK2"/>
      <w:r w:rsidRPr="00ED77FD">
        <w:rPr>
          <w:i/>
        </w:rPr>
        <w:t>Shortcuts.py (site-packages\django\contrib\sites)</w:t>
      </w:r>
    </w:p>
    <w:bookmarkEnd w:id="72"/>
    <w:bookmarkEnd w:id="73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560FFE">
      <w:pPr>
        <w:pStyle w:val="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BB1ADC" w:rsidP="00560FFE">
      <w:hyperlink r:id="rId120" w:history="1">
        <w:r w:rsidR="00560FFE" w:rsidRPr="00560FFE">
          <w:rPr>
            <w:rStyle w:val="aa"/>
          </w:rPr>
          <w:t>django grappelli</w:t>
        </w:r>
      </w:hyperlink>
    </w:p>
    <w:p w:rsidR="00560FFE" w:rsidRDefault="00BB1ADC" w:rsidP="005A139B">
      <w:hyperlink r:id="rId121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BB1ADC" w:rsidP="00B7268C">
      <w:hyperlink r:id="rId122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23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24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25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26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27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4" w:name="_Toc476467734"/>
      <w:r w:rsidRPr="001C142B">
        <w:rPr>
          <w:rFonts w:hint="eastAsia"/>
        </w:rPr>
        <w:t>035 Product Editing with django Inline</w:t>
      </w:r>
      <w:bookmarkEnd w:id="74"/>
    </w:p>
    <w:p w:rsidR="002F45F2" w:rsidRDefault="002F45F2"/>
    <w:p w:rsidR="0036271E" w:rsidRDefault="0036271E"/>
    <w:p w:rsidR="00217FB3" w:rsidRDefault="00217FB3"/>
    <w:p w:rsidR="00217FB3" w:rsidRDefault="00802B7C" w:rsidP="00802B7C">
      <w:pPr>
        <w:pStyle w:val="2"/>
      </w:pPr>
      <w:r>
        <w:rPr>
          <w:rFonts w:hint="eastAsia"/>
        </w:rPr>
        <w:t>Social Share</w:t>
      </w:r>
    </w:p>
    <w:p w:rsidR="00217FB3" w:rsidRDefault="00F55F2B" w:rsidP="00802B7C">
      <w:pPr>
        <w:pStyle w:val="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BB1ADC" w:rsidP="00F55F2B">
      <w:hyperlink r:id="rId128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BB1ADC" w:rsidP="009D0080">
      <w:hyperlink r:id="rId129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BB1ADC" w:rsidP="002A6019">
      <w:hyperlink r:id="rId130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BB1ADC" w:rsidP="002A6019">
      <w:hyperlink r:id="rId131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BB1ADC" w:rsidP="00AE12CD">
      <w:hyperlink r:id="rId132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BB1ADC" w:rsidP="006B57DD">
      <w:pPr>
        <w:rPr>
          <w:rStyle w:val="aa"/>
        </w:rPr>
      </w:pPr>
      <w:hyperlink r:id="rId133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BB1ADC" w:rsidP="006B57DD">
      <w:hyperlink r:id="rId134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Pr="00283389" w:rsidRDefault="00BB1ADC" w:rsidP="00283389">
      <w:hyperlink r:id="rId135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</w:p>
    <w:p w:rsidR="00217FB3" w:rsidRPr="00002810" w:rsidRDefault="00217FB3"/>
    <w:p w:rsidR="00217FB3" w:rsidRDefault="00217FB3"/>
    <w:p w:rsidR="00217FB3" w:rsidRDefault="00580A1E" w:rsidP="00580A1E">
      <w:pPr>
        <w:pStyle w:val="2"/>
      </w:pPr>
      <w:r>
        <w:rPr>
          <w:rFonts w:hint="eastAsia"/>
        </w:rPr>
        <w:t>JQuery</w:t>
      </w:r>
    </w:p>
    <w:p w:rsidR="00580A1E" w:rsidRPr="00580A1E" w:rsidRDefault="00580A1E" w:rsidP="00580A1E">
      <w:bookmarkStart w:id="75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75"/>
    </w:p>
    <w:p w:rsidR="009722D6" w:rsidRPr="009722D6" w:rsidRDefault="009722D6" w:rsidP="009722D6">
      <w:bookmarkStart w:id="76" w:name="_Toc476467768"/>
      <w:r w:rsidRPr="009722D6">
        <w:rPr>
          <w:rFonts w:hint="eastAsia"/>
        </w:rPr>
        <w:t>088 Cart Count in Navbar</w:t>
      </w:r>
      <w:bookmarkEnd w:id="76"/>
    </w:p>
    <w:p w:rsidR="00580A1E" w:rsidRPr="00580A1E" w:rsidRDefault="00580A1E"/>
    <w:p w:rsidR="00580A1E" w:rsidRDefault="00580A1E"/>
    <w:p w:rsidR="009722D6" w:rsidRDefault="009722D6" w:rsidP="009722D6">
      <w:pPr>
        <w:pStyle w:val="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E81D73">
      <w:pPr>
        <w:pStyle w:val="2"/>
      </w:pPr>
      <w:r>
        <w:t>A</w:t>
      </w:r>
      <w:r>
        <w:rPr>
          <w:rFonts w:hint="eastAsia"/>
        </w:rPr>
        <w:t>nimate</w:t>
      </w:r>
    </w:p>
    <w:p w:rsidR="00217FB3" w:rsidRDefault="00976BCE">
      <w:pPr>
        <w:rPr>
          <w:rFonts w:hint="eastAsia"/>
        </w:rPr>
      </w:pPr>
      <w:r>
        <w:rPr>
          <w:rFonts w:hint="eastAsia"/>
        </w:rPr>
        <w:t>动画显示</w:t>
      </w:r>
      <w:r>
        <w:rPr>
          <w:rFonts w:hint="eastAsia"/>
        </w:rPr>
        <w:t>thumnail</w:t>
      </w:r>
    </w:p>
    <w:p w:rsidR="003D25B0" w:rsidRDefault="003D25B0">
      <w:pPr>
        <w:rPr>
          <w:rFonts w:hint="eastAsia"/>
        </w:rPr>
      </w:pPr>
    </w:p>
    <w:p w:rsidR="003D25B0" w:rsidRDefault="003D25B0" w:rsidP="003D25B0">
      <w:pPr>
        <w:pStyle w:val="2"/>
        <w:rPr>
          <w:rFonts w:hint="eastAsia"/>
        </w:rPr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48085D">
      <w:pPr>
        <w:rPr>
          <w:rFonts w:hint="eastAsia"/>
        </w:rPr>
      </w:pPr>
      <w:hyperlink r:id="rId136" w:history="1">
        <w:r>
          <w:rPr>
            <w:rFonts w:ascii="Verdana" w:hAnsi="Verdana"/>
            <w:color w:val="075DB3"/>
            <w:sz w:val="21"/>
            <w:szCs w:val="21"/>
          </w:rPr>
          <w:t>CSS</w:t>
        </w:r>
        <w:r>
          <w:rPr>
            <w:rFonts w:ascii="Verdana" w:hAnsi="Verdana"/>
            <w:color w:val="075DB3"/>
            <w:sz w:val="21"/>
            <w:szCs w:val="21"/>
          </w:rPr>
          <w:t>技巧！像</w:t>
        </w:r>
        <w:r>
          <w:rPr>
            <w:rFonts w:ascii="Verdana" w:hAnsi="Verdana"/>
            <w:color w:val="075DB3"/>
            <w:sz w:val="21"/>
            <w:szCs w:val="21"/>
          </w:rPr>
          <w:t>table</w:t>
        </w:r>
        <w:r>
          <w:rPr>
            <w:rFonts w:ascii="Verdana" w:hAnsi="Verdana"/>
            <w:color w:val="075DB3"/>
            <w:sz w:val="21"/>
            <w:szCs w:val="21"/>
          </w:rPr>
          <w:t>一样布局</w:t>
        </w:r>
        <w:r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>
      <w:pPr>
        <w:rPr>
          <w:rFonts w:hint="eastAsia"/>
        </w:rPr>
      </w:pPr>
    </w:p>
    <w:p w:rsidR="00496F4A" w:rsidRPr="00496F4A" w:rsidRDefault="00496F4A" w:rsidP="00496F4A">
      <w:hyperlink r:id="rId137" w:history="1">
        <w:r w:rsidRPr="00496F4A">
          <w:rPr>
            <w:rStyle w:val="aa"/>
          </w:rPr>
          <w:t xml:space="preserve">django textfield </w:t>
        </w:r>
        <w:r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>
      <w:pPr>
        <w:rPr>
          <w:rFonts w:hint="eastAsia"/>
        </w:rPr>
      </w:pPr>
    </w:p>
    <w:p w:rsidR="00CC3B80" w:rsidRDefault="00CC3B80" w:rsidP="00CC3B80">
      <w:pPr>
        <w:pStyle w:val="2"/>
        <w:rPr>
          <w:rFonts w:hint="eastAsia"/>
        </w:rPr>
      </w:pPr>
      <w:r w:rsidRPr="00CC3B80">
        <w:t>django-breadcrumbs</w:t>
      </w:r>
    </w:p>
    <w:p w:rsidR="00CC3B80" w:rsidRDefault="00CC3B80" w:rsidP="00CC3B80">
      <w:pPr>
        <w:rPr>
          <w:rFonts w:hint="eastAsia"/>
        </w:rPr>
      </w:pPr>
    </w:p>
    <w:p w:rsidR="00CC3B80" w:rsidRPr="00B94726" w:rsidRDefault="00B94726" w:rsidP="00B94726">
      <w:pPr>
        <w:rPr>
          <w:rFonts w:hint="eastAsia"/>
        </w:rPr>
      </w:pPr>
      <w:hyperlink r:id="rId138" w:history="1">
        <w:r w:rsidRPr="00B94726">
          <w:rPr>
            <w:rStyle w:val="aa"/>
            <w:rFonts w:hint="eastAsia"/>
          </w:rPr>
          <w:t>【</w:t>
        </w:r>
        <w:r w:rsidRPr="00B94726">
          <w:rPr>
            <w:rStyle w:val="aa"/>
            <w:rFonts w:hint="eastAsia"/>
          </w:rPr>
          <w:t>Django</w:t>
        </w:r>
        <w:r w:rsidRPr="00B94726">
          <w:rPr>
            <w:rStyle w:val="aa"/>
            <w:rFonts w:hint="eastAsia"/>
          </w:rPr>
          <w:t>基础入门】</w:t>
        </w:r>
        <w:r w:rsidRPr="00B94726">
          <w:rPr>
            <w:rStyle w:val="aa"/>
            <w:rFonts w:hint="eastAsia"/>
          </w:rPr>
          <w:t>Breadcrumbs</w:t>
        </w:r>
        <w:r w:rsidRPr="00B94726">
          <w:rPr>
            <w:rStyle w:val="aa"/>
            <w:rFonts w:hint="eastAsia"/>
          </w:rPr>
          <w:t>导航栏</w:t>
        </w:r>
      </w:hyperlink>
    </w:p>
    <w:p w:rsidR="00CC3B80" w:rsidRDefault="007916A4" w:rsidP="00CC3B80">
      <w:pPr>
        <w:rPr>
          <w:rFonts w:hint="eastAsia"/>
        </w:rPr>
      </w:pPr>
      <w:hyperlink r:id="rId139" w:history="1">
        <w:r w:rsidRPr="00C378B1">
          <w:rPr>
            <w:rStyle w:val="aa"/>
          </w:rPr>
          <w:t>https://github.com/chronossc/django-breadcrumbs</w:t>
        </w:r>
      </w:hyperlink>
    </w:p>
    <w:p w:rsidR="007916A4" w:rsidRDefault="00BA2261" w:rsidP="00CC3B80">
      <w:pPr>
        <w:rPr>
          <w:rFonts w:hint="eastAsia"/>
        </w:rPr>
      </w:pPr>
      <w:hyperlink r:id="rId140" w:history="1">
        <w:r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>
      <w:pPr>
        <w:rPr>
          <w:rFonts w:hint="eastAsia"/>
        </w:rPr>
      </w:pPr>
    </w:p>
    <w:p w:rsidR="009B4D0D" w:rsidRDefault="009B4D0D" w:rsidP="00CC3B80">
      <w:pPr>
        <w:rPr>
          <w:rFonts w:hint="eastAsia"/>
        </w:rPr>
      </w:pPr>
      <w:r>
        <w:rPr>
          <w:rFonts w:hint="eastAsia"/>
        </w:rPr>
        <w:t>地图</w:t>
      </w:r>
    </w:p>
    <w:p w:rsidR="009B4D0D" w:rsidRPr="009B4D0D" w:rsidRDefault="009B4D0D" w:rsidP="009B4D0D">
      <w:hyperlink r:id="rId141" w:history="1">
        <w:r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Pr="009B4D0D" w:rsidRDefault="00B7268C" w:rsidP="009B4D0D"/>
    <w:sectPr w:rsidR="00B7268C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065" w:rsidRDefault="00753065" w:rsidP="00BB1ADC">
      <w:r>
        <w:separator/>
      </w:r>
    </w:p>
  </w:endnote>
  <w:endnote w:type="continuationSeparator" w:id="0">
    <w:p w:rsidR="00753065" w:rsidRDefault="00753065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065" w:rsidRDefault="00753065" w:rsidP="00BB1ADC">
      <w:r>
        <w:separator/>
      </w:r>
    </w:p>
  </w:footnote>
  <w:footnote w:type="continuationSeparator" w:id="0">
    <w:p w:rsidR="00753065" w:rsidRDefault="00753065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16"/>
  </w:num>
  <w:num w:numId="10">
    <w:abstractNumId w:val="9"/>
  </w:num>
  <w:num w:numId="11">
    <w:abstractNumId w:val="3"/>
  </w:num>
  <w:num w:numId="12">
    <w:abstractNumId w:val="15"/>
  </w:num>
  <w:num w:numId="13">
    <w:abstractNumId w:val="18"/>
  </w:num>
  <w:num w:numId="14">
    <w:abstractNumId w:val="17"/>
  </w:num>
  <w:num w:numId="15">
    <w:abstractNumId w:val="2"/>
  </w:num>
  <w:num w:numId="16">
    <w:abstractNumId w:val="6"/>
  </w:num>
  <w:num w:numId="17">
    <w:abstractNumId w:val="4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7AA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1295"/>
    <w:rsid w:val="001819A5"/>
    <w:rsid w:val="00184B99"/>
    <w:rsid w:val="0018556B"/>
    <w:rsid w:val="00186153"/>
    <w:rsid w:val="00192F21"/>
    <w:rsid w:val="001946F2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3E6"/>
    <w:rsid w:val="0028060A"/>
    <w:rsid w:val="00281231"/>
    <w:rsid w:val="00283389"/>
    <w:rsid w:val="00287E59"/>
    <w:rsid w:val="00294319"/>
    <w:rsid w:val="002948E8"/>
    <w:rsid w:val="002A33C6"/>
    <w:rsid w:val="002A33D4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729"/>
    <w:rsid w:val="0035328C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D45"/>
    <w:rsid w:val="003725C5"/>
    <w:rsid w:val="00372BBE"/>
    <w:rsid w:val="00373FDD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3162"/>
    <w:rsid w:val="004F45C3"/>
    <w:rsid w:val="004F4E23"/>
    <w:rsid w:val="004F51B9"/>
    <w:rsid w:val="004F5F02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522A6"/>
    <w:rsid w:val="00553908"/>
    <w:rsid w:val="00554C03"/>
    <w:rsid w:val="00556BE3"/>
    <w:rsid w:val="00560FFE"/>
    <w:rsid w:val="00561CBA"/>
    <w:rsid w:val="00571419"/>
    <w:rsid w:val="00574A00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3065"/>
    <w:rsid w:val="007560DB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635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415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76BCE"/>
    <w:rsid w:val="00980CA1"/>
    <w:rsid w:val="009818A2"/>
    <w:rsid w:val="00982186"/>
    <w:rsid w:val="00983DB2"/>
    <w:rsid w:val="00983EE6"/>
    <w:rsid w:val="00984BC2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3421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A2261"/>
    <w:rsid w:val="00BA46DF"/>
    <w:rsid w:val="00BA539E"/>
    <w:rsid w:val="00BB0666"/>
    <w:rsid w:val="00BB1ADC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4B6"/>
    <w:rsid w:val="00BF6972"/>
    <w:rsid w:val="00C018CF"/>
    <w:rsid w:val="00C01DD5"/>
    <w:rsid w:val="00C07C30"/>
    <w:rsid w:val="00C1198A"/>
    <w:rsid w:val="00C1419D"/>
    <w:rsid w:val="00C15F6A"/>
    <w:rsid w:val="00C21A22"/>
    <w:rsid w:val="00C32919"/>
    <w:rsid w:val="00C33031"/>
    <w:rsid w:val="00C33566"/>
    <w:rsid w:val="00C40D12"/>
    <w:rsid w:val="00C54A33"/>
    <w:rsid w:val="00C54E09"/>
    <w:rsid w:val="00C55E37"/>
    <w:rsid w:val="00C65A14"/>
    <w:rsid w:val="00C65FA0"/>
    <w:rsid w:val="00C70E2D"/>
    <w:rsid w:val="00C7604C"/>
    <w:rsid w:val="00C9120C"/>
    <w:rsid w:val="00C932D5"/>
    <w:rsid w:val="00C95D7C"/>
    <w:rsid w:val="00CA2A39"/>
    <w:rsid w:val="00CB084C"/>
    <w:rsid w:val="00CB3EF5"/>
    <w:rsid w:val="00CB45AE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846C0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onetete/Simple-Django-progressbar-upload-file-form-with-ajax" TargetMode="External"/><Relationship Id="rId117" Type="http://schemas.openxmlformats.org/officeDocument/2006/relationships/hyperlink" Target="http://www.cnblogs.com/MnCu8261/p/5934203.html" TargetMode="External"/><Relationship Id="rId21" Type="http://schemas.openxmlformats.org/officeDocument/2006/relationships/hyperlink" Target="http://127.0.0.1:8000/media/profile/bhe001/1-6-lock.jpg" TargetMode="External"/><Relationship Id="rId42" Type="http://schemas.openxmlformats.org/officeDocument/2006/relationships/hyperlink" Target="http://127.0.0.1:8000/crowdfundings/" TargetMode="External"/><Relationship Id="rId47" Type="http://schemas.openxmlformats.org/officeDocument/2006/relationships/hyperlink" Target="https://docs.djangoproject.com/en/1.8/ref/class-based-views/generic-display/" TargetMode="External"/><Relationship Id="rId63" Type="http://schemas.openxmlformats.org/officeDocument/2006/relationships/hyperlink" Target="https://docs.djangoproject.com/en/dev/ref/settings/" TargetMode="External"/><Relationship Id="rId68" Type="http://schemas.openxmlformats.org/officeDocument/2006/relationships/hyperlink" Target="http://blog.csdn.net/anhuidelinger/article/details/10011013" TargetMode="External"/><Relationship Id="rId84" Type="http://schemas.openxmlformats.org/officeDocument/2006/relationships/hyperlink" Target="http://www.cnblogs.com/mindsbook/archive/2009/10/27/django_signal.html" TargetMode="External"/><Relationship Id="rId89" Type="http://schemas.openxmlformats.org/officeDocument/2006/relationships/image" Target="media/image17.png"/><Relationship Id="rId112" Type="http://schemas.openxmlformats.org/officeDocument/2006/relationships/hyperlink" Target="http://www.runoob.com/bootstrap/bootstrap-wells.html" TargetMode="External"/><Relationship Id="rId133" Type="http://schemas.openxmlformats.org/officeDocument/2006/relationships/hyperlink" Target="http://www.cnblogs.com/txw1958/p/MicroMessenger-browser.html" TargetMode="External"/><Relationship Id="rId138" Type="http://schemas.openxmlformats.org/officeDocument/2006/relationships/hyperlink" Target="http://blog.csdn.net/u013920085/article/details/51173316" TargetMode="External"/><Relationship Id="rId16" Type="http://schemas.openxmlformats.org/officeDocument/2006/relationships/hyperlink" Target="https://docs.djangoproject.com/en/1.8/ref/models/instances/" TargetMode="External"/><Relationship Id="rId107" Type="http://schemas.openxmlformats.org/officeDocument/2006/relationships/hyperlink" Target="http://bookshadow.com/weblog/2014/06/04/django-blog-zinnia-add-duoshuo/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s://code.jquery.com/ui/1.12.1/themes/base/jquery-ui.css" TargetMode="External"/><Relationship Id="rId37" Type="http://schemas.openxmlformats.org/officeDocument/2006/relationships/image" Target="media/image6.png"/><Relationship Id="rId53" Type="http://schemas.openxmlformats.org/officeDocument/2006/relationships/hyperlink" Target="https://docs.djangoproject.com/en/1.2/topics/http/file-uploads/" TargetMode="External"/><Relationship Id="rId58" Type="http://schemas.openxmlformats.org/officeDocument/2006/relationships/hyperlink" Target="http://blog.csdn.net/dimply/article/details/42425373" TargetMode="External"/><Relationship Id="rId74" Type="http://schemas.openxmlformats.org/officeDocument/2006/relationships/hyperlink" Target="http://www.cnblogs.com/smallcoderhujin/p/3193103.html" TargetMode="External"/><Relationship Id="rId79" Type="http://schemas.openxmlformats.org/officeDocument/2006/relationships/hyperlink" Target="https://segmentfault.com/q/1010000000610904" TargetMode="External"/><Relationship Id="rId102" Type="http://schemas.openxmlformats.org/officeDocument/2006/relationships/hyperlink" Target="http://www.cnblogs.com/weiming-cheng/p/5344309.html" TargetMode="External"/><Relationship Id="rId123" Type="http://schemas.openxmlformats.org/officeDocument/2006/relationships/hyperlink" Target="http://www.cnblogs.com/cacique/archive/2012/09/29/2707976.html" TargetMode="External"/><Relationship Id="rId128" Type="http://schemas.openxmlformats.org/officeDocument/2006/relationships/hyperlink" Target="http://www.cnblogs.com/txw1958/p/weixin-js-sharetimeline.html" TargetMode="External"/><Relationship Id="rId144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github.com/django-mptt/django-mptt/" TargetMode="External"/><Relationship Id="rId95" Type="http://schemas.openxmlformats.org/officeDocument/2006/relationships/hyperlink" Target="http://www.cnblogs.com/cacique/archive/2012/10/03/2710803.html" TargetMode="External"/><Relationship Id="rId22" Type="http://schemas.openxmlformats.org/officeDocument/2006/relationships/hyperlink" Target="http://127.0.0.1:8000/media/profile/bhe001/1-6-lock.jpg" TargetMode="External"/><Relationship Id="rId27" Type="http://schemas.openxmlformats.org/officeDocument/2006/relationships/hyperlink" Target="http://www.laurentluce.com/posts/upload-to-django-with-progress-bar-using-ajax-and-jquery/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s://docs.djangoproject.com/en/dev/ref/settings/" TargetMode="External"/><Relationship Id="rId69" Type="http://schemas.openxmlformats.org/officeDocument/2006/relationships/hyperlink" Target="https://docs.djangoproject.com/en/dev/topics/auth/default/" TargetMode="External"/><Relationship Id="rId113" Type="http://schemas.openxmlformats.org/officeDocument/2006/relationships/hyperlink" Target="http://blog.csdn.net/ljyabc1028/article/details/7341665" TargetMode="External"/><Relationship Id="rId118" Type="http://schemas.openxmlformats.org/officeDocument/2006/relationships/hyperlink" Target="http://blog.csdn.net/l_courser/article/details/7038859" TargetMode="External"/><Relationship Id="rId134" Type="http://schemas.openxmlformats.org/officeDocument/2006/relationships/hyperlink" Target="http://jsbin.com/kalenahana/edit?html,js,output" TargetMode="External"/><Relationship Id="rId139" Type="http://schemas.openxmlformats.org/officeDocument/2006/relationships/hyperlink" Target="https://github.com/chronossc/django-breadcrumbs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mixins-editing/" TargetMode="External"/><Relationship Id="rId72" Type="http://schemas.openxmlformats.org/officeDocument/2006/relationships/hyperlink" Target="http://blog.csdn.net/watsy/article/details/15506351" TargetMode="External"/><Relationship Id="rId80" Type="http://schemas.openxmlformats.org/officeDocument/2006/relationships/hyperlink" Target="http://guangboo.org/2013/03/27/authentication-using-email-in-django" TargetMode="External"/><Relationship Id="rId85" Type="http://schemas.openxmlformats.org/officeDocument/2006/relationships/hyperlink" Target="http://getbootstrap.com/javascript/" TargetMode="External"/><Relationship Id="rId93" Type="http://schemas.openxmlformats.org/officeDocument/2006/relationships/hyperlink" Target="http://mfitzp.io/article/django-ajax-threaded-comments-using-only-jquery/" TargetMode="External"/><Relationship Id="rId98" Type="http://schemas.openxmlformats.org/officeDocument/2006/relationships/hyperlink" Target="https://github.com/HonzaKral/django-threadedcomments" TargetMode="External"/><Relationship Id="rId121" Type="http://schemas.openxmlformats.org/officeDocument/2006/relationships/hyperlink" Target="http://blog.csdn.net/huyoo/article/details/6965816" TargetMode="External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docs.djangoproject.com/en/1.8/ref/models/fields/" TargetMode="External"/><Relationship Id="rId25" Type="http://schemas.openxmlformats.org/officeDocument/2006/relationships/image" Target="media/image2.png"/><Relationship Id="rId33" Type="http://schemas.openxmlformats.org/officeDocument/2006/relationships/hyperlink" Target="https://docs.djangoproject.com/en/1.8/topics/http/file-uploads/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4.png"/><Relationship Id="rId59" Type="http://schemas.openxmlformats.org/officeDocument/2006/relationships/hyperlink" Target="http://www.alonely.com.cn/Ajax/20161025/58632.html" TargetMode="External"/><Relationship Id="rId67" Type="http://schemas.openxmlformats.org/officeDocument/2006/relationships/hyperlink" Target="https://docs.python.org/2/tutorial/controlflow.html" TargetMode="External"/><Relationship Id="rId103" Type="http://schemas.openxmlformats.org/officeDocument/2006/relationships/hyperlink" Target="http://www.cnblogs.com/ccorz/p/5985534.html" TargetMode="External"/><Relationship Id="rId108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16" Type="http://schemas.openxmlformats.org/officeDocument/2006/relationships/hyperlink" Target="http://blog.163.com/zhaoyanping_1125/blog/static/2013291532011112961637321/" TargetMode="External"/><Relationship Id="rId124" Type="http://schemas.openxmlformats.org/officeDocument/2006/relationships/hyperlink" Target="http://www.cnblogs.com/cacique/archive/2012/09/30/2709143.html" TargetMode="External"/><Relationship Id="rId129" Type="http://schemas.openxmlformats.org/officeDocument/2006/relationships/hyperlink" Target="http://www.cnblogs.com/wasayezi/p/5275691.html" TargetMode="External"/><Relationship Id="rId137" Type="http://schemas.openxmlformats.org/officeDocument/2006/relationships/hyperlink" Target="http://www.cnblogs.com/littlefire/p/3655304.html" TargetMode="External"/><Relationship Id="rId20" Type="http://schemas.openxmlformats.org/officeDocument/2006/relationships/hyperlink" Target="https://docs.djangoproject.com/en/1.8/ref/models/fields/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://www.cnblogs.com/RoundGirl/p/5395658.html" TargetMode="External"/><Relationship Id="rId62" Type="http://schemas.openxmlformats.org/officeDocument/2006/relationships/hyperlink" Target="https://blueimp.github.io/jQuery-File-Upload/" TargetMode="External"/><Relationship Id="rId70" Type="http://schemas.openxmlformats.org/officeDocument/2006/relationships/hyperlink" Target="https://docs.djangoproject.com/en/1.5/ref/settings/" TargetMode="External"/><Relationship Id="rId75" Type="http://schemas.openxmlformats.org/officeDocument/2006/relationships/hyperlink" Target="http://www.cnblogs.com/BeginMan/p/3389118.html" TargetMode="External"/><Relationship Id="rId83" Type="http://schemas.openxmlformats.org/officeDocument/2006/relationships/hyperlink" Target="https://docs.djangoproject.com/en/1.8/ref/signals/" TargetMode="External"/><Relationship Id="rId88" Type="http://schemas.openxmlformats.org/officeDocument/2006/relationships/image" Target="media/image16.png"/><Relationship Id="rId91" Type="http://schemas.openxmlformats.org/officeDocument/2006/relationships/hyperlink" Target="http://django-mptt.readthedocs.io/en/latest/index.html" TargetMode="External"/><Relationship Id="rId96" Type="http://schemas.openxmlformats.org/officeDocument/2006/relationships/hyperlink" Target="http://qinxuye.me/article/introduction-and-usage-of-django-mptt/" TargetMode="External"/><Relationship Id="rId111" Type="http://schemas.openxmlformats.org/officeDocument/2006/relationships/hyperlink" Target="http://www.w3school.com.cn/html5/html5_article.asp" TargetMode="External"/><Relationship Id="rId132" Type="http://schemas.openxmlformats.org/officeDocument/2006/relationships/hyperlink" Target="https://my.oschina.net/u/2308739/blog/371414" TargetMode="External"/><Relationship Id="rId140" Type="http://schemas.openxmlformats.org/officeDocument/2006/relationships/hyperlink" Target="https://pypi.python.org/pypi/django-breadcrumb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topics/http/file-uploads/" TargetMode="External"/><Relationship Id="rId23" Type="http://schemas.openxmlformats.org/officeDocument/2006/relationships/hyperlink" Target="http://127.0.0.1:8000/media/profile/bhe001/1-6-lock_Ni9llB7.jpg" TargetMode="External"/><Relationship Id="rId28" Type="http://schemas.openxmlformats.org/officeDocument/2006/relationships/hyperlink" Target="http://jquery.malsup.com/form/" TargetMode="External"/><Relationship Id="rId36" Type="http://schemas.openxmlformats.org/officeDocument/2006/relationships/image" Target="media/image5.png"/><Relationship Id="rId49" Type="http://schemas.openxmlformats.org/officeDocument/2006/relationships/hyperlink" Target="https://docs.djangoproject.com/en/1.8/ref/class-based-views/generic-editing/" TargetMode="External"/><Relationship Id="rId57" Type="http://schemas.openxmlformats.org/officeDocument/2006/relationships/hyperlink" Target="http://onlypython.group.iteye.com/group/wiki/1517-django-ajax-file-uploads-and-progress-display" TargetMode="External"/><Relationship Id="rId106" Type="http://schemas.openxmlformats.org/officeDocument/2006/relationships/hyperlink" Target="http://www.yihaomen.com/article/python/255.htm" TargetMode="External"/><Relationship Id="rId114" Type="http://schemas.openxmlformats.org/officeDocument/2006/relationships/hyperlink" Target="http://www.cnblogs.com/onlys/articles/jQuery.html" TargetMode="External"/><Relationship Id="rId119" Type="http://schemas.openxmlformats.org/officeDocument/2006/relationships/hyperlink" Target="https://pypi.python.org/pypi/django-pagination#downloads" TargetMode="External"/><Relationship Id="rId127" Type="http://schemas.openxmlformats.org/officeDocument/2006/relationships/hyperlink" Target="http://www.cnblogs.com/cacique/archive/2012/10/07/2713703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s://code.jquery.com/ui/1.12.1/jquery-ui.js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://www.w3school.com.cn/tags/att_form_enctype.asp" TargetMode="External"/><Relationship Id="rId60" Type="http://schemas.openxmlformats.org/officeDocument/2006/relationships/hyperlink" Target="https://blog.mozilla.org/webdev/2010/09/17/django-and-ajax-image-uploads/" TargetMode="External"/><Relationship Id="rId65" Type="http://schemas.openxmlformats.org/officeDocument/2006/relationships/hyperlink" Target="https://docs.djangoproject.com/en/dev/ref/exceptions/" TargetMode="External"/><Relationship Id="rId73" Type="http://schemas.openxmlformats.org/officeDocument/2006/relationships/hyperlink" Target="http://onlypython.group.iteye.com/group/wiki/1519-expansion-django-user-model-by-non-profile-way" TargetMode="External"/><Relationship Id="rId78" Type="http://schemas.openxmlformats.org/officeDocument/2006/relationships/hyperlink" Target="http://www.python88.com/topic/395/" TargetMode="External"/><Relationship Id="rId81" Type="http://schemas.openxmlformats.org/officeDocument/2006/relationships/hyperlink" Target="https://docs.djangoproject.com/en/dev/topics/auth/default/" TargetMode="External"/><Relationship Id="rId86" Type="http://schemas.openxmlformats.org/officeDocument/2006/relationships/hyperlink" Target="http://stackoverflow.com/questions/32986302/importerror-no-module-named-comments-django" TargetMode="External"/><Relationship Id="rId94" Type="http://schemas.openxmlformats.org/officeDocument/2006/relationships/hyperlink" Target="http://mfitzp.io/article/syntax-highlighting-with-django-and-markdown/" TargetMode="External"/><Relationship Id="rId99" Type="http://schemas.openxmlformats.org/officeDocument/2006/relationships/hyperlink" Target="http://eflorenzano.com/blog/categories/django-threadedcomments/" TargetMode="External"/><Relationship Id="rId101" Type="http://schemas.openxmlformats.org/officeDocument/2006/relationships/hyperlink" Target="http://django-comments-xtd.readthedocs.io/en/latest/" TargetMode="External"/><Relationship Id="rId122" Type="http://schemas.openxmlformats.org/officeDocument/2006/relationships/hyperlink" Target="http://blog.csdn.net/mingzznet/article/details/50688192" TargetMode="External"/><Relationship Id="rId130" Type="http://schemas.openxmlformats.org/officeDocument/2006/relationships/hyperlink" Target="http://www.aichengxu.com/view/5250400" TargetMode="External"/><Relationship Id="rId135" Type="http://schemas.openxmlformats.org/officeDocument/2006/relationships/hyperlink" Target="http://www.cnblogs.com/txw1958/p/WeixinJSBridge-api.html" TargetMode="External"/><Relationship Id="rId143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docs.djangoproject.com/en/1.8/ref/forms/fields/" TargetMode="External"/><Relationship Id="rId18" Type="http://schemas.openxmlformats.org/officeDocument/2006/relationships/hyperlink" Target="https://docs.djangoproject.com/en/1.8/topics/forms/modelforms/" TargetMode="External"/><Relationship Id="rId39" Type="http://schemas.openxmlformats.org/officeDocument/2006/relationships/image" Target="media/image8.png"/><Relationship Id="rId109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s://docs.djangoproject.com/en/1.8/ref/class-based-views/mixins-single-object/" TargetMode="External"/><Relationship Id="rId55" Type="http://schemas.openxmlformats.org/officeDocument/2006/relationships/hyperlink" Target="http://www.cnblogs.com/DjangoBlog/p/3557744.html" TargetMode="External"/><Relationship Id="rId76" Type="http://schemas.openxmlformats.org/officeDocument/2006/relationships/hyperlink" Target="http://www.cnblogs.com/captain-cp/p/3590213.html" TargetMode="External"/><Relationship Id="rId97" Type="http://schemas.openxmlformats.org/officeDocument/2006/relationships/hyperlink" Target="https://pypi.python.org/pypi/django-threadedcomments" TargetMode="External"/><Relationship Id="rId104" Type="http://schemas.openxmlformats.org/officeDocument/2006/relationships/hyperlink" Target="http://www.cnblogs.com/restran/archive/2012/04/26/2469839.html" TargetMode="External"/><Relationship Id="rId120" Type="http://schemas.openxmlformats.org/officeDocument/2006/relationships/hyperlink" Target="http://www.cnblogs.com/freeggache/p/4450637.html" TargetMode="External"/><Relationship Id="rId125" Type="http://schemas.openxmlformats.org/officeDocument/2006/relationships/hyperlink" Target="http://www.cnblogs.com/cacique/archive/2012/10/01/2709668.html" TargetMode="External"/><Relationship Id="rId141" Type="http://schemas.openxmlformats.org/officeDocument/2006/relationships/hyperlink" Target="http://jingyan.baidu.com/article/c45ad29cdc5d4f051753e2d2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docs.djangoproject.com/en/dev/topics/auth/customizing/" TargetMode="External"/><Relationship Id="rId92" Type="http://schemas.openxmlformats.org/officeDocument/2006/relationships/hyperlink" Target="http://django-mptt.readthedocs.io/en/latest/tutorial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malsup.github.io/jquery.form.js" TargetMode="External"/><Relationship Id="rId24" Type="http://schemas.openxmlformats.org/officeDocument/2006/relationships/hyperlink" Target="http://www.w3school.com.cn/tags/att_form_enctype.asp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66" Type="http://schemas.openxmlformats.org/officeDocument/2006/relationships/hyperlink" Target="https://docs.djangoproject.com/en/dev/topics/auth/customizing/" TargetMode="External"/><Relationship Id="rId87" Type="http://schemas.openxmlformats.org/officeDocument/2006/relationships/image" Target="media/image15.png"/><Relationship Id="rId110" Type="http://schemas.openxmlformats.org/officeDocument/2006/relationships/hyperlink" Target="https://github.com/gusibi/sblog" TargetMode="External"/><Relationship Id="rId115" Type="http://schemas.openxmlformats.org/officeDocument/2006/relationships/hyperlink" Target="http://www.w3school.com.cn/jquery/jquery_ref_traversing.asp" TargetMode="External"/><Relationship Id="rId131" Type="http://schemas.openxmlformats.org/officeDocument/2006/relationships/hyperlink" Target="http://www.aichengxu.com/view/4578913" TargetMode="External"/><Relationship Id="rId136" Type="http://schemas.openxmlformats.org/officeDocument/2006/relationships/hyperlink" Target="http://www.cnblogs.com/hnyei/archive/2011/09/19/2181442.html" TargetMode="External"/><Relationship Id="rId61" Type="http://schemas.openxmlformats.org/officeDocument/2006/relationships/hyperlink" Target="http://cloudinary.com/documentation/django_image_upload" TargetMode="External"/><Relationship Id="rId82" Type="http://schemas.openxmlformats.org/officeDocument/2006/relationships/hyperlink" Target="https://docs.djangoproject.com/en/dev/topics/db/models/" TargetMode="External"/><Relationship Id="rId19" Type="http://schemas.openxmlformats.org/officeDocument/2006/relationships/hyperlink" Target="https://docs.djangoproject.com/en/1.8/ref/models/fields/" TargetMode="External"/><Relationship Id="rId14" Type="http://schemas.openxmlformats.org/officeDocument/2006/relationships/hyperlink" Target="https://docs.djangoproject.com/en/1.8/topics/http/file-uploads/" TargetMode="External"/><Relationship Id="rId30" Type="http://schemas.openxmlformats.org/officeDocument/2006/relationships/hyperlink" Target="http://t.wits.sg/jquery-progress-bar/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://www.qttc.net/201209207.html" TargetMode="External"/><Relationship Id="rId77" Type="http://schemas.openxmlformats.org/officeDocument/2006/relationships/hyperlink" Target="http://www.yihaomen.com/article/python/334.htm" TargetMode="External"/><Relationship Id="rId100" Type="http://schemas.openxmlformats.org/officeDocument/2006/relationships/hyperlink" Target="https://github.com/marazmiki/django-comments-threaded" TargetMode="External"/><Relationship Id="rId105" Type="http://schemas.openxmlformats.org/officeDocument/2006/relationships/hyperlink" Target="http://www.cnblogs.com/mfc-itblog/p/5188900.html" TargetMode="External"/><Relationship Id="rId126" Type="http://schemas.openxmlformats.org/officeDocument/2006/relationships/hyperlink" Target="http://www.cnblogs.com/cacique/archive/2012/10/03/2710803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16F49D1-C5CD-43D4-95FA-3A69B24EBF34}"/>
      </w:docPartPr>
      <w:docPartBody>
        <w:p w:rsidR="00135638" w:rsidRDefault="00135638">
          <w:r w:rsidRPr="00C378B1">
            <w:rPr>
              <w:rStyle w:val="a3"/>
              <w:rFonts w:hint="eastAsia"/>
            </w:rPr>
            <w:t>[</w:t>
          </w:r>
          <w:r w:rsidRPr="00C378B1">
            <w:rPr>
              <w:rStyle w:val="a3"/>
              <w:rFonts w:hint="eastAsia"/>
            </w:rPr>
            <w:t>在此处输入文章标题</w:t>
          </w:r>
          <w:r w:rsidRPr="00C378B1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A1F20"/>
    <w:rsid w:val="005A5A98"/>
    <w:rsid w:val="005C4D33"/>
    <w:rsid w:val="006B0733"/>
    <w:rsid w:val="006E5B98"/>
    <w:rsid w:val="006F2C1C"/>
    <w:rsid w:val="0072572F"/>
    <w:rsid w:val="00A44556"/>
    <w:rsid w:val="00AA0ABE"/>
    <w:rsid w:val="00AA5C43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5638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563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70514</TotalTime>
  <Pages>29</Pages>
  <Words>10797</Words>
  <Characters>61548</Characters>
  <Application>Microsoft Office Word</Application>
  <DocSecurity>0</DocSecurity>
  <Lines>512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720</cp:revision>
  <dcterms:created xsi:type="dcterms:W3CDTF">2016-11-25T14:28:00Z</dcterms:created>
  <dcterms:modified xsi:type="dcterms:W3CDTF">2017-04-30T10:17:00Z</dcterms:modified>
</cp:coreProperties>
</file>