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6F708E">
          <w:pPr>
            <w:pStyle w:val="PadderBetweenControlandBody"/>
          </w:pPr>
        </w:p>
      </w:sdtContent>
    </w:sdt>
    <w:p w:rsidR="00BF5332" w:rsidRPr="00BF5332" w:rsidRDefault="006F708E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>
      <w:pPr>
        <w:rPr>
          <w:rFonts w:hint="eastAsia"/>
        </w:rPr>
      </w:pPr>
    </w:p>
    <w:p w:rsidR="000E6368" w:rsidRPr="006F708E" w:rsidRDefault="000E6368" w:rsidP="00335771">
      <w:pPr>
        <w:rPr>
          <w:rFonts w:hint="eastAsia"/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2214" w:type="dxa"/>
          </w:tcPr>
          <w:p w:rsidR="0038712E" w:rsidRDefault="0038712E" w:rsidP="006F708E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</w:tbl>
    <w:p w:rsidR="00473B4A" w:rsidRDefault="00473B4A" w:rsidP="00335771">
      <w:pPr>
        <w:rPr>
          <w:rFonts w:hint="eastAsia"/>
        </w:rPr>
      </w:pPr>
    </w:p>
    <w:p w:rsidR="007533CD" w:rsidRPr="006F708E" w:rsidRDefault="000E6368" w:rsidP="00335771">
      <w:pPr>
        <w:rPr>
          <w:rFonts w:hint="eastAsia"/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7533CD" w:rsidTr="00A90F80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6F708E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1" w:name="OLE_LINK212"/>
      <w:bookmarkStart w:id="2" w:name="OLE_LINK213"/>
      <w:r w:rsidRPr="00213463">
        <w:rPr>
          <w:color w:val="808080"/>
        </w:rPr>
        <w:t>newsletter.views.login</w:t>
      </w:r>
      <w:bookmarkEnd w:id="1"/>
      <w:bookmarkEnd w:id="2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3" w:name="OLE_LINK216"/>
      <w:bookmarkStart w:id="4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3"/>
      <w:bookmarkEnd w:id="4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5" w:name="OLE_LINK218"/>
      <w:bookmarkStart w:id="6" w:name="OLE_LINK219"/>
      <w:r w:rsidRPr="007B244B">
        <w:rPr>
          <w:highlight w:val="green"/>
        </w:rPr>
        <w:t>authenticate</w:t>
      </w:r>
      <w:bookmarkEnd w:id="5"/>
      <w:bookmarkEnd w:id="6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7" w:name="OLE_LINK214"/>
      <w:bookmarkStart w:id="8" w:name="OLE_LINK215"/>
      <w:r w:rsidRPr="0004166E">
        <w:rPr>
          <w:highlight w:val="yellow"/>
        </w:rPr>
        <w:t>account_type</w:t>
      </w:r>
      <w:bookmarkEnd w:id="7"/>
      <w:bookmarkEnd w:id="8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6F708E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6F708E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6F708E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6F708E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6F708E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9" w:name="_Toc476467681"/>
      <w:r w:rsidRPr="002548F8">
        <w:rPr>
          <w:rFonts w:hint="eastAsia"/>
        </w:rPr>
        <w:t>017 Image Uploads</w:t>
      </w:r>
      <w:bookmarkEnd w:id="9"/>
    </w:p>
    <w:p w:rsidR="00A12E42" w:rsidRDefault="00A12E42" w:rsidP="00A12E42"/>
    <w:p w:rsidR="00A12E42" w:rsidRDefault="006F708E" w:rsidP="00A12E42">
      <w:pPr>
        <w:rPr>
          <w:rStyle w:val="aa"/>
        </w:rPr>
      </w:pPr>
      <w:hyperlink r:id="rId18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0" w:name="OLE_LINK121"/>
      <w:bookmarkStart w:id="11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0"/>
      <w:bookmarkEnd w:id="11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2" w:name="OLE_LINK119"/>
      <w:bookmarkStart w:id="13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2"/>
    <w:bookmarkEnd w:id="13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6F708E" w:rsidP="003067FA">
      <w:hyperlink r:id="rId26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6F708E" w:rsidP="003067FA">
      <w:hyperlink r:id="rId27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6F708E" w:rsidP="0058537D">
      <w:hyperlink r:id="rId28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6F708E" w:rsidP="0058537D">
      <w:hyperlink r:id="rId29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6F708E" w:rsidP="0058537D">
      <w:hyperlink r:id="rId30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6F708E" w:rsidP="003067FA">
      <w:hyperlink r:id="rId31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4" w:name="OLE_LINK125"/>
      <w:bookmarkStart w:id="15" w:name="OLE_LINK126"/>
      <w:r w:rsidRPr="008148FE">
        <w:t>uploadfilehandler</w:t>
      </w:r>
      <w:bookmarkEnd w:id="14"/>
      <w:bookmarkEnd w:id="15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6F708E" w:rsidP="00912CBA">
      <w:hyperlink r:id="rId40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6F708E" w:rsidP="00603F14">
      <w:hyperlink r:id="rId45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6F708E" w:rsidP="009276CD">
      <w:pPr>
        <w:rPr>
          <w:color w:val="0000FF" w:themeColor="hyperlink"/>
          <w:u w:val="single"/>
        </w:rPr>
      </w:pPr>
      <w:hyperlink r:id="rId46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6F708E" w:rsidP="00F2628B">
      <w:pPr>
        <w:rPr>
          <w:rStyle w:val="aa"/>
          <w:color w:val="auto"/>
          <w:u w:val="none"/>
        </w:rPr>
      </w:pPr>
      <w:hyperlink r:id="rId47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6F708E" w:rsidP="00F2628B">
      <w:pPr>
        <w:rPr>
          <w:rStyle w:val="aa"/>
        </w:rPr>
      </w:pPr>
      <w:hyperlink r:id="rId48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6F708E" w:rsidP="00881301">
      <w:hyperlink r:id="rId49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>092 Checkout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2" w:name="_图片上传"/>
      <w:bookmarkEnd w:id="42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6F708E" w:rsidP="00F808BC">
      <w:hyperlink r:id="rId50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1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2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3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4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7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3" w:name="OLE_LINK123"/>
      <w:bookmarkStart w:id="44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3"/>
      <w:bookmarkEnd w:id="44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6F708E" w:rsidP="00F63517">
      <w:hyperlink r:id="rId58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6F708E" w:rsidP="00F63517">
      <w:hyperlink r:id="rId59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6F708E" w:rsidP="00F63517">
      <w:hyperlink r:id="rId60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6F708E" w:rsidP="00F63517">
      <w:pPr>
        <w:rPr>
          <w:rStyle w:val="aa"/>
        </w:rPr>
      </w:pPr>
      <w:hyperlink r:id="rId61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2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6F708E" w:rsidP="00B82509">
      <w:hyperlink r:id="rId63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6F708E" w:rsidP="00B82509">
      <w:hyperlink r:id="rId64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6F708E" w:rsidP="00B129CA">
      <w:hyperlink r:id="rId65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6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6F708E" w:rsidP="007A5EC1">
      <w:hyperlink r:id="rId67" w:history="1">
        <w:r w:rsidR="007A5EC1" w:rsidRPr="007A5EC1">
          <w:rPr>
            <w:rStyle w:val="aa"/>
          </w:rPr>
          <w:t>Django image upload</w:t>
        </w:r>
      </w:hyperlink>
    </w:p>
    <w:p w:rsidR="007A5EC1" w:rsidRDefault="006F708E" w:rsidP="007A5EC1">
      <w:hyperlink r:id="rId68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69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0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6F708E" w:rsidP="007A5EC1">
      <w:hyperlink r:id="rId71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6F708E" w:rsidP="009E4451">
      <w:hyperlink r:id="rId72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6F708E" w:rsidP="00BD0C2F">
      <w:hyperlink r:id="rId73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6F708E" w:rsidP="00BD0C2F">
      <w:hyperlink r:id="rId74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6F708E">
      <w:hyperlink r:id="rId75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6F708E" w:rsidP="007B7FE8">
      <w:hyperlink r:id="rId76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5" w:name="_用户扩展"/>
      <w:bookmarkEnd w:id="45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6" w:name="t1"/>
      <w:bookmarkEnd w:id="46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77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6F708E">
      <w:hyperlink r:id="rId78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79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7" w:name="OLE_LINK220"/>
      <w:bookmarkStart w:id="48" w:name="OLE_LINK221"/>
      <w:r w:rsidRPr="002A3DCD">
        <w:t>WechatBackend</w:t>
      </w:r>
      <w:bookmarkEnd w:id="47"/>
      <w:bookmarkEnd w:id="48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9" w:name="OLE_LINK226"/>
      <w:bookmarkStart w:id="50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49"/>
    <w:bookmarkEnd w:id="50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1" w:name="OLE_LINK228"/>
      <w:bookmarkStart w:id="52" w:name="OLE_LINK229"/>
      <w:r w:rsidRPr="00BA539E">
        <w:rPr>
          <w:color w:val="FF00FF"/>
        </w:rPr>
        <w:t>authenticate</w:t>
      </w:r>
      <w:bookmarkEnd w:id="51"/>
      <w:bookmarkEnd w:id="52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3" w:name="OLE_LINK222"/>
      <w:bookmarkStart w:id="54" w:name="OLE_LINK223"/>
      <w:r w:rsidRPr="005F430E">
        <w:rPr>
          <w:color w:val="000000"/>
        </w:rPr>
        <w:t>WechatUserProfile</w:t>
      </w:r>
      <w:bookmarkEnd w:id="53"/>
      <w:bookmarkEnd w:id="54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5" w:name="OLE_LINK224"/>
      <w:bookmarkStart w:id="56" w:name="OLE_LINK225"/>
      <w:r>
        <w:rPr>
          <w:rFonts w:hint="eastAsia"/>
        </w:rPr>
        <w:t>templates.registration.login.html</w:t>
      </w:r>
    </w:p>
    <w:bookmarkEnd w:id="55"/>
    <w:bookmarkEnd w:id="56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7" w:name="OLE_LINK6"/>
      <w:bookmarkStart w:id="58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7"/>
      <w:bookmarkEnd w:id="58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9" w:name="OLE_LINK3"/>
      <w:r w:rsidRPr="00273663">
        <w:rPr>
          <w:color w:val="008000"/>
        </w:rPr>
        <w:t># Annotate the u</w:t>
      </w:r>
      <w:bookmarkEnd w:id="59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6F708E" w:rsidP="000F4AE8">
      <w:pPr>
        <w:rPr>
          <w:rStyle w:val="aa"/>
        </w:rPr>
      </w:pPr>
      <w:hyperlink r:id="rId80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6F708E" w:rsidP="000F4AE8">
      <w:pPr>
        <w:pStyle w:val="a4"/>
        <w:numPr>
          <w:ilvl w:val="0"/>
          <w:numId w:val="15"/>
        </w:numPr>
      </w:pPr>
      <w:hyperlink r:id="rId81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6F708E" w:rsidP="000F4AE8">
      <w:pPr>
        <w:pStyle w:val="a4"/>
        <w:numPr>
          <w:ilvl w:val="0"/>
          <w:numId w:val="15"/>
        </w:numPr>
        <w:rPr>
          <w:rStyle w:val="aa"/>
        </w:rPr>
      </w:pPr>
      <w:hyperlink r:id="rId82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6F708E" w:rsidP="000F4AE8">
      <w:pPr>
        <w:rPr>
          <w:rStyle w:val="aa"/>
        </w:rPr>
      </w:pPr>
      <w:hyperlink r:id="rId83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0" w:name="OLE_LINK4"/>
      <w:bookmarkStart w:id="61" w:name="OLE_LINK5"/>
      <w:r w:rsidRPr="00837781">
        <w:t>BaseHandler</w:t>
      </w:r>
      <w:bookmarkEnd w:id="60"/>
      <w:bookmarkEnd w:id="61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6F708E">
      <w:hyperlink r:id="rId84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6F708E">
      <w:hyperlink r:id="rId85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6F708E" w:rsidP="007F468E">
      <w:hyperlink r:id="rId86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6F708E" w:rsidP="0045269E">
      <w:hyperlink r:id="rId87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6F708E" w:rsidP="00761CC4">
      <w:hyperlink r:id="rId88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6F708E" w:rsidP="0096346C">
      <w:hyperlink r:id="rId89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6F708E" w:rsidP="00F91EB8">
      <w:hyperlink r:id="rId90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6F708E" w:rsidP="00715C7E">
      <w:hyperlink r:id="rId91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6F708E" w:rsidP="00715C7E">
      <w:hyperlink r:id="rId92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6F708E" w:rsidP="00005A47">
      <w:pPr>
        <w:rPr>
          <w:rStyle w:val="aa"/>
        </w:rPr>
      </w:pPr>
      <w:hyperlink r:id="rId93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6F708E" w:rsidP="006A0067">
      <w:hyperlink r:id="rId94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2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2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6F708E">
      <w:hyperlink r:id="rId95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6F708E">
      <w:hyperlink r:id="rId96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6F708E" w:rsidP="00DA3E0F">
      <w:hyperlink r:id="rId97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6F708E" w:rsidP="00344DD8">
      <w:pPr>
        <w:pStyle w:val="a4"/>
        <w:numPr>
          <w:ilvl w:val="0"/>
          <w:numId w:val="14"/>
        </w:numPr>
      </w:pPr>
      <w:hyperlink r:id="rId98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3" w:name="_Toc476467717"/>
      <w:r w:rsidRPr="00802B7C">
        <w:rPr>
          <w:rFonts w:hint="eastAsia"/>
        </w:rPr>
        <w:t>028 Distinct Random QuerySets</w:t>
      </w:r>
      <w:bookmarkEnd w:id="63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4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4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5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5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6" w:name="_Toc476467695"/>
      <w:bookmarkStart w:id="67" w:name="OLE_LINK133"/>
      <w:bookmarkStart w:id="68" w:name="OLE_LINK134"/>
      <w:r w:rsidRPr="00B46733">
        <w:rPr>
          <w:rFonts w:hint="eastAsia"/>
        </w:rPr>
        <w:t>021 Django Message</w:t>
      </w:r>
      <w:bookmarkEnd w:id="66"/>
    </w:p>
    <w:bookmarkEnd w:id="67"/>
    <w:bookmarkEnd w:id="68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9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9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6F708E">
      <w:hyperlink r:id="rId99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0" w:name="_评论"/>
      <w:bookmarkEnd w:id="70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6F708E" w:rsidP="00060DA2">
      <w:hyperlink r:id="rId100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6F708E" w:rsidP="008D53E2">
      <w:hyperlink r:id="rId104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6F708E" w:rsidP="008D53E2">
      <w:pPr>
        <w:rPr>
          <w:rStyle w:val="aa"/>
        </w:rPr>
      </w:pPr>
      <w:hyperlink r:id="rId105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6F708E" w:rsidP="008D53E2">
      <w:hyperlink r:id="rId106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6F708E" w:rsidP="008D53E2">
      <w:pPr>
        <w:rPr>
          <w:highlight w:val="green"/>
        </w:rPr>
      </w:pPr>
      <w:hyperlink r:id="rId107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08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6F708E" w:rsidP="008D53E2">
      <w:pPr>
        <w:rPr>
          <w:rStyle w:val="aa"/>
        </w:rPr>
      </w:pPr>
      <w:hyperlink r:id="rId109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6F708E" w:rsidP="008D53E2">
      <w:hyperlink r:id="rId110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6F708E" w:rsidP="00FD2F1B">
      <w:hyperlink r:id="rId111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6F708E" w:rsidP="00206304">
      <w:hyperlink r:id="rId112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6F708E" w:rsidP="006F625C">
      <w:hyperlink r:id="rId113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6F708E" w:rsidP="0013645C">
      <w:hyperlink r:id="rId114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6F708E" w:rsidP="00AB156E">
      <w:hyperlink r:id="rId115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6F708E" w:rsidP="00B515E4">
      <w:hyperlink r:id="rId116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1" w:name="OLE_LINK8"/>
    <w:bookmarkStart w:id="72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3" w:name="OLE_LINK10"/>
      <w:bookmarkStart w:id="74" w:name="OLE_LINK11"/>
      <w:r w:rsidRPr="00202772">
        <w:rPr>
          <w:rStyle w:val="aa"/>
        </w:rPr>
        <w:t>djangocms-comments</w:t>
      </w:r>
      <w:bookmarkEnd w:id="73"/>
      <w:bookmarkEnd w:id="74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1"/>
    <w:bookmarkEnd w:id="72"/>
    <w:p w:rsidR="00040E03" w:rsidRPr="00040E03" w:rsidRDefault="00040E03" w:rsidP="00FD2F1B"/>
    <w:p w:rsidR="004026EA" w:rsidRPr="00CD741D" w:rsidRDefault="006F708E" w:rsidP="00CD741D">
      <w:hyperlink r:id="rId117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6F708E" w:rsidP="00CD741D">
      <w:hyperlink r:id="rId118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6F708E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6F708E" w:rsidP="006326FE">
      <w:hyperlink r:id="rId120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6F708E" w:rsidP="00CD741D">
      <w:hyperlink r:id="rId121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6F708E" w:rsidP="00FC7F47">
      <w:hyperlink r:id="rId122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6F708E" w:rsidP="00AA76A3">
      <w:hyperlink r:id="rId123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6F708E" w:rsidP="002D68BE">
      <w:hyperlink r:id="rId124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6F708E" w:rsidP="008B0807">
      <w:hyperlink r:id="rId125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6F708E" w:rsidP="008B0807">
      <w:hyperlink r:id="rId126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6F708E" w:rsidP="007F663E">
      <w:hyperlink r:id="rId127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6F708E" w:rsidP="007F663E">
      <w:hyperlink r:id="rId128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6F708E" w:rsidP="007F663E">
      <w:hyperlink r:id="rId129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6F708E" w:rsidP="007F663E">
      <w:hyperlink r:id="rId130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6F708E" w:rsidP="007F663E">
      <w:hyperlink r:id="rId131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6F708E" w:rsidP="00A63764">
      <w:pPr>
        <w:rPr>
          <w:rStyle w:val="aa"/>
        </w:rPr>
      </w:pPr>
      <w:hyperlink r:id="rId132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6F708E" w:rsidP="00A63764">
      <w:hyperlink r:id="rId133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5" w:name="OLE_LINK45"/>
      <w:bookmarkStart w:id="76" w:name="OLE_LINK46"/>
      <w:bookmarkStart w:id="77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5"/>
    <w:bookmarkEnd w:id="76"/>
    <w:bookmarkEnd w:id="77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8" w:name="OLE_LINK1"/>
      <w:bookmarkStart w:id="79" w:name="OLE_LINK2"/>
      <w:r w:rsidRPr="00ED77FD">
        <w:rPr>
          <w:i/>
        </w:rPr>
        <w:t>Shortcuts.py (site-packages\django\contrib\sites)</w:t>
      </w:r>
    </w:p>
    <w:bookmarkEnd w:id="78"/>
    <w:bookmarkEnd w:id="79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6F708E" w:rsidP="00560FFE">
      <w:hyperlink r:id="rId134" w:history="1">
        <w:r w:rsidR="00560FFE" w:rsidRPr="00560FFE">
          <w:rPr>
            <w:rStyle w:val="aa"/>
          </w:rPr>
          <w:t>django grappelli</w:t>
        </w:r>
      </w:hyperlink>
    </w:p>
    <w:p w:rsidR="00560FFE" w:rsidRDefault="006F708E" w:rsidP="005A139B">
      <w:hyperlink r:id="rId135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6F708E" w:rsidP="00B7268C">
      <w:hyperlink r:id="rId136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7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38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0" w:name="_Toc476467734"/>
      <w:r w:rsidRPr="001C142B">
        <w:rPr>
          <w:rFonts w:hint="eastAsia"/>
        </w:rPr>
        <w:t>035 Product Editing with django Inline</w:t>
      </w:r>
      <w:bookmarkEnd w:id="80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1" w:name="_Social_Share"/>
      <w:bookmarkEnd w:id="81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6F708E" w:rsidP="00F55F2B">
      <w:hyperlink r:id="rId142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6F708E" w:rsidP="009D0080">
      <w:hyperlink r:id="rId143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6F708E" w:rsidP="002A6019">
      <w:hyperlink r:id="rId144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6F708E" w:rsidP="002A6019">
      <w:hyperlink r:id="rId145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6F708E" w:rsidP="00AE12CD">
      <w:hyperlink r:id="rId146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6F708E" w:rsidP="006B57DD">
      <w:pPr>
        <w:rPr>
          <w:rStyle w:val="aa"/>
        </w:rPr>
      </w:pPr>
      <w:hyperlink r:id="rId147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6F708E" w:rsidP="006B57DD">
      <w:hyperlink r:id="rId148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6F708E" w:rsidP="00283389">
      <w:pPr>
        <w:rPr>
          <w:rStyle w:val="aa"/>
        </w:rPr>
      </w:pPr>
      <w:hyperlink r:id="rId149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6F708E" w:rsidP="006E7256">
      <w:hyperlink r:id="rId150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6F708E" w:rsidP="00825A9F">
      <w:hyperlink r:id="rId151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6F708E" w:rsidP="00825A9F">
      <w:hyperlink r:id="rId152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6F708E" w:rsidP="006E7256">
      <w:hyperlink r:id="rId153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6F708E" w:rsidP="00A23684">
      <w:hyperlink r:id="rId154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6F708E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5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2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2"/>
    </w:p>
    <w:p w:rsidR="009722D6" w:rsidRPr="009722D6" w:rsidRDefault="009722D6" w:rsidP="009722D6">
      <w:bookmarkStart w:id="83" w:name="_Toc476467768"/>
      <w:r w:rsidRPr="009722D6">
        <w:rPr>
          <w:rFonts w:hint="eastAsia"/>
        </w:rPr>
        <w:t>088 Cart Count in Navbar</w:t>
      </w:r>
      <w:bookmarkEnd w:id="83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6F708E">
      <w:hyperlink r:id="rId156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6F708E" w:rsidP="00496F4A">
      <w:hyperlink r:id="rId157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6F708E" w:rsidP="00B94726">
      <w:hyperlink r:id="rId158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6F708E" w:rsidP="00CC3B80">
      <w:hyperlink r:id="rId159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6F708E" w:rsidP="00CC3B80">
      <w:hyperlink r:id="rId160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6F708E" w:rsidP="009B4D0D">
      <w:hyperlink r:id="rId161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6F708E" w:rsidP="009B4D0D">
      <w:hyperlink r:id="rId162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6F708E" w:rsidP="000971FA">
      <w:hyperlink r:id="rId163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6F708E" w:rsidP="009B4D0D">
      <w:hyperlink r:id="rId164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6F708E" w:rsidP="0037411A">
      <w:hyperlink r:id="rId165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6F708E" w:rsidP="00D307CD">
      <w:pPr>
        <w:ind w:firstLineChars="100" w:firstLine="220"/>
      </w:pPr>
      <w:hyperlink r:id="rId166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7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  <w:rPr>
          <w:rFonts w:hint="eastAsia"/>
        </w:rPr>
      </w:pPr>
      <w:r>
        <w:rPr>
          <w:rFonts w:hint="eastAsia"/>
        </w:rPr>
        <w:t>日历控件</w:t>
      </w:r>
    </w:p>
    <w:p w:rsidR="00DD1AA4" w:rsidRPr="00A9576A" w:rsidRDefault="00A9576A" w:rsidP="00A9576A">
      <w:hyperlink r:id="rId168" w:history="1">
        <w:r w:rsidR="00DD1AA4" w:rsidRPr="00016752">
          <w:rPr>
            <w:rStyle w:val="aa"/>
            <w:rFonts w:hint="eastAsia"/>
            <w:highlight w:val="green"/>
          </w:rPr>
          <w:t>在</w:t>
        </w:r>
        <w:r w:rsidR="00DD1AA4" w:rsidRPr="00016752">
          <w:rPr>
            <w:rStyle w:val="aa"/>
            <w:rFonts w:hint="eastAsia"/>
            <w:highlight w:val="green"/>
          </w:rPr>
          <w:t xml:space="preserve"> Django admin site </w:t>
        </w:r>
        <w:r w:rsidR="00DD1AA4" w:rsidRPr="00016752">
          <w:rPr>
            <w:rStyle w:val="aa"/>
            <w:rFonts w:hint="eastAsia"/>
            <w:highlight w:val="green"/>
          </w:rPr>
          <w:t>之外使用其日历控件</w:t>
        </w:r>
      </w:hyperlink>
      <w:bookmarkStart w:id="84" w:name="_GoBack"/>
      <w:bookmarkEnd w:id="84"/>
    </w:p>
    <w:p w:rsidR="001B04F7" w:rsidRPr="001B04F7" w:rsidRDefault="001B04F7" w:rsidP="001B04F7">
      <w:hyperlink r:id="rId169" w:history="1">
        <w:r w:rsidRPr="001B04F7">
          <w:rPr>
            <w:rStyle w:val="aa"/>
          </w:rPr>
          <w:t>将</w:t>
        </w:r>
        <w:r w:rsidRPr="001B04F7">
          <w:rPr>
            <w:rStyle w:val="aa"/>
          </w:rPr>
          <w:t xml:space="preserve">django </w:t>
        </w:r>
        <w:r w:rsidRPr="001B04F7">
          <w:rPr>
            <w:rStyle w:val="aa"/>
          </w:rPr>
          <w:t>管理端的时间控件用于前端</w:t>
        </w:r>
      </w:hyperlink>
    </w:p>
    <w:p w:rsidR="003510AC" w:rsidRDefault="003510AC" w:rsidP="00DD1AA4">
      <w:pPr>
        <w:rPr>
          <w:rFonts w:hint="eastAsia"/>
          <w:bdr w:val="none" w:sz="0" w:space="0" w:color="auto" w:frame="1"/>
        </w:rPr>
      </w:pPr>
      <w:hyperlink r:id="rId170" w:history="1">
        <w:r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6266CF" w:rsidRDefault="006266CF" w:rsidP="00DD1AA4">
      <w:pPr>
        <w:rPr>
          <w:rFonts w:hint="eastAsia"/>
          <w:bdr w:val="none" w:sz="0" w:space="0" w:color="auto" w:frame="1"/>
        </w:rPr>
      </w:pPr>
    </w:p>
    <w:p w:rsidR="006266CF" w:rsidRPr="006266CF" w:rsidRDefault="006266CF" w:rsidP="006266CF">
      <w:r w:rsidRPr="006266CF">
        <w:t xml:space="preserve">django admin site </w:t>
      </w:r>
      <w:r w:rsidRPr="006266CF">
        <w:t>专门使用一套</w:t>
      </w:r>
      <w:r w:rsidRPr="006266CF">
        <w:t xml:space="preserve"> jQuery </w:t>
      </w:r>
      <w:r w:rsidRPr="006266CF">
        <w:t>为了不会和其它</w:t>
      </w:r>
      <w:r w:rsidRPr="006266CF">
        <w:t xml:space="preserve"> jQuery </w:t>
      </w:r>
      <w:r w:rsidRPr="006266CF">
        <w:t>干扰，使用方式与一般</w:t>
      </w:r>
      <w:r w:rsidRPr="006266CF">
        <w:t>$</w:t>
      </w:r>
      <w:r w:rsidRPr="006266CF">
        <w:t>开头不同，是</w:t>
      </w:r>
      <w:r w:rsidRPr="006266CF">
        <w:t>django.jQuery</w:t>
      </w:r>
      <w:r w:rsidRPr="006266CF">
        <w:t>。如果页面本身就已经引入了</w:t>
      </w:r>
      <w:r w:rsidRPr="006266CF">
        <w:t xml:space="preserve"> jQuery</w:t>
      </w:r>
      <w:r w:rsidRPr="006266CF">
        <w:t>，那么只需要在</w:t>
      </w:r>
      <w:r w:rsidRPr="006266CF">
        <w:t xml:space="preserve"> jquery.init.js </w:t>
      </w:r>
      <w:r w:rsidRPr="006266CF">
        <w:t>上修改一下即可，否则请直接引入</w:t>
      </w:r>
      <w:r w:rsidRPr="006266CF">
        <w:t xml:space="preserve"> admin site </w:t>
      </w:r>
      <w:r w:rsidRPr="006266CF">
        <w:t>的</w:t>
      </w:r>
      <w:r w:rsidRPr="006266CF">
        <w:t xml:space="preserve"> jQuery </w:t>
      </w:r>
      <w:r w:rsidRPr="006266CF">
        <w:t>库。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'admin/js/jquery.js' %}"&gt;&lt;/script&gt;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'admin/js/jquery.init.js' %}"&gt;&lt;/script&gt;</w:t>
      </w:r>
    </w:p>
    <w:p w:rsidR="006266CF" w:rsidRPr="006266CF" w:rsidRDefault="006266CF" w:rsidP="006266CF">
      <w:r w:rsidRPr="006266CF">
        <w:t>jquery.init.both.js</w:t>
      </w:r>
    </w:p>
    <w:p w:rsidR="006266CF" w:rsidRPr="006266CF" w:rsidRDefault="006266CF" w:rsidP="00801EA0">
      <w:pPr>
        <w:pStyle w:val="codewithbg"/>
      </w:pPr>
      <w:r w:rsidRPr="006266CF">
        <w:t>var django = {</w:t>
      </w:r>
    </w:p>
    <w:p w:rsidR="006266CF" w:rsidRPr="006266CF" w:rsidRDefault="006266CF" w:rsidP="00801EA0">
      <w:pPr>
        <w:pStyle w:val="codewithbg"/>
      </w:pPr>
      <w:r w:rsidRPr="006266CF">
        <w:t xml:space="preserve">    "jQuery": jQuery.noConflict(true)</w:t>
      </w:r>
    </w:p>
    <w:p w:rsidR="006266CF" w:rsidRPr="006266CF" w:rsidRDefault="006266CF" w:rsidP="00801EA0">
      <w:pPr>
        <w:pStyle w:val="codewithbg"/>
      </w:pPr>
      <w:r w:rsidRPr="006266CF">
        <w:t>};</w:t>
      </w:r>
    </w:p>
    <w:p w:rsidR="006266CF" w:rsidRPr="006266CF" w:rsidRDefault="006266CF" w:rsidP="00801EA0">
      <w:pPr>
        <w:pStyle w:val="codewithbg"/>
      </w:pPr>
      <w:r w:rsidRPr="006266CF">
        <w:t>var jQuery = django.jQuery;</w:t>
      </w:r>
    </w:p>
    <w:p w:rsidR="006266CF" w:rsidRPr="006266CF" w:rsidRDefault="006266CF" w:rsidP="00801EA0">
      <w:pPr>
        <w:pStyle w:val="codewithbg"/>
      </w:pPr>
      <w:r w:rsidRPr="006266CF">
        <w:t>var $=jQuery;</w:t>
      </w:r>
    </w:p>
    <w:p w:rsidR="00DD1AA4" w:rsidRDefault="00DD1AA4" w:rsidP="006266CF">
      <w:pPr>
        <w:rPr>
          <w:rFonts w:hint="eastAsia"/>
        </w:rPr>
      </w:pPr>
    </w:p>
    <w:p w:rsidR="0018208A" w:rsidRDefault="0018208A" w:rsidP="006266CF">
      <w:pPr>
        <w:rPr>
          <w:rFonts w:hint="eastAsia"/>
        </w:rPr>
      </w:pPr>
      <w:r>
        <w:rPr>
          <w:rFonts w:hint="eastAsia"/>
        </w:rPr>
        <w:t>目前</w:t>
      </w:r>
      <w:r>
        <w:rPr>
          <w:rFonts w:hint="eastAsia"/>
        </w:rPr>
        <w:t>Jquery.init.js</w:t>
      </w:r>
      <w:r>
        <w:rPr>
          <w:rFonts w:hint="eastAsia"/>
        </w:rPr>
        <w:t>里是下面这个，能正常工作</w:t>
      </w:r>
    </w:p>
    <w:p w:rsidR="0018208A" w:rsidRDefault="0018208A" w:rsidP="00801EA0">
      <w:pPr>
        <w:pStyle w:val="codewithbg"/>
      </w:pPr>
      <w:r>
        <w:t>var django = django || {};</w:t>
      </w:r>
    </w:p>
    <w:p w:rsidR="0018208A" w:rsidRDefault="0018208A" w:rsidP="00801EA0">
      <w:pPr>
        <w:pStyle w:val="codewithbg"/>
        <w:rPr>
          <w:rFonts w:hint="eastAsia"/>
        </w:rPr>
      </w:pPr>
      <w:r>
        <w:t>django.jQuery = jQuery.noConflict(true);</w:t>
      </w:r>
    </w:p>
    <w:p w:rsidR="0018208A" w:rsidRPr="006266CF" w:rsidRDefault="0018208A" w:rsidP="0018208A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Pr="009B4D0D" w:rsidRDefault="00BE396F" w:rsidP="009B4D0D"/>
    <w:sectPr w:rsidR="00BE396F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D61" w:rsidRDefault="00CA4D61" w:rsidP="00BB1ADC">
      <w:r>
        <w:separator/>
      </w:r>
    </w:p>
  </w:endnote>
  <w:endnote w:type="continuationSeparator" w:id="0">
    <w:p w:rsidR="00CA4D61" w:rsidRDefault="00CA4D61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D61" w:rsidRDefault="00CA4D61" w:rsidP="00BB1ADC">
      <w:r>
        <w:separator/>
      </w:r>
    </w:p>
  </w:footnote>
  <w:footnote w:type="continuationSeparator" w:id="0">
    <w:p w:rsidR="00CA4D61" w:rsidRDefault="00CA4D61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3"/>
  </w:num>
  <w:num w:numId="12">
    <w:abstractNumId w:val="16"/>
  </w:num>
  <w:num w:numId="13">
    <w:abstractNumId w:val="19"/>
  </w:num>
  <w:num w:numId="14">
    <w:abstractNumId w:val="18"/>
  </w:num>
  <w:num w:numId="15">
    <w:abstractNumId w:val="2"/>
  </w:num>
  <w:num w:numId="16">
    <w:abstractNumId w:val="6"/>
  </w:num>
  <w:num w:numId="17">
    <w:abstractNumId w:val="4"/>
  </w:num>
  <w:num w:numId="18">
    <w:abstractNumId w:val="15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52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208A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803E6"/>
    <w:rsid w:val="0028060A"/>
    <w:rsid w:val="00281231"/>
    <w:rsid w:val="00283389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B4A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266CF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1EA0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5A9F"/>
    <w:rsid w:val="0082712B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E99"/>
    <w:rsid w:val="00A04313"/>
    <w:rsid w:val="00A06496"/>
    <w:rsid w:val="00A077BF"/>
    <w:rsid w:val="00A11E1E"/>
    <w:rsid w:val="00A12320"/>
    <w:rsid w:val="00A12E42"/>
    <w:rsid w:val="00A1388F"/>
    <w:rsid w:val="00A178EE"/>
    <w:rsid w:val="00A20256"/>
    <w:rsid w:val="00A23684"/>
    <w:rsid w:val="00A25913"/>
    <w:rsid w:val="00A318C7"/>
    <w:rsid w:val="00A35D29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2524"/>
    <w:rsid w:val="00C7604C"/>
    <w:rsid w:val="00C83004"/>
    <w:rsid w:val="00C9120C"/>
    <w:rsid w:val="00C932D5"/>
    <w:rsid w:val="00C95D7C"/>
    <w:rsid w:val="00CA2529"/>
    <w:rsid w:val="00CA2A39"/>
    <w:rsid w:val="00CA4D61"/>
    <w:rsid w:val="00CB084C"/>
    <w:rsid w:val="00CB2EC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5D07"/>
    <w:rsid w:val="00EB73C4"/>
    <w:rsid w:val="00EC02F2"/>
    <w:rsid w:val="00EC4058"/>
    <w:rsid w:val="00EC79CA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46C0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www.cnblogs.com/ccorz/p/5985534.html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docs.djangoproject.com/en/1.8/ref/class-based-views/generic-editing/" TargetMode="External"/><Relationship Id="rId63" Type="http://schemas.openxmlformats.org/officeDocument/2006/relationships/hyperlink" Target="http://blog.csdn.net/dimply/article/details/42425373" TargetMode="External"/><Relationship Id="rId68" Type="http://schemas.openxmlformats.org/officeDocument/2006/relationships/hyperlink" Target="https://blueimp.github.io/jQuery-File-Upload/" TargetMode="External"/><Relationship Id="rId84" Type="http://schemas.openxmlformats.org/officeDocument/2006/relationships/hyperlink" Target="https://docs.djangoproject.com/en/1.5/ref/settings/" TargetMode="External"/><Relationship Id="rId89" Type="http://schemas.openxmlformats.org/officeDocument/2006/relationships/hyperlink" Target="http://www.cnblogs.com/BeginMan/p/3389118.html" TargetMode="External"/><Relationship Id="rId112" Type="http://schemas.openxmlformats.org/officeDocument/2006/relationships/hyperlink" Target="https://github.com/HonzaKral/django-threadedcomments" TargetMode="External"/><Relationship Id="rId133" Type="http://schemas.openxmlformats.org/officeDocument/2006/relationships/hyperlink" Target="https://pypi.python.org/pypi/django-pagination" TargetMode="External"/><Relationship Id="rId138" Type="http://schemas.openxmlformats.org/officeDocument/2006/relationships/hyperlink" Target="http://www.cnblogs.com/cacique/archive/2012/09/30/2709143.html" TargetMode="External"/><Relationship Id="rId154" Type="http://schemas.openxmlformats.org/officeDocument/2006/relationships/hyperlink" Target="http://www.cnblogs.com/txw1958/p/weixin-menu-new-type.html" TargetMode="External"/><Relationship Id="rId159" Type="http://schemas.openxmlformats.org/officeDocument/2006/relationships/hyperlink" Target="https://github.com/chronossc/django-breadcrumbs" TargetMode="External"/><Relationship Id="rId170" Type="http://schemas.openxmlformats.org/officeDocument/2006/relationships/hyperlink" Target="https://stackoverflow.com/questions/38601/using-django-time-date-widgets-in-custom-form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mfitzp.io/article/django-ajax-threaded-comments-using-only-jquery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s://docs.djangoproject.com/en/1.8/ref/models/fields/" TargetMode="External"/><Relationship Id="rId58" Type="http://schemas.openxmlformats.org/officeDocument/2006/relationships/hyperlink" Target="https://docs.djangoproject.com/en/1.2/topics/http/file-uploads/" TargetMode="External"/><Relationship Id="rId74" Type="http://schemas.openxmlformats.org/officeDocument/2006/relationships/hyperlink" Target="https://stackoverflow.com/questions/38808548/django-manage-py-bower-install-tells-me-bower-isnt-installed-when-it-is" TargetMode="External"/><Relationship Id="rId79" Type="http://schemas.openxmlformats.org/officeDocument/2006/relationships/hyperlink" Target="https://docs.djangoproject.com/en/dev/ref/exceptions/" TargetMode="External"/><Relationship Id="rId102" Type="http://schemas.openxmlformats.org/officeDocument/2006/relationships/image" Target="media/image16.png"/><Relationship Id="rId123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28" Type="http://schemas.openxmlformats.org/officeDocument/2006/relationships/hyperlink" Target="http://www.cnblogs.com/onlys/articles/jQuery.html" TargetMode="External"/><Relationship Id="rId144" Type="http://schemas.openxmlformats.org/officeDocument/2006/relationships/hyperlink" Target="http://www.aichengxu.com/view/5250400" TargetMode="External"/><Relationship Id="rId149" Type="http://schemas.openxmlformats.org/officeDocument/2006/relationships/hyperlink" Target="http://www.cnblogs.com/txw1958/p/WeixinJSBridge-api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www.cnblogs.com/captain-cp/p/3590213.html" TargetMode="External"/><Relationship Id="rId95" Type="http://schemas.openxmlformats.org/officeDocument/2006/relationships/hyperlink" Target="https://docs.djangoproject.com/en/dev/topics/auth/default/" TargetMode="External"/><Relationship Id="rId160" Type="http://schemas.openxmlformats.org/officeDocument/2006/relationships/hyperlink" Target="https://pypi.python.org/pypi/django-breadcrumbs" TargetMode="External"/><Relationship Id="rId165" Type="http://schemas.openxmlformats.org/officeDocument/2006/relationships/hyperlink" Target="http://www.ruanyifeng.com/blog/2012/08/blogging_with_jekyll.html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docs.djangoproject.com/en/1.8/ref/class-based-views/mixins-single-object/" TargetMode="External"/><Relationship Id="rId64" Type="http://schemas.openxmlformats.org/officeDocument/2006/relationships/hyperlink" Target="http://www.alonely.com.cn/Ajax/20161025/58632.html" TargetMode="External"/><Relationship Id="rId69" Type="http://schemas.openxmlformats.org/officeDocument/2006/relationships/hyperlink" Target="https://github.com/blueimp/jQuery-File-Upload/wiki" TargetMode="External"/><Relationship Id="rId113" Type="http://schemas.openxmlformats.org/officeDocument/2006/relationships/hyperlink" Target="http://eflorenzano.com/blog/categories/django-threadedcomments/" TargetMode="External"/><Relationship Id="rId118" Type="http://schemas.openxmlformats.org/officeDocument/2006/relationships/hyperlink" Target="http://www.cnblogs.com/restran/archive/2012/04/26/2469839.html" TargetMode="External"/><Relationship Id="rId134" Type="http://schemas.openxmlformats.org/officeDocument/2006/relationships/hyperlink" Target="http://www.cnblogs.com/freeggache/p/4450637.html" TargetMode="External"/><Relationship Id="rId139" Type="http://schemas.openxmlformats.org/officeDocument/2006/relationships/hyperlink" Target="http://www.cnblogs.com/cacique/archive/2012/10/01/2709668.html" TargetMode="External"/><Relationship Id="rId80" Type="http://schemas.openxmlformats.org/officeDocument/2006/relationships/hyperlink" Target="https://docs.djangoproject.com/en/dev/topics/auth/customizing/" TargetMode="External"/><Relationship Id="rId85" Type="http://schemas.openxmlformats.org/officeDocument/2006/relationships/hyperlink" Target="https://docs.djangoproject.com/en/dev/topics/auth/customizing/" TargetMode="External"/><Relationship Id="rId150" Type="http://schemas.openxmlformats.org/officeDocument/2006/relationships/hyperlink" Target="http://www.cnblogs.com/txw1958/p/weixin-js-sdk-demo.html" TargetMode="External"/><Relationship Id="rId155" Type="http://schemas.openxmlformats.org/officeDocument/2006/relationships/hyperlink" Target="http://demo.open.weixin.qq.com/jssdk" TargetMode="External"/><Relationship Id="rId171" Type="http://schemas.openxmlformats.org/officeDocument/2006/relationships/fontTable" Target="fontTable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59" Type="http://schemas.openxmlformats.org/officeDocument/2006/relationships/hyperlink" Target="http://www.cnblogs.com/RoundGirl/p/5395658.html" TargetMode="External"/><Relationship Id="rId103" Type="http://schemas.openxmlformats.org/officeDocument/2006/relationships/image" Target="media/image17.png"/><Relationship Id="rId108" Type="http://schemas.openxmlformats.org/officeDocument/2006/relationships/hyperlink" Target="http://mfitzp.io/article/syntax-highlighting-with-django-and-markdown/" TargetMode="External"/><Relationship Id="rId124" Type="http://schemas.openxmlformats.org/officeDocument/2006/relationships/hyperlink" Target="https://github.com/gusibi/sblog" TargetMode="External"/><Relationship Id="rId129" Type="http://schemas.openxmlformats.org/officeDocument/2006/relationships/hyperlink" Target="http://www.w3school.com.cn/jquery/jquery_ref_traversing.asp" TargetMode="External"/><Relationship Id="rId54" Type="http://schemas.openxmlformats.org/officeDocument/2006/relationships/hyperlink" Target="https://docs.djangoproject.com/en/1.8/topics/forms/modelforms/" TargetMode="External"/><Relationship Id="rId70" Type="http://schemas.openxmlformats.org/officeDocument/2006/relationships/hyperlink" Target="https://github.com/blueimp/jQuery-File-Upload" TargetMode="External"/><Relationship Id="rId75" Type="http://schemas.openxmlformats.org/officeDocument/2006/relationships/hyperlink" Target="https://fossies.org/windows/www/node-v8.0.0-win-x64.zip/" TargetMode="External"/><Relationship Id="rId91" Type="http://schemas.openxmlformats.org/officeDocument/2006/relationships/hyperlink" Target="http://www.yihaomen.com/article/python/334.htm" TargetMode="External"/><Relationship Id="rId96" Type="http://schemas.openxmlformats.org/officeDocument/2006/relationships/hyperlink" Target="https://docs.djangoproject.com/en/dev/topics/db/models/" TargetMode="External"/><Relationship Id="rId140" Type="http://schemas.openxmlformats.org/officeDocument/2006/relationships/hyperlink" Target="http://www.cnblogs.com/cacique/archive/2012/10/03/2710803.html" TargetMode="External"/><Relationship Id="rId145" Type="http://schemas.openxmlformats.org/officeDocument/2006/relationships/hyperlink" Target="http://www.aichengxu.com/view/4578913" TargetMode="External"/><Relationship Id="rId161" Type="http://schemas.openxmlformats.org/officeDocument/2006/relationships/hyperlink" Target="http://jingyan.baidu.com/article/c45ad29cdc5d4f051753e2d2.html" TargetMode="External"/><Relationship Id="rId166" Type="http://schemas.openxmlformats.org/officeDocument/2006/relationships/hyperlink" Target="https://github.com/vicalloy/LBForu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gusibi/python-weixin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docs.djangoproject.com/en/1.8/ref/class-based-views/mixins-editing/" TargetMode="External"/><Relationship Id="rId57" Type="http://schemas.openxmlformats.org/officeDocument/2006/relationships/hyperlink" Target="http://www.w3school.com.cn/tags/att_form_enctype.asp" TargetMode="External"/><Relationship Id="rId106" Type="http://schemas.openxmlformats.org/officeDocument/2006/relationships/hyperlink" Target="http://django-mptt.readthedocs.io/en/latest/tutorial.html" TargetMode="External"/><Relationship Id="rId114" Type="http://schemas.openxmlformats.org/officeDocument/2006/relationships/hyperlink" Target="https://github.com/marazmiki/django-comments-threaded" TargetMode="External"/><Relationship Id="rId119" Type="http://schemas.openxmlformats.org/officeDocument/2006/relationships/hyperlink" Target="http://www.cnblogs.com/mfc-itblog/p/5188900.html" TargetMode="External"/><Relationship Id="rId127" Type="http://schemas.openxmlformats.org/officeDocument/2006/relationships/hyperlink" Target="http://blog.csdn.net/ljyabc1028/article/details/7341665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docs.djangoproject.com/en/1.8/ref/models/instances/" TargetMode="External"/><Relationship Id="rId60" Type="http://schemas.openxmlformats.org/officeDocument/2006/relationships/hyperlink" Target="http://www.cnblogs.com/DjangoBlog/p/3557744.html" TargetMode="External"/><Relationship Id="rId65" Type="http://schemas.openxmlformats.org/officeDocument/2006/relationships/hyperlink" Target="https://blog.mozilla.org/webdev/2010/09/17/django-and-ajax-image-uploads/" TargetMode="External"/><Relationship Id="rId73" Type="http://schemas.openxmlformats.org/officeDocument/2006/relationships/hyperlink" Target="http://www.infoq.com/cn/articles/nodejs-npm-install-config" TargetMode="External"/><Relationship Id="rId78" Type="http://schemas.openxmlformats.org/officeDocument/2006/relationships/hyperlink" Target="https://docs.djangoproject.com/en/dev/ref/settings/" TargetMode="External"/><Relationship Id="rId81" Type="http://schemas.openxmlformats.org/officeDocument/2006/relationships/hyperlink" Target="https://docs.python.org/2/tutorial/controlflow.html" TargetMode="External"/><Relationship Id="rId86" Type="http://schemas.openxmlformats.org/officeDocument/2006/relationships/hyperlink" Target="http://blog.csdn.net/watsy/article/details/15506351" TargetMode="External"/><Relationship Id="rId94" Type="http://schemas.openxmlformats.org/officeDocument/2006/relationships/hyperlink" Target="http://guangboo.org/2013/03/27/authentication-using-email-in-django" TargetMode="External"/><Relationship Id="rId99" Type="http://schemas.openxmlformats.org/officeDocument/2006/relationships/hyperlink" Target="http://getbootstrap.com/javascript/" TargetMode="External"/><Relationship Id="rId101" Type="http://schemas.openxmlformats.org/officeDocument/2006/relationships/image" Target="media/image15.png"/><Relationship Id="rId122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30" Type="http://schemas.openxmlformats.org/officeDocument/2006/relationships/hyperlink" Target="http://blog.163.com/zhaoyanping_1125/blog/static/2013291532011112961637321/" TargetMode="External"/><Relationship Id="rId135" Type="http://schemas.openxmlformats.org/officeDocument/2006/relationships/hyperlink" Target="http://blog.csdn.net/huyoo/article/details/6965816" TargetMode="External"/><Relationship Id="rId143" Type="http://schemas.openxmlformats.org/officeDocument/2006/relationships/hyperlink" Target="http://www.cnblogs.com/wasayezi/p/5275691.html" TargetMode="External"/><Relationship Id="rId148" Type="http://schemas.openxmlformats.org/officeDocument/2006/relationships/hyperlink" Target="http://jsbin.com/kalenahana/edit?html,js,output" TargetMode="External"/><Relationship Id="rId151" Type="http://schemas.openxmlformats.org/officeDocument/2006/relationships/hyperlink" Target="http://www.2cto.com/weixin/201511/451592.html" TargetMode="External"/><Relationship Id="rId156" Type="http://schemas.openxmlformats.org/officeDocument/2006/relationships/hyperlink" Target="http://www.cnblogs.com/hnyei/archive/2011/09/19/2181442.html" TargetMode="External"/><Relationship Id="rId164" Type="http://schemas.openxmlformats.org/officeDocument/2006/relationships/hyperlink" Target="http://www.cnblogs.com/CoolRandy/p/4604719.html" TargetMode="External"/><Relationship Id="rId169" Type="http://schemas.openxmlformats.org/officeDocument/2006/relationships/hyperlink" Target="https://www.douban.com/note/350934079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glossaryDocument" Target="glossary/document.xm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s://docs.djangoproject.com/en/1.8/ref/forms/fields/" TargetMode="External"/><Relationship Id="rId39" Type="http://schemas.openxmlformats.org/officeDocument/2006/relationships/image" Target="media/image10.png"/><Relationship Id="rId109" Type="http://schemas.openxmlformats.org/officeDocument/2006/relationships/hyperlink" Target="http://www.cnblogs.com/cacique/archive/2012/10/03/2710803.html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docs.djangoproject.com/en/1.8/topics/http/file-uploads/" TargetMode="External"/><Relationship Id="rId55" Type="http://schemas.openxmlformats.org/officeDocument/2006/relationships/hyperlink" Target="https://docs.djangoproject.com/en/1.8/ref/models/fields/" TargetMode="External"/><Relationship Id="rId76" Type="http://schemas.openxmlformats.org/officeDocument/2006/relationships/hyperlink" Target="http://jingyan.baidu.com/article/2d5afd69e243cc85a2e28efa.html" TargetMode="External"/><Relationship Id="rId97" Type="http://schemas.openxmlformats.org/officeDocument/2006/relationships/hyperlink" Target="https://docs.djangoproject.com/en/1.8/ref/signals/" TargetMode="External"/><Relationship Id="rId104" Type="http://schemas.openxmlformats.org/officeDocument/2006/relationships/hyperlink" Target="https://github.com/django-mptt/django-mptt/" TargetMode="External"/><Relationship Id="rId120" Type="http://schemas.openxmlformats.org/officeDocument/2006/relationships/hyperlink" Target="http://www.yihaomen.com/article/python/255.htm" TargetMode="External"/><Relationship Id="rId125" Type="http://schemas.openxmlformats.org/officeDocument/2006/relationships/hyperlink" Target="http://www.w3school.com.cn/html5/html5_article.asp" TargetMode="External"/><Relationship Id="rId141" Type="http://schemas.openxmlformats.org/officeDocument/2006/relationships/hyperlink" Target="http://www.cnblogs.com/cacique/archive/2012/10/07/2713703.html" TargetMode="External"/><Relationship Id="rId146" Type="http://schemas.openxmlformats.org/officeDocument/2006/relationships/hyperlink" Target="https://my.oschina.net/u/2308739/blog/371414" TargetMode="External"/><Relationship Id="rId167" Type="http://schemas.openxmlformats.org/officeDocument/2006/relationships/hyperlink" Target="https://github.com/vicalloy/lbforum-site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github.com/sigurdga/django-jquery-file-upload" TargetMode="External"/><Relationship Id="rId92" Type="http://schemas.openxmlformats.org/officeDocument/2006/relationships/hyperlink" Target="http://www.python88.com/topic/395/" TargetMode="External"/><Relationship Id="rId162" Type="http://schemas.openxmlformats.org/officeDocument/2006/relationships/hyperlink" Target="https://haoluobo.com/2016/08/lbforum-update-to-django-1-10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hyperlink" Target="http://127.0.0.1:8000/crowdfundings/" TargetMode="External"/><Relationship Id="rId45" Type="http://schemas.openxmlformats.org/officeDocument/2006/relationships/hyperlink" Target="https://docs.djangoproject.com/en/1.8/ref/class-based-views/generic-display/" TargetMode="External"/><Relationship Id="rId66" Type="http://schemas.openxmlformats.org/officeDocument/2006/relationships/hyperlink" Target="https://github.com/pcraciunoiu/kitsune/" TargetMode="External"/><Relationship Id="rId87" Type="http://schemas.openxmlformats.org/officeDocument/2006/relationships/hyperlink" Target="http://onlypython.group.iteye.com/group/wiki/1519-expansion-django-user-model-by-non-profile-way" TargetMode="External"/><Relationship Id="rId110" Type="http://schemas.openxmlformats.org/officeDocument/2006/relationships/hyperlink" Target="http://qinxuye.me/article/introduction-and-usage-of-django-mptt/" TargetMode="External"/><Relationship Id="rId115" Type="http://schemas.openxmlformats.org/officeDocument/2006/relationships/hyperlink" Target="http://django-comments-xtd.readthedocs.io/en/latest/" TargetMode="External"/><Relationship Id="rId131" Type="http://schemas.openxmlformats.org/officeDocument/2006/relationships/hyperlink" Target="http://www.cnblogs.com/MnCu8261/p/5934203.html" TargetMode="External"/><Relationship Id="rId136" Type="http://schemas.openxmlformats.org/officeDocument/2006/relationships/hyperlink" Target="http://blog.csdn.net/mingzznet/article/details/50688192" TargetMode="External"/><Relationship Id="rId157" Type="http://schemas.openxmlformats.org/officeDocument/2006/relationships/hyperlink" Target="http://www.cnblogs.com/littlefire/p/3655304.html" TargetMode="External"/><Relationship Id="rId61" Type="http://schemas.openxmlformats.org/officeDocument/2006/relationships/hyperlink" Target="http://www.qttc.net/201209207.html" TargetMode="External"/><Relationship Id="rId82" Type="http://schemas.openxmlformats.org/officeDocument/2006/relationships/hyperlink" Target="http://blog.csdn.net/anhuidelinger/article/details/10011013" TargetMode="External"/><Relationship Id="rId152" Type="http://schemas.openxmlformats.org/officeDocument/2006/relationships/hyperlink" Target="http://mmlike.sinaapp.com/" TargetMode="External"/><Relationship Id="rId173" Type="http://schemas.openxmlformats.org/officeDocument/2006/relationships/theme" Target="theme/theme1.xml"/><Relationship Id="rId19" Type="http://schemas.openxmlformats.org/officeDocument/2006/relationships/hyperlink" Target="http://127.0.0.1:8000/media/profile/bhe001/1-6-lock.jpg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docs.djangoproject.com/en/dev/ref/settings/" TargetMode="External"/><Relationship Id="rId100" Type="http://schemas.openxmlformats.org/officeDocument/2006/relationships/hyperlink" Target="http://stackoverflow.com/questions/32986302/importerror-no-module-named-comments-django" TargetMode="External"/><Relationship Id="rId105" Type="http://schemas.openxmlformats.org/officeDocument/2006/relationships/hyperlink" Target="http://django-mptt.readthedocs.io/en/latest/index.html" TargetMode="External"/><Relationship Id="rId126" Type="http://schemas.openxmlformats.org/officeDocument/2006/relationships/hyperlink" Target="http://www.runoob.com/bootstrap/bootstrap-wells.html" TargetMode="External"/><Relationship Id="rId147" Type="http://schemas.openxmlformats.org/officeDocument/2006/relationships/hyperlink" Target="http://www.cnblogs.com/txw1958/p/MicroMessenger-browser.html" TargetMode="External"/><Relationship Id="rId168" Type="http://schemas.openxmlformats.org/officeDocument/2006/relationships/hyperlink" Target="http://blog.xavierskip.com/2016-10-22-django-admit-calendar-widget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topics/http/file-uploads/" TargetMode="External"/><Relationship Id="rId72" Type="http://schemas.openxmlformats.org/officeDocument/2006/relationships/hyperlink" Target="http://www.cnblogs.com/cart55free99/p/3823357.html" TargetMode="External"/><Relationship Id="rId93" Type="http://schemas.openxmlformats.org/officeDocument/2006/relationships/hyperlink" Target="https://segmentfault.com/q/1010000000610904" TargetMode="External"/><Relationship Id="rId98" Type="http://schemas.openxmlformats.org/officeDocument/2006/relationships/hyperlink" Target="http://www.cnblogs.com/mindsbook/archive/2009/10/27/django_signal.html" TargetMode="External"/><Relationship Id="rId121" Type="http://schemas.openxmlformats.org/officeDocument/2006/relationships/hyperlink" Target="http://bookshadow.com/weblog/2014/06/04/django-blog-zinnia-add-duoshuo/" TargetMode="External"/><Relationship Id="rId142" Type="http://schemas.openxmlformats.org/officeDocument/2006/relationships/hyperlink" Target="http://www.cnblogs.com/txw1958/p/weixin-js-sharetimeline.html" TargetMode="External"/><Relationship Id="rId163" Type="http://schemas.openxmlformats.org/officeDocument/2006/relationships/hyperlink" Target="https://www.zhihu.com/question/20009756/answer/14705540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laurentluce.com/posts/upload-to-django-with-progress-bar-using-ajax-and-jquery/" TargetMode="External"/><Relationship Id="rId46" Type="http://schemas.openxmlformats.org/officeDocument/2006/relationships/hyperlink" Target="https://docs.djangoproject.com/en/1.8/ref/class-based-views/generic-display/" TargetMode="External"/><Relationship Id="rId67" Type="http://schemas.openxmlformats.org/officeDocument/2006/relationships/hyperlink" Target="http://cloudinary.com/documentation/django_image_upload" TargetMode="External"/><Relationship Id="rId116" Type="http://schemas.openxmlformats.org/officeDocument/2006/relationships/hyperlink" Target="http://www.cnblogs.com/weiming-cheng/p/5344309.html" TargetMode="External"/><Relationship Id="rId137" Type="http://schemas.openxmlformats.org/officeDocument/2006/relationships/hyperlink" Target="http://www.cnblogs.com/cacique/archive/2012/09/29/2707976.html" TargetMode="External"/><Relationship Id="rId158" Type="http://schemas.openxmlformats.org/officeDocument/2006/relationships/hyperlink" Target="http://blog.csdn.net/u013920085/article/details/51173316" TargetMode="Externa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image" Target="media/image11.png"/><Relationship Id="rId62" Type="http://schemas.openxmlformats.org/officeDocument/2006/relationships/hyperlink" Target="http://onlypython.group.iteye.com/group/wiki/1517-django-ajax-file-uploads-and-progress-display" TargetMode="External"/><Relationship Id="rId83" Type="http://schemas.openxmlformats.org/officeDocument/2006/relationships/hyperlink" Target="https://docs.djangoproject.com/en/dev/topics/auth/default/" TargetMode="External"/><Relationship Id="rId88" Type="http://schemas.openxmlformats.org/officeDocument/2006/relationships/hyperlink" Target="http://www.cnblogs.com/smallcoderhujin/p/3193103.html" TargetMode="External"/><Relationship Id="rId111" Type="http://schemas.openxmlformats.org/officeDocument/2006/relationships/hyperlink" Target="https://pypi.python.org/pypi/django-threadedcomments" TargetMode="External"/><Relationship Id="rId132" Type="http://schemas.openxmlformats.org/officeDocument/2006/relationships/hyperlink" Target="http://blog.csdn.net/l_courser/article/details/7038859" TargetMode="External"/><Relationship Id="rId153" Type="http://schemas.openxmlformats.org/officeDocument/2006/relationships/hyperlink" Target="https://segmentfault.com/a/119000000403808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85302</TotalTime>
  <Pages>33</Pages>
  <Words>12880</Words>
  <Characters>73420</Characters>
  <Application>Microsoft Office Word</Application>
  <DocSecurity>0</DocSecurity>
  <Lines>611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872</cp:revision>
  <dcterms:created xsi:type="dcterms:W3CDTF">2016-11-25T14:28:00Z</dcterms:created>
  <dcterms:modified xsi:type="dcterms:W3CDTF">2017-06-25T14:49:00Z</dcterms:modified>
</cp:coreProperties>
</file>