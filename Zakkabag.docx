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1D4B26">
          <w:pPr>
            <w:pStyle w:val="PadderBetweenControlandBody"/>
          </w:pPr>
        </w:p>
      </w:sdtContent>
    </w:sdt>
    <w:p w:rsidR="00BF5332" w:rsidRPr="00BF5332" w:rsidRDefault="001D4B26"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1D4B26"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0203EA">
      <w:pPr>
        <w:pStyle w:val="a4"/>
        <w:numPr>
          <w:ilvl w:val="0"/>
          <w:numId w:val="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0203EA">
      <w:pPr>
        <w:pStyle w:val="a4"/>
        <w:numPr>
          <w:ilvl w:val="0"/>
          <w:numId w:val="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1D4B26" w:rsidP="000203EA">
      <w:pPr>
        <w:pStyle w:val="a4"/>
        <w:numPr>
          <w:ilvl w:val="0"/>
          <w:numId w:val="8"/>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1D4B26" w:rsidP="000203EA">
      <w:pPr>
        <w:pStyle w:val="a4"/>
        <w:numPr>
          <w:ilvl w:val="0"/>
          <w:numId w:val="8"/>
        </w:numPr>
      </w:pPr>
      <w:hyperlink r:id="rId14" w:history="1">
        <w:r w:rsidR="00933F25" w:rsidRPr="00C378B1">
          <w:rPr>
            <w:rStyle w:val="aa"/>
          </w:rPr>
          <w:t>https://open.weixin.qq.com/cgi-bin/showdocument?action=dir_list&amp;t=resource/res_list&amp;verify=1&amp;lang=zh_CN&amp;tab=dev</w:t>
        </w:r>
      </w:hyperlink>
    </w:p>
    <w:p w:rsidR="00933F25" w:rsidRDefault="001D4B26" w:rsidP="000203EA">
      <w:pPr>
        <w:pStyle w:val="a4"/>
        <w:numPr>
          <w:ilvl w:val="0"/>
          <w:numId w:val="8"/>
        </w:numPr>
      </w:pPr>
      <w:hyperlink r:id="rId15" w:history="1">
        <w:r w:rsidR="007B66B1" w:rsidRPr="00C378B1">
          <w:rPr>
            <w:rStyle w:val="aa"/>
          </w:rPr>
          <w:t>https://github.com/gusibi/python-weixin</w:t>
        </w:r>
      </w:hyperlink>
    </w:p>
    <w:p w:rsidR="007B66B1" w:rsidRDefault="001D4B26" w:rsidP="000203EA">
      <w:pPr>
        <w:pStyle w:val="a4"/>
        <w:numPr>
          <w:ilvl w:val="0"/>
          <w:numId w:val="8"/>
        </w:numPr>
      </w:pPr>
      <w:hyperlink r:id="rId16" w:history="1">
        <w:r w:rsidR="00FE114A" w:rsidRPr="00C378B1">
          <w:rPr>
            <w:rStyle w:val="aa"/>
          </w:rPr>
          <w:t>http://gusibi.github.io/post/weixin-python-login/</w:t>
        </w:r>
      </w:hyperlink>
    </w:p>
    <w:p w:rsidR="00FE114A" w:rsidRPr="00756434" w:rsidRDefault="00FE114A" w:rsidP="000203EA">
      <w:pPr>
        <w:pStyle w:val="a4"/>
        <w:numPr>
          <w:ilvl w:val="0"/>
          <w:numId w:val="8"/>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1D4B26"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1D4B26" w:rsidP="005C0702">
      <w:hyperlink r:id="rId18" w:history="1">
        <w:r w:rsidR="00ED5704" w:rsidRPr="005C0702">
          <w:rPr>
            <w:rStyle w:val="aa"/>
          </w:rPr>
          <w:t>django-phone-login</w:t>
        </w:r>
      </w:hyperlink>
    </w:p>
    <w:p w:rsidR="00ED5704" w:rsidRPr="005C0702" w:rsidRDefault="001D4B26"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0203EA">
      <w:pPr>
        <w:pStyle w:val="a4"/>
        <w:numPr>
          <w:ilvl w:val="0"/>
          <w:numId w:val="9"/>
        </w:numPr>
      </w:pPr>
      <w:r>
        <w:rPr>
          <w:rFonts w:hint="eastAsia"/>
        </w:rPr>
        <w:t>扩展用户，添加</w:t>
      </w:r>
      <w:r>
        <w:rPr>
          <w:rFonts w:hint="eastAsia"/>
        </w:rPr>
        <w:t>phone</w:t>
      </w:r>
      <w:r>
        <w:rPr>
          <w:rFonts w:hint="eastAsia"/>
        </w:rPr>
        <w:t>相关字段</w:t>
      </w:r>
    </w:p>
    <w:p w:rsidR="00830E39" w:rsidRDefault="00830E39" w:rsidP="000203EA">
      <w:pPr>
        <w:pStyle w:val="a4"/>
        <w:numPr>
          <w:ilvl w:val="0"/>
          <w:numId w:val="9"/>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C534F0">
        <w:rPr>
          <w:rFonts w:hint="eastAsia"/>
          <w:highlight w:val="green"/>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1D4B26"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1D4B26"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1D4B26" w:rsidP="003067FA">
      <w:hyperlink r:id="rId30" w:history="1">
        <w:r w:rsidR="008044ED" w:rsidRPr="007E03AA">
          <w:rPr>
            <w:rStyle w:val="aa"/>
          </w:rPr>
          <w:t>http://malsup.github.io/jquery.form.js</w:t>
        </w:r>
      </w:hyperlink>
    </w:p>
    <w:p w:rsidR="0058537D" w:rsidRPr="00583257" w:rsidRDefault="001D4B26"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1D4B26" w:rsidP="0058537D">
      <w:hyperlink r:id="rId32" w:history="1">
        <w:r w:rsidR="0058537D" w:rsidRPr="00D47028">
          <w:rPr>
            <w:rStyle w:val="aa"/>
          </w:rPr>
          <w:t>https://code.jquery.com/ui/1.12.1/jquery-ui.js</w:t>
        </w:r>
      </w:hyperlink>
    </w:p>
    <w:p w:rsidR="0058537D" w:rsidRDefault="001D4B26"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1D4B26"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bookmarkStart w:id="14" w:name="_GoBack"/>
      <w:bookmarkEnd w:id="14"/>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627D0F" w:rsidRDefault="008977DC" w:rsidP="008977DC">
      <w:pPr>
        <w:rPr>
          <w:b/>
        </w:rPr>
      </w:pPr>
      <w:r w:rsidRPr="00627D0F">
        <w:rPr>
          <w:b/>
        </w:rPr>
        <w:t>jquery</w:t>
      </w:r>
      <w:r w:rsidRPr="00627D0F">
        <w:rPr>
          <w:b/>
        </w:rPr>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F55B3" w:rsidRPr="00DF55B3" w:rsidRDefault="00DF55B3" w:rsidP="003067FA">
      <w:pPr>
        <w:rPr>
          <w:b/>
          <w:sz w:val="28"/>
          <w:szCs w:val="28"/>
        </w:rPr>
      </w:pPr>
      <w:r w:rsidRPr="00DF55B3">
        <w:rPr>
          <w:rFonts w:hint="eastAsia"/>
          <w:b/>
          <w:sz w:val="28"/>
          <w:szCs w:val="28"/>
        </w:rPr>
        <w:t>upload_file</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1A015D" w:rsidRPr="001A015D" w:rsidRDefault="001A015D" w:rsidP="00D53E45">
      <w:pPr>
        <w:rPr>
          <w:b/>
          <w:sz w:val="28"/>
          <w:szCs w:val="28"/>
        </w:rPr>
      </w:pPr>
      <w:r w:rsidRPr="001A015D">
        <w:rPr>
          <w:rFonts w:hint="eastAsia"/>
          <w:b/>
          <w:sz w:val="28"/>
          <w:szCs w:val="28"/>
        </w:rPr>
        <w:t>进度更新</w:t>
      </w:r>
    </w:p>
    <w:p w:rsidR="00DF55B3" w:rsidRPr="00DF55B3" w:rsidRDefault="00DF55B3" w:rsidP="00D53E45">
      <w:pPr>
        <w:rPr>
          <w:b/>
          <w:sz w:val="28"/>
          <w:szCs w:val="28"/>
        </w:rPr>
      </w:pPr>
      <w:r>
        <w:rPr>
          <w:rFonts w:hint="eastAsia"/>
          <w:b/>
          <w:sz w:val="28"/>
          <w:szCs w:val="28"/>
        </w:rPr>
        <w:t>upload_Status</w:t>
      </w:r>
    </w:p>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5" w:name="OLE_LINK125"/>
      <w:bookmarkStart w:id="16" w:name="OLE_LINK126"/>
      <w:r w:rsidRPr="008148FE">
        <w:t>uploadfilehandler</w:t>
      </w:r>
      <w:bookmarkEnd w:id="15"/>
      <w:bookmarkEnd w:id="16"/>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Default="006F5952" w:rsidP="003067FA"/>
    <w:p w:rsidR="001A015D" w:rsidRPr="00BC3C65" w:rsidRDefault="00BC3C65" w:rsidP="003067FA">
      <w:pPr>
        <w:rPr>
          <w:b/>
          <w:sz w:val="28"/>
          <w:szCs w:val="28"/>
        </w:rPr>
      </w:pPr>
      <w:r w:rsidRPr="00BC3C65">
        <w:rPr>
          <w:rFonts w:hint="eastAsia"/>
          <w:b/>
          <w:sz w:val="28"/>
          <w:szCs w:val="28"/>
        </w:rPr>
        <w:t>View</w:t>
      </w:r>
      <w:r w:rsidRPr="00BC3C65">
        <w:rPr>
          <w:rFonts w:hint="eastAsia"/>
          <w:b/>
          <w:sz w:val="28"/>
          <w:szCs w:val="28"/>
        </w:rPr>
        <w:t>处理</w:t>
      </w:r>
    </w:p>
    <w:p w:rsidR="001A015D" w:rsidRPr="00C35010" w:rsidRDefault="001A015D" w:rsidP="001A015D"/>
    <w:p w:rsidR="001A015D" w:rsidRPr="00971309" w:rsidRDefault="001A015D" w:rsidP="001A015D">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Pr>
          <w:rFonts w:hint="eastAsia"/>
          <w:color w:val="808080"/>
        </w:rPr>
        <w:t xml:space="preserve"> </w:t>
      </w:r>
      <w:r w:rsidRPr="00186337">
        <w:rPr>
          <w:color w:val="808080"/>
        </w:rPr>
        <w:t>cache_key_upload</w:t>
      </w:r>
    </w:p>
    <w:p w:rsidR="001A015D" w:rsidRDefault="001A015D" w:rsidP="001A015D">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1A015D" w:rsidRPr="00ED5895" w:rsidRDefault="001A015D" w:rsidP="001A015D">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1A015D" w:rsidRPr="00ED5895" w:rsidRDefault="001A015D" w:rsidP="001A015D">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context</w:t>
      </w:r>
    </w:p>
    <w:p w:rsidR="001A015D" w:rsidRPr="00ED5895" w:rsidRDefault="001A015D" w:rsidP="001A015D">
      <w:pPr>
        <w:pStyle w:val="codewithbg"/>
      </w:pPr>
      <w:r w:rsidRPr="00ED5895">
        <w:tab/>
      </w:r>
      <w:r w:rsidRPr="00ED5895">
        <w:tab/>
        <w:t xml:space="preserve"> </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1A015D" w:rsidRPr="00ED5895" w:rsidRDefault="001A015D" w:rsidP="001A015D">
      <w:pPr>
        <w:pStyle w:val="codewithbg"/>
      </w:pPr>
      <w:r w:rsidRPr="00ED5895">
        <w:t xml:space="preserve"> </w:t>
      </w:r>
    </w:p>
    <w:p w:rsidR="001A015D" w:rsidRPr="00ED5895" w:rsidRDefault="001A015D" w:rsidP="001A015D">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1A015D" w:rsidRPr="00ED5895" w:rsidRDefault="001A015D" w:rsidP="001A015D">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1A015D" w:rsidRPr="00ED5895" w:rsidRDefault="001A015D" w:rsidP="001A015D">
      <w:pPr>
        <w:pStyle w:val="codewithbg"/>
      </w:pP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1A015D" w:rsidRPr="00ED5895" w:rsidRDefault="001A015D" w:rsidP="001A015D">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Pr="00FB3AD4">
        <w:rPr>
          <w:color w:val="008000"/>
        </w:rPr>
        <w:t xml:space="preserve"> </w:t>
      </w:r>
      <w:r w:rsidRPr="003610CF">
        <w:rPr>
          <w:color w:val="008000"/>
        </w:rPr>
        <w:t>#</w:t>
      </w:r>
      <w:r>
        <w:rPr>
          <w:color w:val="008000"/>
        </w:rPr>
        <w:sym w:font="Wingdings" w:char="F08C"/>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save</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1A015D" w:rsidRPr="00ED5895" w:rsidRDefault="001A015D" w:rsidP="001A015D">
      <w:pPr>
        <w:pStyle w:val="codewithbg"/>
      </w:pPr>
      <w:r w:rsidRPr="00ED5895">
        <w:t xml:space="preserve">         </w:t>
      </w:r>
      <w:r w:rsidRPr="00ED5895">
        <w:rPr>
          <w:color w:val="0000FF"/>
        </w:rPr>
        <w:t>else</w:t>
      </w:r>
      <w:r w:rsidRPr="00ED5895">
        <w:rPr>
          <w:color w:val="000080"/>
        </w:rPr>
        <w:t>:</w:t>
      </w:r>
    </w:p>
    <w:p w:rsidR="001A015D" w:rsidRPr="00ED5895" w:rsidRDefault="001A015D" w:rsidP="001A015D">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1A015D" w:rsidRDefault="001A015D" w:rsidP="001A015D">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对象，并将它附着到</w:t>
      </w:r>
      <w:r>
        <w:rPr>
          <w:rFonts w:hint="eastAsia"/>
        </w:rPr>
        <w:t>user</w:t>
      </w:r>
      <w:r>
        <w:rPr>
          <w:rFonts w:hint="eastAsia"/>
        </w:rPr>
        <w:t>对象</w:t>
      </w:r>
    </w:p>
    <w:p w:rsidR="001A015D" w:rsidRPr="00C35010" w:rsidRDefault="001A015D" w:rsidP="001A015D"/>
    <w:p w:rsidR="001A015D" w:rsidRPr="001A015D" w:rsidRDefault="00BC3C65" w:rsidP="003067FA">
      <w:r>
        <w:rPr>
          <w:noProof/>
        </w:rPr>
        <w:drawing>
          <wp:inline distT="0" distB="0" distL="0" distR="0" wp14:anchorId="350F73A9" wp14:editId="2CD4ECBE">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1D4B26"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7" w:name="_图片上传"/>
      <w:bookmarkEnd w:id="17"/>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1D4B26"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8" w:name="OLE_LINK123"/>
      <w:bookmarkStart w:id="19" w:name="OLE_LINK124"/>
      <w:r w:rsidRPr="004C1984">
        <w:rPr>
          <w:color w:val="FF0000"/>
          <w:highlight w:val="green"/>
        </w:rPr>
        <w:t>enctype</w:t>
      </w:r>
      <w:r w:rsidRPr="004C1984">
        <w:rPr>
          <w:highlight w:val="green"/>
        </w:rPr>
        <w:t>=</w:t>
      </w:r>
      <w:r w:rsidRPr="004C1984">
        <w:rPr>
          <w:color w:val="8000FF"/>
          <w:highlight w:val="green"/>
        </w:rPr>
        <w:t>"multipart/form-data"</w:t>
      </w:r>
      <w:bookmarkEnd w:id="18"/>
      <w:bookmarkEnd w:id="19"/>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1D4B26"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1D4B26"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1D4B26" w:rsidP="00F63517">
      <w:hyperlink r:id="rId58" w:history="1">
        <w:r w:rsidR="00F63517" w:rsidRPr="00394863">
          <w:rPr>
            <w:rStyle w:val="aa"/>
          </w:rPr>
          <w:t>python image</w:t>
        </w:r>
        <w:r w:rsidR="00F63517" w:rsidRPr="00394863">
          <w:rPr>
            <w:rStyle w:val="aa"/>
          </w:rPr>
          <w:t>模块</w:t>
        </w:r>
      </w:hyperlink>
    </w:p>
    <w:p w:rsidR="00F63517" w:rsidRDefault="001D4B26"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1D4B26"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1D4B26"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1D4B26"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1D4B26" w:rsidP="007A5EC1">
      <w:hyperlink r:id="rId65" w:history="1">
        <w:r w:rsidR="007A5EC1" w:rsidRPr="007A5EC1">
          <w:rPr>
            <w:rStyle w:val="aa"/>
          </w:rPr>
          <w:t>Django image upload</w:t>
        </w:r>
      </w:hyperlink>
    </w:p>
    <w:p w:rsidR="007A5EC1" w:rsidRDefault="001D4B26"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1D4B26"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1D4B26" w:rsidP="009E4451">
      <w:hyperlink r:id="rId70" w:history="1">
        <w:r w:rsidR="009E4451" w:rsidRPr="009E4451">
          <w:rPr>
            <w:rStyle w:val="aa"/>
          </w:rPr>
          <w:t>jQuery File Upload</w:t>
        </w:r>
      </w:hyperlink>
    </w:p>
    <w:p w:rsidR="009E4451" w:rsidRPr="007A5EC1" w:rsidRDefault="009E4451" w:rsidP="007A5EC1"/>
    <w:p w:rsidR="00BD0C2F" w:rsidRPr="00BD0C2F" w:rsidRDefault="001D4B26" w:rsidP="00BD0C2F">
      <w:hyperlink r:id="rId71" w:history="1">
        <w:r w:rsidR="00BD0C2F" w:rsidRPr="00BD0C2F">
          <w:rPr>
            <w:rStyle w:val="aa"/>
          </w:rPr>
          <w:t>Node.js&amp;NPM</w:t>
        </w:r>
        <w:r w:rsidR="00BD0C2F" w:rsidRPr="00BD0C2F">
          <w:rPr>
            <w:rStyle w:val="aa"/>
          </w:rPr>
          <w:t>的安装与配置</w:t>
        </w:r>
      </w:hyperlink>
    </w:p>
    <w:p w:rsidR="00BD0C2F" w:rsidRPr="00BD0C2F" w:rsidRDefault="001D4B26" w:rsidP="00BD0C2F">
      <w:hyperlink r:id="rId72" w:history="1">
        <w:r w:rsidR="00BD0C2F" w:rsidRPr="00BD0C2F">
          <w:rPr>
            <w:rStyle w:val="aa"/>
          </w:rPr>
          <w:t>Django “./manage.py bower install” tells me bower isn't installed when it is</w:t>
        </w:r>
      </w:hyperlink>
    </w:p>
    <w:p w:rsidR="00AF6A50" w:rsidRDefault="001D4B26">
      <w:hyperlink r:id="rId73" w:history="1">
        <w:r w:rsidR="004E17AC" w:rsidRPr="00641FF6">
          <w:rPr>
            <w:rStyle w:val="aa"/>
          </w:rPr>
          <w:t>https://fossies.org/windows/www/node-v8.0.0-win-x64.zip/</w:t>
        </w:r>
      </w:hyperlink>
    </w:p>
    <w:p w:rsidR="007B7FE8" w:rsidRPr="007B7FE8" w:rsidRDefault="001D4B26"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20" w:name="_用户扩展"/>
      <w:bookmarkEnd w:id="20"/>
      <w:r w:rsidRPr="002C1D53">
        <w:rPr>
          <w:rFonts w:hint="eastAsia"/>
          <w:highlight w:val="green"/>
        </w:rPr>
        <w:t>用户扩展</w:t>
      </w:r>
    </w:p>
    <w:p w:rsidR="009D2833" w:rsidRPr="009D2833" w:rsidRDefault="009D2833" w:rsidP="009D2833">
      <w:r>
        <w:rPr>
          <w:rFonts w:hint="eastAsia"/>
        </w:rPr>
        <w:t>用户扩展包括以下几种方法</w:t>
      </w:r>
    </w:p>
    <w:p w:rsidR="000477A7" w:rsidRDefault="00071B8A" w:rsidP="000203EA">
      <w:pPr>
        <w:pStyle w:val="a4"/>
        <w:numPr>
          <w:ilvl w:val="0"/>
          <w:numId w:val="1"/>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0203EA">
      <w:pPr>
        <w:pStyle w:val="a4"/>
        <w:numPr>
          <w:ilvl w:val="0"/>
          <w:numId w:val="1"/>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0203EA">
      <w:pPr>
        <w:pStyle w:val="a4"/>
        <w:numPr>
          <w:ilvl w:val="0"/>
          <w:numId w:val="1"/>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0203EA">
      <w:pPr>
        <w:pStyle w:val="a4"/>
        <w:numPr>
          <w:ilvl w:val="0"/>
          <w:numId w:val="1"/>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0203EA">
      <w:pPr>
        <w:pStyle w:val="a4"/>
        <w:numPr>
          <w:ilvl w:val="0"/>
          <w:numId w:val="1"/>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0203EA">
      <w:pPr>
        <w:pStyle w:val="a4"/>
        <w:numPr>
          <w:ilvl w:val="0"/>
          <w:numId w:val="1"/>
        </w:numPr>
      </w:pPr>
      <w:r>
        <w:rPr>
          <w:rFonts w:hint="eastAsia"/>
        </w:rPr>
        <w:t xml:space="preserve">(6) </w:t>
      </w:r>
      <w:r w:rsidR="000477A7" w:rsidRPr="002C5736">
        <w:t>ProfileBase(type)</w:t>
      </w:r>
    </w:p>
    <w:p w:rsidR="000477A7" w:rsidRDefault="00071B8A" w:rsidP="000203EA">
      <w:pPr>
        <w:pStyle w:val="a4"/>
        <w:numPr>
          <w:ilvl w:val="0"/>
          <w:numId w:val="1"/>
        </w:numPr>
      </w:pPr>
      <w:bookmarkStart w:id="21" w:name="t1"/>
      <w:bookmarkEnd w:id="21"/>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6A2AA5">
        <w:tc>
          <w:tcPr>
            <w:tcW w:w="2214" w:type="dxa"/>
            <w:shd w:val="clear" w:color="auto" w:fill="FFFF00"/>
          </w:tcPr>
          <w:p w:rsidR="00393AEA" w:rsidRPr="008066D5" w:rsidRDefault="00393AEA" w:rsidP="006A2AA5">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6A2AA5">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6A2AA5">
            <w:pPr>
              <w:rPr>
                <w:b/>
              </w:rPr>
            </w:pPr>
          </w:p>
        </w:tc>
        <w:tc>
          <w:tcPr>
            <w:tcW w:w="3415" w:type="dxa"/>
            <w:shd w:val="clear" w:color="auto" w:fill="FFFF00"/>
          </w:tcPr>
          <w:p w:rsidR="00393AEA" w:rsidRPr="008066D5" w:rsidRDefault="00393AEA" w:rsidP="006A2AA5">
            <w:pPr>
              <w:rPr>
                <w:b/>
              </w:rPr>
            </w:pPr>
            <w:r w:rsidRPr="008066D5">
              <w:rPr>
                <w:rFonts w:hint="eastAsia"/>
                <w:b/>
              </w:rPr>
              <w:t>Description</w:t>
            </w:r>
          </w:p>
        </w:tc>
      </w:tr>
      <w:tr w:rsidR="00393AEA" w:rsidTr="006A2AA5">
        <w:tc>
          <w:tcPr>
            <w:tcW w:w="2214" w:type="dxa"/>
          </w:tcPr>
          <w:p w:rsidR="00393AEA" w:rsidRDefault="00393AEA" w:rsidP="006A2AA5">
            <w:r w:rsidRPr="00473B4A">
              <w:t>username</w:t>
            </w:r>
          </w:p>
        </w:tc>
        <w:tc>
          <w:tcPr>
            <w:tcW w:w="2214" w:type="dxa"/>
          </w:tcPr>
          <w:p w:rsidR="00393AEA" w:rsidRDefault="00393AEA" w:rsidP="006A2AA5">
            <w:r w:rsidRPr="004B30DB">
              <w:t>CharField</w:t>
            </w:r>
          </w:p>
        </w:tc>
        <w:tc>
          <w:tcPr>
            <w:tcW w:w="2214" w:type="dxa"/>
          </w:tcPr>
          <w:p w:rsidR="00393AEA" w:rsidRDefault="00393AEA" w:rsidP="006A2AA5">
            <w:r w:rsidRPr="00473B4A">
              <w:t>unique</w:t>
            </w:r>
          </w:p>
        </w:tc>
        <w:tc>
          <w:tcPr>
            <w:tcW w:w="3415" w:type="dxa"/>
          </w:tcPr>
          <w:p w:rsidR="00393AEA" w:rsidRDefault="00393AEA" w:rsidP="006A2AA5">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6A2AA5">
            <w:r w:rsidRPr="00473B4A">
              <w:t>phone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电话</w:t>
            </w:r>
          </w:p>
        </w:tc>
      </w:tr>
      <w:tr w:rsidR="00393AEA" w:rsidTr="006A2AA5">
        <w:tc>
          <w:tcPr>
            <w:tcW w:w="2214" w:type="dxa"/>
          </w:tcPr>
          <w:p w:rsidR="00393AEA" w:rsidRDefault="00393AEA" w:rsidP="006A2AA5">
            <w:r w:rsidRPr="00473B4A">
              <w:t>first_name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名</w:t>
            </w:r>
          </w:p>
        </w:tc>
      </w:tr>
      <w:tr w:rsidR="00393AEA" w:rsidTr="006A2AA5">
        <w:tc>
          <w:tcPr>
            <w:tcW w:w="2214" w:type="dxa"/>
          </w:tcPr>
          <w:p w:rsidR="00393AEA" w:rsidRDefault="00393AEA" w:rsidP="006A2AA5">
            <w:r w:rsidRPr="00473B4A">
              <w:t>last_name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姓</w:t>
            </w:r>
          </w:p>
        </w:tc>
      </w:tr>
      <w:tr w:rsidR="00393AEA" w:rsidTr="006A2AA5">
        <w:tc>
          <w:tcPr>
            <w:tcW w:w="2214" w:type="dxa"/>
          </w:tcPr>
          <w:p w:rsidR="00393AEA" w:rsidRDefault="00393AEA" w:rsidP="006A2AA5">
            <w:r w:rsidRPr="00473B4A">
              <w:t>email</w:t>
            </w:r>
          </w:p>
        </w:tc>
        <w:tc>
          <w:tcPr>
            <w:tcW w:w="2214" w:type="dxa"/>
          </w:tcPr>
          <w:p w:rsidR="00393AEA" w:rsidRDefault="00393AEA" w:rsidP="006A2AA5">
            <w:r w:rsidRPr="00BB3E75">
              <w:t>EmailField</w:t>
            </w:r>
          </w:p>
        </w:tc>
        <w:tc>
          <w:tcPr>
            <w:tcW w:w="2214" w:type="dxa"/>
          </w:tcPr>
          <w:p w:rsidR="00393AEA" w:rsidRDefault="00393AEA" w:rsidP="006A2AA5"/>
        </w:tc>
        <w:tc>
          <w:tcPr>
            <w:tcW w:w="3415" w:type="dxa"/>
          </w:tcPr>
          <w:p w:rsidR="00393AEA" w:rsidRDefault="00393AEA" w:rsidP="006A2AA5">
            <w:r>
              <w:rPr>
                <w:rFonts w:hint="eastAsia"/>
              </w:rPr>
              <w:t>邮箱</w:t>
            </w:r>
          </w:p>
        </w:tc>
      </w:tr>
      <w:tr w:rsidR="00393AEA" w:rsidTr="009D700F">
        <w:tc>
          <w:tcPr>
            <w:tcW w:w="2214" w:type="dxa"/>
            <w:shd w:val="clear" w:color="auto" w:fill="FBD4B4" w:themeFill="accent6" w:themeFillTint="66"/>
          </w:tcPr>
          <w:p w:rsidR="00393AEA" w:rsidRDefault="00393AEA" w:rsidP="006A2AA5">
            <w:r w:rsidRPr="00473B4A">
              <w:t>sex</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性别</w:t>
            </w:r>
          </w:p>
        </w:tc>
      </w:tr>
      <w:tr w:rsidR="00393AEA" w:rsidTr="009D700F">
        <w:tc>
          <w:tcPr>
            <w:tcW w:w="2214" w:type="dxa"/>
            <w:shd w:val="clear" w:color="auto" w:fill="FBD4B4" w:themeFill="accent6" w:themeFillTint="66"/>
          </w:tcPr>
          <w:p w:rsidR="00393AEA" w:rsidRDefault="00393AEA" w:rsidP="006A2AA5">
            <w:r w:rsidRPr="00473B4A">
              <w:t>birthday</w:t>
            </w:r>
          </w:p>
        </w:tc>
        <w:tc>
          <w:tcPr>
            <w:tcW w:w="2214" w:type="dxa"/>
            <w:shd w:val="clear" w:color="auto" w:fill="FBD4B4" w:themeFill="accent6" w:themeFillTint="66"/>
          </w:tcPr>
          <w:p w:rsidR="00393AEA" w:rsidRDefault="00393AEA" w:rsidP="006A2AA5">
            <w:r w:rsidRPr="00BB3E75">
              <w:t>DateField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生日</w:t>
            </w:r>
          </w:p>
        </w:tc>
      </w:tr>
      <w:tr w:rsidR="00393AEA" w:rsidTr="009D700F">
        <w:tc>
          <w:tcPr>
            <w:tcW w:w="2214" w:type="dxa"/>
            <w:shd w:val="clear" w:color="auto" w:fill="FBD4B4" w:themeFill="accent6" w:themeFillTint="66"/>
          </w:tcPr>
          <w:p w:rsidR="00393AEA" w:rsidRDefault="00393AEA" w:rsidP="006A2AA5">
            <w:r w:rsidRPr="00473B4A">
              <w:t>nickname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昵称</w:t>
            </w:r>
          </w:p>
        </w:tc>
      </w:tr>
      <w:tr w:rsidR="00393AEA" w:rsidTr="009D700F">
        <w:tc>
          <w:tcPr>
            <w:tcW w:w="2214" w:type="dxa"/>
            <w:shd w:val="clear" w:color="auto" w:fill="FBD4B4" w:themeFill="accent6" w:themeFillTint="66"/>
          </w:tcPr>
          <w:p w:rsidR="00393AEA" w:rsidRDefault="00393AEA" w:rsidP="006A2AA5">
            <w:r w:rsidRPr="0067069E">
              <w:t>image</w:t>
            </w:r>
          </w:p>
        </w:tc>
        <w:tc>
          <w:tcPr>
            <w:tcW w:w="2214" w:type="dxa"/>
            <w:shd w:val="clear" w:color="auto" w:fill="FBD4B4" w:themeFill="accent6" w:themeFillTint="66"/>
          </w:tcPr>
          <w:p w:rsidR="00393AEA" w:rsidRDefault="00393AEA" w:rsidP="006A2AA5">
            <w:r w:rsidRPr="00A037ED">
              <w:t>ImageField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头像</w:t>
            </w:r>
          </w:p>
        </w:tc>
      </w:tr>
      <w:tr w:rsidR="00393AEA" w:rsidTr="006A2AA5">
        <w:tc>
          <w:tcPr>
            <w:tcW w:w="2214" w:type="dxa"/>
          </w:tcPr>
          <w:p w:rsidR="00393AEA" w:rsidRDefault="00393AEA" w:rsidP="006A2AA5">
            <w:r w:rsidRPr="00473B4A">
              <w:t>is_staff</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6A2AA5">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6A2AA5">
        <w:tc>
          <w:tcPr>
            <w:tcW w:w="2214" w:type="dxa"/>
          </w:tcPr>
          <w:p w:rsidR="00393AEA" w:rsidRPr="00473B4A" w:rsidRDefault="00393AEA" w:rsidP="006A2AA5">
            <w:r>
              <w:t>I</w:t>
            </w:r>
            <w:r>
              <w:rPr>
                <w:rFonts w:hint="eastAsia"/>
              </w:rPr>
              <w:t>s_super</w:t>
            </w:r>
          </w:p>
        </w:tc>
        <w:tc>
          <w:tcPr>
            <w:tcW w:w="2214" w:type="dxa"/>
          </w:tcPr>
          <w:p w:rsidR="00393AEA" w:rsidRPr="00C14ED4"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6A2AA5">
            <w:pPr>
              <w:pStyle w:val="help"/>
              <w:spacing w:before="30" w:beforeAutospacing="0" w:after="30" w:afterAutospacing="0" w:line="252" w:lineRule="atLeast"/>
              <w:textAlignment w:val="center"/>
              <w:rPr>
                <w:rFonts w:ascii="Verdana" w:hAnsi="Verdana"/>
                <w:color w:val="999999"/>
                <w:sz w:val="17"/>
                <w:szCs w:val="17"/>
              </w:rPr>
            </w:pPr>
          </w:p>
        </w:tc>
      </w:tr>
      <w:tr w:rsidR="00393AEA" w:rsidTr="006A2AA5">
        <w:tc>
          <w:tcPr>
            <w:tcW w:w="2214" w:type="dxa"/>
          </w:tcPr>
          <w:p w:rsidR="00393AEA" w:rsidRDefault="00393AEA" w:rsidP="006A2AA5">
            <w:r w:rsidRPr="00473B4A">
              <w:t>is_active</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6A2AA5">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6A2AA5">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6A2AA5">
        <w:tc>
          <w:tcPr>
            <w:tcW w:w="2214" w:type="dxa"/>
          </w:tcPr>
          <w:p w:rsidR="00393AEA" w:rsidRDefault="00393AEA" w:rsidP="006A2AA5">
            <w:r w:rsidRPr="00473B4A">
              <w:t>date_joined</w:t>
            </w:r>
          </w:p>
        </w:tc>
        <w:tc>
          <w:tcPr>
            <w:tcW w:w="2214" w:type="dxa"/>
          </w:tcPr>
          <w:p w:rsidR="00393AEA" w:rsidRDefault="00393AEA" w:rsidP="006A2AA5">
            <w:r w:rsidRPr="00BB3E75">
              <w:t>DateTimeField</w:t>
            </w:r>
          </w:p>
        </w:tc>
        <w:tc>
          <w:tcPr>
            <w:tcW w:w="2214" w:type="dxa"/>
          </w:tcPr>
          <w:p w:rsidR="00393AEA" w:rsidRDefault="00393AEA" w:rsidP="006A2AA5"/>
        </w:tc>
        <w:tc>
          <w:tcPr>
            <w:tcW w:w="3415" w:type="dxa"/>
          </w:tcPr>
          <w:p w:rsidR="00393AEA" w:rsidRDefault="00393AEA" w:rsidP="006A2AA5">
            <w:r>
              <w:rPr>
                <w:rFonts w:hint="eastAsia"/>
              </w:rPr>
              <w:t>加入时间</w:t>
            </w:r>
          </w:p>
        </w:tc>
      </w:tr>
      <w:tr w:rsidR="00393AEA" w:rsidTr="00AD0F04">
        <w:tc>
          <w:tcPr>
            <w:tcW w:w="2214" w:type="dxa"/>
            <w:shd w:val="clear" w:color="auto" w:fill="FBD4B4" w:themeFill="accent6" w:themeFillTint="66"/>
          </w:tcPr>
          <w:p w:rsidR="00393AEA" w:rsidRDefault="00393AEA" w:rsidP="006A2AA5">
            <w:r w:rsidRPr="00A1489B">
              <w:t>account_type</w:t>
            </w:r>
          </w:p>
        </w:tc>
        <w:tc>
          <w:tcPr>
            <w:tcW w:w="2214" w:type="dxa"/>
            <w:shd w:val="clear" w:color="auto" w:fill="FBD4B4" w:themeFill="accent6" w:themeFillTint="66"/>
          </w:tcPr>
          <w:p w:rsidR="00393AEA" w:rsidRDefault="00393AEA" w:rsidP="006A2AA5">
            <w:r w:rsidRPr="00A1489B">
              <w:t>CharField</w:t>
            </w:r>
          </w:p>
        </w:tc>
        <w:tc>
          <w:tcPr>
            <w:tcW w:w="2214" w:type="dxa"/>
            <w:shd w:val="clear" w:color="auto" w:fill="FBD4B4" w:themeFill="accent6" w:themeFillTint="66"/>
          </w:tcPr>
          <w:p w:rsidR="00393AEA" w:rsidRDefault="00393AEA" w:rsidP="006A2AA5">
            <w:r>
              <w:rPr>
                <w:rFonts w:hint="eastAsia"/>
              </w:rPr>
              <w:t>[mail, phone]</w:t>
            </w:r>
          </w:p>
        </w:tc>
        <w:tc>
          <w:tcPr>
            <w:tcW w:w="3415" w:type="dxa"/>
            <w:shd w:val="clear" w:color="auto" w:fill="FBD4B4" w:themeFill="accent6" w:themeFillTint="66"/>
          </w:tcPr>
          <w:p w:rsidR="00393AEA" w:rsidRDefault="00393AEA" w:rsidP="006A2AA5">
            <w:r>
              <w:rPr>
                <w:rFonts w:hint="eastAsia"/>
              </w:rPr>
              <w:t>注册类型</w:t>
            </w:r>
          </w:p>
        </w:tc>
      </w:tr>
      <w:tr w:rsidR="00393AEA" w:rsidTr="006A2AA5">
        <w:tc>
          <w:tcPr>
            <w:tcW w:w="2214" w:type="dxa"/>
          </w:tcPr>
          <w:p w:rsidR="00393AEA" w:rsidRDefault="00393AEA" w:rsidP="006A2AA5"/>
        </w:tc>
        <w:tc>
          <w:tcPr>
            <w:tcW w:w="2214" w:type="dxa"/>
          </w:tcPr>
          <w:p w:rsidR="00393AEA" w:rsidRDefault="00393AEA" w:rsidP="006A2AA5"/>
        </w:tc>
        <w:tc>
          <w:tcPr>
            <w:tcW w:w="2214" w:type="dxa"/>
          </w:tcPr>
          <w:p w:rsidR="00393AEA" w:rsidRDefault="00393AEA" w:rsidP="006A2AA5"/>
        </w:tc>
        <w:tc>
          <w:tcPr>
            <w:tcW w:w="3415" w:type="dxa"/>
          </w:tcPr>
          <w:p w:rsidR="00393AEA" w:rsidRDefault="00393AEA" w:rsidP="006A2AA5"/>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6A2AA5">
        <w:tc>
          <w:tcPr>
            <w:tcW w:w="2214" w:type="dxa"/>
          </w:tcPr>
          <w:p w:rsidR="00393AEA" w:rsidRDefault="00393AEA" w:rsidP="006A2AA5">
            <w:r w:rsidRPr="0094249F">
              <w:t>openid</w:t>
            </w:r>
          </w:p>
        </w:tc>
        <w:tc>
          <w:tcPr>
            <w:tcW w:w="2214" w:type="dxa"/>
          </w:tcPr>
          <w:p w:rsidR="00393AEA" w:rsidRDefault="00393AEA" w:rsidP="006A2AA5">
            <w:r w:rsidRPr="000924A1">
              <w:t>CharField</w:t>
            </w:r>
          </w:p>
        </w:tc>
        <w:tc>
          <w:tcPr>
            <w:tcW w:w="2214" w:type="dxa"/>
          </w:tcPr>
          <w:p w:rsidR="00393AEA" w:rsidRDefault="00393AEA" w:rsidP="006A2AA5">
            <w:r w:rsidRPr="00473B4A">
              <w:t>unique</w:t>
            </w:r>
          </w:p>
        </w:tc>
        <w:tc>
          <w:tcPr>
            <w:tcW w:w="2214" w:type="dxa"/>
          </w:tcPr>
          <w:p w:rsidR="00393AEA" w:rsidRDefault="00393AEA" w:rsidP="006A2AA5"/>
        </w:tc>
      </w:tr>
      <w:tr w:rsidR="00393AEA" w:rsidTr="006A2AA5">
        <w:tc>
          <w:tcPr>
            <w:tcW w:w="2214" w:type="dxa"/>
          </w:tcPr>
          <w:p w:rsidR="00393AEA" w:rsidRDefault="00393AEA" w:rsidP="006A2AA5">
            <w:r w:rsidRPr="0094249F">
              <w:t>unionid</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tc>
      </w:tr>
      <w:tr w:rsidR="00393AEA" w:rsidTr="006A2AA5">
        <w:tc>
          <w:tcPr>
            <w:tcW w:w="2214" w:type="dxa"/>
          </w:tcPr>
          <w:p w:rsidR="00393AEA" w:rsidRDefault="00393AEA" w:rsidP="006A2AA5">
            <w:r w:rsidRPr="0094249F">
              <w:t>privilege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权限</w:t>
            </w:r>
          </w:p>
        </w:tc>
      </w:tr>
      <w:tr w:rsidR="00393AEA" w:rsidTr="006A2AA5">
        <w:tc>
          <w:tcPr>
            <w:tcW w:w="2214" w:type="dxa"/>
          </w:tcPr>
          <w:p w:rsidR="00393AEA" w:rsidRDefault="00393AEA" w:rsidP="006A2AA5">
            <w:r w:rsidRPr="0094249F">
              <w:t>headimgurl</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头像</w:t>
            </w:r>
          </w:p>
        </w:tc>
      </w:tr>
      <w:tr w:rsidR="00393AEA" w:rsidTr="006A2AA5">
        <w:tc>
          <w:tcPr>
            <w:tcW w:w="2214" w:type="dxa"/>
          </w:tcPr>
          <w:p w:rsidR="00393AEA" w:rsidRDefault="00393AEA" w:rsidP="006A2AA5">
            <w:r w:rsidRPr="0094249F">
              <w:t>nickname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昵称</w:t>
            </w:r>
          </w:p>
        </w:tc>
      </w:tr>
      <w:tr w:rsidR="00393AEA" w:rsidTr="006A2AA5">
        <w:tc>
          <w:tcPr>
            <w:tcW w:w="2214" w:type="dxa"/>
          </w:tcPr>
          <w:p w:rsidR="00393AEA" w:rsidRDefault="00393AEA" w:rsidP="006A2AA5">
            <w:r w:rsidRPr="0094249F">
              <w:t>sex</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性别</w:t>
            </w:r>
          </w:p>
        </w:tc>
      </w:tr>
      <w:tr w:rsidR="00393AEA" w:rsidTr="006A2AA5">
        <w:tc>
          <w:tcPr>
            <w:tcW w:w="2214" w:type="dxa"/>
          </w:tcPr>
          <w:p w:rsidR="00393AEA" w:rsidRDefault="00393AEA" w:rsidP="006A2AA5">
            <w:r w:rsidRPr="0094249F">
              <w:t>city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城市</w:t>
            </w:r>
          </w:p>
        </w:tc>
      </w:tr>
      <w:tr w:rsidR="00393AEA" w:rsidTr="006A2AA5">
        <w:tc>
          <w:tcPr>
            <w:tcW w:w="2214" w:type="dxa"/>
          </w:tcPr>
          <w:p w:rsidR="00393AEA" w:rsidRDefault="00393AEA" w:rsidP="006A2AA5">
            <w:r w:rsidRPr="0094249F">
              <w:t>country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国家</w:t>
            </w:r>
          </w:p>
        </w:tc>
      </w:tr>
      <w:tr w:rsidR="00393AEA" w:rsidTr="006A2AA5">
        <w:tc>
          <w:tcPr>
            <w:tcW w:w="2214" w:type="dxa"/>
          </w:tcPr>
          <w:p w:rsidR="00393AEA" w:rsidRDefault="00393AEA" w:rsidP="006A2AA5">
            <w:r w:rsidRPr="0094249F">
              <w:t>language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语言</w:t>
            </w:r>
          </w:p>
        </w:tc>
      </w:tr>
      <w:tr w:rsidR="00393AEA" w:rsidTr="006A2AA5">
        <w:tc>
          <w:tcPr>
            <w:tcW w:w="2214" w:type="dxa"/>
          </w:tcPr>
          <w:p w:rsidR="00393AEA" w:rsidRDefault="00393AEA" w:rsidP="006A2AA5">
            <w:r w:rsidRPr="000E6368">
              <w:t>user</w:t>
            </w:r>
          </w:p>
        </w:tc>
        <w:tc>
          <w:tcPr>
            <w:tcW w:w="2214" w:type="dxa"/>
          </w:tcPr>
          <w:p w:rsidR="00393AEA" w:rsidRDefault="00393AEA" w:rsidP="006A2AA5">
            <w:r w:rsidRPr="000E6368">
              <w:t>MyUser</w:t>
            </w:r>
          </w:p>
        </w:tc>
        <w:tc>
          <w:tcPr>
            <w:tcW w:w="2214" w:type="dxa"/>
          </w:tcPr>
          <w:p w:rsidR="00393AEA" w:rsidRDefault="00393AEA" w:rsidP="006A2AA5"/>
        </w:tc>
        <w:tc>
          <w:tcPr>
            <w:tcW w:w="2214" w:type="dxa"/>
          </w:tcPr>
          <w:p w:rsidR="00393AEA" w:rsidRDefault="00393AEA" w:rsidP="006A2AA5"/>
        </w:tc>
      </w:tr>
    </w:tbl>
    <w:p w:rsidR="00393AEA" w:rsidRDefault="00393AEA" w:rsidP="00393AEA"/>
    <w:p w:rsidR="00393AEA" w:rsidRDefault="00393AEA" w:rsidP="00716220"/>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1D4B26">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2" w:name="OLE_LINK220"/>
      <w:bookmarkStart w:id="23" w:name="OLE_LINK221"/>
      <w:r w:rsidRPr="002A3DCD">
        <w:t>WechatBackend</w:t>
      </w:r>
      <w:bookmarkEnd w:id="22"/>
      <w:bookmarkEnd w:id="23"/>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4" w:name="OLE_LINK226"/>
      <w:bookmarkStart w:id="25"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4"/>
    <w:bookmarkEnd w:id="25"/>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6" w:name="OLE_LINK228"/>
      <w:bookmarkStart w:id="27" w:name="OLE_LINK229"/>
      <w:r w:rsidRPr="00BA539E">
        <w:rPr>
          <w:color w:val="FF00FF"/>
        </w:rPr>
        <w:t>authenticate</w:t>
      </w:r>
      <w:bookmarkEnd w:id="26"/>
      <w:bookmarkEnd w:id="27"/>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8" w:name="OLE_LINK222"/>
      <w:bookmarkStart w:id="29" w:name="OLE_LINK223"/>
      <w:r w:rsidRPr="005F430E">
        <w:rPr>
          <w:color w:val="000000"/>
        </w:rPr>
        <w:t>WechatUserProfile</w:t>
      </w:r>
      <w:bookmarkEnd w:id="28"/>
      <w:bookmarkEnd w:id="29"/>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30" w:name="OLE_LINK224"/>
      <w:bookmarkStart w:id="31" w:name="OLE_LINK225"/>
      <w:r>
        <w:rPr>
          <w:rFonts w:hint="eastAsia"/>
        </w:rPr>
        <w:t>templates.registration.login.html</w:t>
      </w:r>
    </w:p>
    <w:bookmarkEnd w:id="30"/>
    <w:bookmarkEnd w:id="31"/>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2" w:name="OLE_LINK6"/>
      <w:bookmarkStart w:id="33"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2"/>
      <w:bookmarkEnd w:id="33"/>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4" w:name="OLE_LINK3"/>
      <w:r w:rsidRPr="00273663">
        <w:rPr>
          <w:color w:val="008000"/>
        </w:rPr>
        <w:t># Annotate the u</w:t>
      </w:r>
      <w:bookmarkEnd w:id="34"/>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1D4B26"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1D4B26" w:rsidP="000203EA">
      <w:pPr>
        <w:pStyle w:val="a4"/>
        <w:numPr>
          <w:ilvl w:val="0"/>
          <w:numId w:val="6"/>
        </w:numPr>
      </w:pPr>
      <w:hyperlink r:id="rId79" w:anchor="keyword-arguments" w:history="1">
        <w:r w:rsidR="000F4AE8">
          <w:rPr>
            <w:rStyle w:val="aa"/>
          </w:rPr>
          <w:t>Keyword Arguments</w:t>
        </w:r>
      </w:hyperlink>
    </w:p>
    <w:p w:rsidR="000F4AE8" w:rsidRDefault="001D4B26" w:rsidP="000203EA">
      <w:pPr>
        <w:pStyle w:val="a4"/>
        <w:numPr>
          <w:ilvl w:val="0"/>
          <w:numId w:val="6"/>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1D4B26"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5" w:name="OLE_LINK4"/>
      <w:bookmarkStart w:id="36" w:name="OLE_LINK5"/>
      <w:r w:rsidRPr="00837781">
        <w:t>BaseHandler</w:t>
      </w:r>
      <w:bookmarkEnd w:id="35"/>
      <w:bookmarkEnd w:id="36"/>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1D4B26">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1D4B26">
      <w:hyperlink r:id="rId83" w:anchor="substituting-a-custom-user-model" w:history="1">
        <w:r w:rsidR="0000543E" w:rsidRPr="00EC0D53">
          <w:rPr>
            <w:rStyle w:val="aa"/>
          </w:rPr>
          <w:t>https://docs.djangoproject.com/en/dev/topics/auth/customizing/#substituting-a-custom-user-model</w:t>
        </w:r>
      </w:hyperlink>
    </w:p>
    <w:p w:rsidR="007F468E" w:rsidRPr="007F468E" w:rsidRDefault="001D4B26"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1D4B26"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1D4B26"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1D4B26"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1D4B26"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1D4B26"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1D4B26"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7"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7"/>
    </w:p>
    <w:p w:rsidR="006A0067" w:rsidRPr="006A0067" w:rsidRDefault="006A0067" w:rsidP="00005A47">
      <w:pPr>
        <w:rPr>
          <w:rStyle w:val="aa"/>
        </w:rPr>
      </w:pPr>
    </w:p>
    <w:p w:rsidR="006A0067" w:rsidRPr="00005A47" w:rsidRDefault="006A0067" w:rsidP="00005A47"/>
    <w:p w:rsidR="00761CC4" w:rsidRDefault="00761CC4"/>
    <w:p w:rsidR="002457E5" w:rsidRDefault="001D4B26">
      <w:hyperlink r:id="rId92" w:anchor="how-to-log-a-user-in" w:history="1">
        <w:r w:rsidR="001C398E">
          <w:rPr>
            <w:rStyle w:val="std"/>
            <w:rFonts w:ascii="Roboto" w:hAnsi="Roboto" w:cs="Arial"/>
            <w:color w:val="6A0E0E"/>
            <w:sz w:val="21"/>
            <w:szCs w:val="21"/>
            <w:lang w:val="en"/>
          </w:rPr>
          <w:t>How to log a user in</w:t>
        </w:r>
      </w:hyperlink>
    </w:p>
    <w:p w:rsidR="002457E5" w:rsidRDefault="001D4B26">
      <w:hyperlink r:id="rId93" w:anchor="proxy-models" w:history="1">
        <w:r w:rsidR="0032166C" w:rsidRPr="0039310F">
          <w:rPr>
            <w:rStyle w:val="aa"/>
          </w:rPr>
          <w:t>https://docs.djangoproject.com/en/dev/topics/db/models/#proxy-models</w:t>
        </w:r>
      </w:hyperlink>
    </w:p>
    <w:p w:rsidR="0032166C" w:rsidRDefault="0032166C"/>
    <w:p w:rsidR="00B87038" w:rsidRDefault="00B87038"/>
    <w:p w:rsidR="006C2A72" w:rsidRDefault="006C2A72" w:rsidP="006C2A72">
      <w:pPr>
        <w:pStyle w:val="2"/>
        <w:ind w:firstLine="522"/>
      </w:pPr>
      <w:r>
        <w:rPr>
          <w:rFonts w:hint="eastAsia"/>
        </w:rPr>
        <w:t>登陆跳转</w:t>
      </w:r>
    </w:p>
    <w:p w:rsidR="006C2A72" w:rsidRDefault="006C2A72" w:rsidP="006C2A72">
      <w:r>
        <w:rPr>
          <w:rFonts w:hint="eastAsia"/>
        </w:rPr>
        <w:t>登录成功，密码修改成功之后，跳转回原来的网址</w:t>
      </w:r>
    </w:p>
    <w:p w:rsidR="006C2A72" w:rsidRDefault="006C2A72" w:rsidP="006C2A72"/>
    <w:p w:rsidR="006C2A72" w:rsidRDefault="006C2A72" w:rsidP="006C2A72">
      <w:r>
        <w:rPr>
          <w:rFonts w:hint="eastAsia"/>
        </w:rPr>
        <w:t>以</w:t>
      </w:r>
      <w:r>
        <w:rPr>
          <w:rFonts w:hint="eastAsia"/>
        </w:rPr>
        <w:t>admin</w:t>
      </w:r>
      <w:r>
        <w:rPr>
          <w:rFonts w:hint="eastAsia"/>
        </w:rPr>
        <w:t>的</w:t>
      </w:r>
      <w:r>
        <w:rPr>
          <w:rFonts w:hint="eastAsia"/>
        </w:rPr>
        <w:t>auth</w:t>
      </w:r>
      <w:r>
        <w:rPr>
          <w:rFonts w:hint="eastAsia"/>
        </w:rPr>
        <w:t>为例：</w:t>
      </w:r>
    </w:p>
    <w:p w:rsidR="006C2A72" w:rsidRDefault="006C2A72" w:rsidP="006C2A72">
      <w:r>
        <w:rPr>
          <w:rFonts w:hint="eastAsia"/>
        </w:rPr>
        <w:t>在</w:t>
      </w:r>
      <w:r>
        <w:rPr>
          <w:rFonts w:hint="eastAsia"/>
        </w:rPr>
        <w:t>template</w:t>
      </w:r>
      <w:r>
        <w:rPr>
          <w:rFonts w:hint="eastAsia"/>
        </w:rPr>
        <w:t>里面定义好</w:t>
      </w:r>
      <w:r>
        <w:t>’</w:t>
      </w:r>
      <w:r w:rsidRPr="00522CDA">
        <w:rPr>
          <w:rFonts w:hint="eastAsia"/>
          <w:highlight w:val="yellow"/>
        </w:rPr>
        <w:t>next</w:t>
      </w:r>
      <w:r w:rsidRPr="00522CDA">
        <w:rPr>
          <w:highlight w:val="yellow"/>
        </w:rPr>
        <w:t>’</w:t>
      </w:r>
      <w:r>
        <w:rPr>
          <w:rFonts w:hint="eastAsia"/>
        </w:rPr>
        <w:t>网址，并通过</w:t>
      </w:r>
      <w:r>
        <w:rPr>
          <w:rFonts w:hint="eastAsia"/>
        </w:rPr>
        <w:t>GET/POST</w:t>
      </w:r>
      <w:r>
        <w:rPr>
          <w:rFonts w:hint="eastAsia"/>
        </w:rPr>
        <w:t>方法传递给后台，后台在</w:t>
      </w:r>
      <w:r>
        <w:rPr>
          <w:rFonts w:hint="eastAsia"/>
        </w:rPr>
        <w:t>login</w:t>
      </w:r>
      <w:r>
        <w:rPr>
          <w:rFonts w:hint="eastAsia"/>
        </w:rPr>
        <w:t>成功之后会重定向到该网址</w:t>
      </w:r>
    </w:p>
    <w:p w:rsidR="006C2A72" w:rsidRDefault="006C2A72" w:rsidP="006C2A72">
      <w:pPr>
        <w:rPr>
          <w:rFonts w:ascii="Courier New" w:hAnsi="Courier New" w:cs="Courier New"/>
          <w:color w:val="000000"/>
          <w:sz w:val="20"/>
        </w:rPr>
      </w:pPr>
      <w:r>
        <w:rPr>
          <w:rFonts w:hint="eastAsia"/>
        </w:rPr>
        <w:t>有时需要获取当前</w:t>
      </w:r>
      <w:r>
        <w:rPr>
          <w:rFonts w:hint="eastAsia"/>
        </w:rPr>
        <w:t>site</w:t>
      </w:r>
      <w:r>
        <w:rPr>
          <w:rFonts w:hint="eastAsia"/>
        </w:rPr>
        <w:t>网址，可以使用</w:t>
      </w:r>
      <w:r w:rsidRPr="00C21A22">
        <w:rPr>
          <w:rFonts w:ascii="Courier New" w:hAnsi="Courier New" w:cs="Courier New"/>
          <w:color w:val="000000"/>
          <w:sz w:val="20"/>
        </w:rPr>
        <w:t>get_current_site</w:t>
      </w:r>
      <w:r>
        <w:rPr>
          <w:rFonts w:ascii="Courier New" w:hAnsi="Courier New" w:cs="Courier New" w:hint="eastAsia"/>
          <w:color w:val="000000"/>
          <w:sz w:val="20"/>
        </w:rPr>
        <w:t>方法</w:t>
      </w:r>
    </w:p>
    <w:p w:rsidR="006C2A72" w:rsidRPr="00765D17" w:rsidRDefault="006C2A72" w:rsidP="006C2A72"/>
    <w:p w:rsidR="006C2A72" w:rsidRPr="00DD5D72" w:rsidRDefault="006C2A72" w:rsidP="006C2A72">
      <w:pPr>
        <w:rPr>
          <w:i/>
        </w:rPr>
      </w:pPr>
      <w:r w:rsidRPr="00DD5D72">
        <w:rPr>
          <w:i/>
        </w:rPr>
        <w:t>__init__.py (site-packages\django\contrib\auth)</w:t>
      </w:r>
    </w:p>
    <w:p w:rsidR="006C2A72" w:rsidRPr="008A7964" w:rsidRDefault="006C2A72" w:rsidP="006C2A72">
      <w:pPr>
        <w:pStyle w:val="code"/>
        <w:rPr>
          <w:b/>
          <w:bCs/>
          <w:color w:val="000080"/>
        </w:rPr>
      </w:pPr>
      <w:bookmarkStart w:id="38" w:name="OLE_LINK45"/>
      <w:bookmarkStart w:id="39" w:name="OLE_LINK46"/>
      <w:bookmarkStart w:id="40" w:name="OLE_LINK47"/>
      <w:r w:rsidRPr="00896840">
        <w:rPr>
          <w:highlight w:val="cyan"/>
        </w:rPr>
        <w:t>REDIRECT_FIELD_NAME</w:t>
      </w:r>
      <w:r w:rsidRPr="00765D17">
        <w:t xml:space="preserve"> </w:t>
      </w:r>
      <w:r w:rsidRPr="00765D17">
        <w:rPr>
          <w:b/>
          <w:bCs/>
          <w:color w:val="000080"/>
        </w:rPr>
        <w:t>=</w:t>
      </w:r>
      <w:r w:rsidRPr="00765D17">
        <w:t xml:space="preserve"> </w:t>
      </w:r>
      <w:r w:rsidRPr="00765D17">
        <w:rPr>
          <w:color w:val="808080"/>
        </w:rPr>
        <w:t>'next'</w:t>
      </w:r>
    </w:p>
    <w:bookmarkEnd w:id="38"/>
    <w:bookmarkEnd w:id="39"/>
    <w:bookmarkEnd w:id="40"/>
    <w:p w:rsidR="006C2A72" w:rsidRPr="00D36B99" w:rsidRDefault="006C2A72" w:rsidP="006C2A72">
      <w:pPr>
        <w:widowControl w:val="0"/>
        <w:autoSpaceDE w:val="0"/>
        <w:autoSpaceDN w:val="0"/>
        <w:adjustRightInd w:val="0"/>
        <w:rPr>
          <w:rFonts w:ascii="Courier New" w:hAnsi="Courier New" w:cs="Courier New"/>
          <w:color w:val="000000"/>
          <w:sz w:val="20"/>
          <w:highlight w:val="white"/>
        </w:rPr>
      </w:pPr>
    </w:p>
    <w:p w:rsidR="006C2A72" w:rsidRDefault="006C2A72" w:rsidP="006C2A72">
      <w:pPr>
        <w:widowControl w:val="0"/>
        <w:autoSpaceDE w:val="0"/>
        <w:autoSpaceDN w:val="0"/>
        <w:adjustRightInd w:val="0"/>
        <w:rPr>
          <w:rFonts w:ascii="Courier New" w:hAnsi="Courier New" w:cs="Courier New"/>
          <w:i/>
          <w:color w:val="000000"/>
          <w:sz w:val="20"/>
        </w:rPr>
      </w:pPr>
      <w:r w:rsidRPr="003B636E">
        <w:rPr>
          <w:rFonts w:ascii="Courier New" w:hAnsi="Courier New" w:cs="Courier New"/>
          <w:i/>
          <w:color w:val="000000"/>
          <w:sz w:val="20"/>
        </w:rPr>
        <w:t>Views.py (site-packages\django\contrib\auth</w:t>
      </w:r>
      <w:r w:rsidRPr="003B636E">
        <w:rPr>
          <w:rFonts w:ascii="Courier New" w:hAnsi="Courier New" w:cs="Courier New" w:hint="eastAsia"/>
          <w:i/>
          <w:color w:val="000000"/>
          <w:sz w:val="20"/>
        </w:rPr>
        <w:t>)</w:t>
      </w:r>
    </w:p>
    <w:p w:rsidR="006C2A72" w:rsidRPr="003111D0" w:rsidRDefault="006C2A72" w:rsidP="006C2A72">
      <w:pPr>
        <w:pStyle w:val="code"/>
      </w:pPr>
      <w:r w:rsidRPr="003111D0">
        <w:rPr>
          <w:color w:val="FF8000"/>
        </w:rPr>
        <w:t>@sensitive_post_parameters</w:t>
      </w:r>
      <w:r w:rsidRPr="003111D0">
        <w:t>()</w:t>
      </w:r>
    </w:p>
    <w:p w:rsidR="006C2A72" w:rsidRPr="003111D0" w:rsidRDefault="006C2A72" w:rsidP="006C2A72">
      <w:pPr>
        <w:pStyle w:val="code"/>
      </w:pPr>
      <w:r w:rsidRPr="003111D0">
        <w:rPr>
          <w:color w:val="FF8000"/>
        </w:rPr>
        <w:t>@csrf_protect</w:t>
      </w:r>
    </w:p>
    <w:p w:rsidR="006C2A72" w:rsidRPr="003111D0" w:rsidRDefault="006C2A72" w:rsidP="006C2A72">
      <w:pPr>
        <w:pStyle w:val="code"/>
      </w:pPr>
      <w:r w:rsidRPr="003111D0">
        <w:rPr>
          <w:color w:val="FF8000"/>
        </w:rPr>
        <w:t>@never_cache</w:t>
      </w:r>
    </w:p>
    <w:p w:rsidR="006C2A72" w:rsidRPr="003111D0" w:rsidRDefault="006C2A72" w:rsidP="006C2A72">
      <w:pPr>
        <w:pStyle w:val="code"/>
      </w:pPr>
      <w:r w:rsidRPr="003111D0">
        <w:rPr>
          <w:color w:val="0000FF"/>
        </w:rPr>
        <w:t>def</w:t>
      </w:r>
      <w:r w:rsidRPr="003111D0">
        <w:t xml:space="preserve"> </w:t>
      </w:r>
      <w:r w:rsidRPr="003111D0">
        <w:rPr>
          <w:color w:val="FF00FF"/>
        </w:rPr>
        <w:t>login</w:t>
      </w:r>
      <w:r w:rsidRPr="003111D0">
        <w:t>(request, template_name=</w:t>
      </w:r>
      <w:r w:rsidRPr="003111D0">
        <w:rPr>
          <w:color w:val="808080"/>
        </w:rPr>
        <w:t>'</w:t>
      </w:r>
      <w:r w:rsidRPr="007A2E69">
        <w:rPr>
          <w:color w:val="808080"/>
          <w:highlight w:val="yellow"/>
        </w:rPr>
        <w:t>registration/login.html</w:t>
      </w:r>
      <w:r w:rsidRPr="003111D0">
        <w:rPr>
          <w:color w:val="808080"/>
        </w:rPr>
        <w:t>'</w:t>
      </w:r>
      <w:r w:rsidRPr="003111D0">
        <w:t>,</w:t>
      </w:r>
    </w:p>
    <w:p w:rsidR="006C2A72" w:rsidRPr="003111D0" w:rsidRDefault="006C2A72" w:rsidP="006C2A72">
      <w:pPr>
        <w:pStyle w:val="code"/>
      </w:pPr>
      <w:r w:rsidRPr="003111D0">
        <w:t xml:space="preserve">          </w:t>
      </w:r>
      <w:r w:rsidRPr="00896840">
        <w:rPr>
          <w:highlight w:val="cyan"/>
        </w:rPr>
        <w:t>redirect_field_name</w:t>
      </w:r>
      <w:r w:rsidRPr="003111D0">
        <w:t>=</w:t>
      </w:r>
      <w:r w:rsidRPr="00896840">
        <w:rPr>
          <w:highlight w:val="cyan"/>
        </w:rPr>
        <w:t>REDIRECT_FIELD_NAME</w:t>
      </w:r>
      <w:r w:rsidRPr="003111D0">
        <w:t>,</w:t>
      </w:r>
    </w:p>
    <w:p w:rsidR="006C2A72" w:rsidRPr="003111D0" w:rsidRDefault="006C2A72" w:rsidP="006C2A72">
      <w:pPr>
        <w:pStyle w:val="code"/>
      </w:pPr>
      <w:r w:rsidRPr="003111D0">
        <w:t xml:space="preserve">          authentication_form=AuthenticationForm,</w:t>
      </w:r>
    </w:p>
    <w:p w:rsidR="006C2A72" w:rsidRPr="003111D0" w:rsidRDefault="006C2A72" w:rsidP="006C2A72">
      <w:pPr>
        <w:pStyle w:val="code"/>
      </w:pPr>
      <w:r w:rsidRPr="003111D0">
        <w:t xml:space="preserve">          current_app=</w:t>
      </w:r>
      <w:r w:rsidRPr="003111D0">
        <w:rPr>
          <w:color w:val="0000FF"/>
        </w:rPr>
        <w:t>None</w:t>
      </w:r>
      <w:r w:rsidRPr="003111D0">
        <w:t>, extra_context=</w:t>
      </w:r>
      <w:r w:rsidRPr="003111D0">
        <w:rPr>
          <w:color w:val="0000FF"/>
        </w:rPr>
        <w:t>None</w:t>
      </w:r>
      <w:r w:rsidRPr="003111D0">
        <w:t>):</w:t>
      </w:r>
    </w:p>
    <w:p w:rsidR="006C2A72" w:rsidRPr="003111D0" w:rsidRDefault="006C2A72" w:rsidP="006C2A72">
      <w:pPr>
        <w:pStyle w:val="code"/>
        <w:rPr>
          <w:color w:val="FF8000"/>
        </w:rPr>
      </w:pPr>
      <w:r w:rsidRPr="003111D0">
        <w:t xml:space="preserve">    </w:t>
      </w:r>
      <w:r w:rsidRPr="003111D0">
        <w:rPr>
          <w:color w:val="FF8000"/>
        </w:rPr>
        <w:t>"""</w:t>
      </w:r>
    </w:p>
    <w:p w:rsidR="006C2A72" w:rsidRPr="003111D0" w:rsidRDefault="006C2A72" w:rsidP="006C2A72">
      <w:pPr>
        <w:pStyle w:val="code"/>
        <w:rPr>
          <w:color w:val="FF8000"/>
        </w:rPr>
      </w:pPr>
      <w:r w:rsidRPr="003111D0">
        <w:rPr>
          <w:color w:val="FF8000"/>
        </w:rPr>
        <w:t xml:space="preserve">    Displays the login form and handles the login action.</w:t>
      </w:r>
    </w:p>
    <w:p w:rsidR="006C2A72" w:rsidRPr="003111D0" w:rsidRDefault="006C2A72" w:rsidP="006C2A72">
      <w:pPr>
        <w:pStyle w:val="code"/>
      </w:pPr>
      <w:r w:rsidRPr="003111D0">
        <w:rPr>
          <w:color w:val="FF8000"/>
        </w:rPr>
        <w:t xml:space="preserve">    """</w:t>
      </w:r>
    </w:p>
    <w:p w:rsidR="006C2A72" w:rsidRPr="004B304A" w:rsidRDefault="006C2A72" w:rsidP="006C2A72">
      <w:pPr>
        <w:pStyle w:val="code"/>
        <w:rPr>
          <w:highlight w:val="yellow"/>
        </w:rPr>
      </w:pPr>
      <w:r w:rsidRPr="003111D0">
        <w:t xml:space="preserve">    </w:t>
      </w:r>
      <w:r w:rsidRPr="004B304A">
        <w:rPr>
          <w:highlight w:val="yellow"/>
        </w:rPr>
        <w:t>redirect_to = request.POST.get(</w:t>
      </w:r>
      <w:r w:rsidRPr="00896840">
        <w:rPr>
          <w:highlight w:val="cyan"/>
        </w:rPr>
        <w:t>redirect_field_name</w:t>
      </w:r>
      <w:r w:rsidRPr="004B304A">
        <w:rPr>
          <w:highlight w:val="yellow"/>
        </w:rPr>
        <w:t>,</w:t>
      </w:r>
    </w:p>
    <w:p w:rsidR="006C2A72" w:rsidRPr="003111D0" w:rsidRDefault="006C2A72" w:rsidP="006C2A72">
      <w:pPr>
        <w:pStyle w:val="code"/>
      </w:pPr>
      <w:r w:rsidRPr="004B304A">
        <w:rPr>
          <w:highlight w:val="yellow"/>
        </w:rPr>
        <w:t xml:space="preserve">                                   request.GET.get(redirect_field_name, </w:t>
      </w:r>
      <w:r w:rsidRPr="004B304A">
        <w:rPr>
          <w:color w:val="808080"/>
          <w:highlight w:val="yellow"/>
        </w:rPr>
        <w:t>''</w:t>
      </w:r>
      <w:r w:rsidRPr="004B304A">
        <w:rPr>
          <w:highlight w:val="yellow"/>
        </w:rPr>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request.method == </w:t>
      </w:r>
      <w:r w:rsidRPr="003111D0">
        <w:rPr>
          <w:color w:val="808080"/>
        </w:rPr>
        <w:t>"POST"</w:t>
      </w:r>
      <w:r w:rsidRPr="003111D0">
        <w:t>:</w:t>
      </w:r>
    </w:p>
    <w:p w:rsidR="006C2A72" w:rsidRPr="003111D0" w:rsidRDefault="006C2A72" w:rsidP="006C2A72">
      <w:pPr>
        <w:pStyle w:val="code"/>
      </w:pPr>
      <w:r w:rsidRPr="003111D0">
        <w:t xml:space="preserve">        form = authentication_form(request, data=request.POST)</w:t>
      </w:r>
    </w:p>
    <w:p w:rsidR="006C2A72" w:rsidRPr="003111D0" w:rsidRDefault="006C2A72" w:rsidP="006C2A72">
      <w:pPr>
        <w:pStyle w:val="code"/>
      </w:pPr>
      <w:r w:rsidRPr="003111D0">
        <w:t xml:space="preserve">        </w:t>
      </w:r>
      <w:r w:rsidRPr="003111D0">
        <w:rPr>
          <w:color w:val="0000FF"/>
        </w:rPr>
        <w:t>if</w:t>
      </w:r>
      <w:r w:rsidRPr="003111D0">
        <w:t xml:space="preserve"> form.is_valid():</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Ensure the user-originating redirection url is safe.</w:t>
      </w:r>
    </w:p>
    <w:p w:rsidR="006C2A72" w:rsidRPr="003111D0" w:rsidRDefault="006C2A72" w:rsidP="006C2A72">
      <w:pPr>
        <w:pStyle w:val="code"/>
      </w:pPr>
      <w:r w:rsidRPr="003111D0">
        <w:t xml:space="preserve">            </w:t>
      </w:r>
      <w:r w:rsidRPr="003111D0">
        <w:rPr>
          <w:color w:val="0000FF"/>
        </w:rPr>
        <w:t>if</w:t>
      </w:r>
      <w:r w:rsidRPr="003111D0">
        <w:t xml:space="preserve"> </w:t>
      </w:r>
      <w:r w:rsidRPr="003111D0">
        <w:rPr>
          <w:color w:val="0000FF"/>
        </w:rPr>
        <w:t>not</w:t>
      </w:r>
      <w:r w:rsidRPr="003111D0">
        <w:t xml:space="preserve"> is_safe_url(url=redirect_to, host=request.get_host()):</w:t>
      </w:r>
    </w:p>
    <w:p w:rsidR="006C2A72" w:rsidRPr="003111D0" w:rsidRDefault="006C2A72" w:rsidP="006C2A72">
      <w:pPr>
        <w:pStyle w:val="code"/>
      </w:pPr>
      <w:r w:rsidRPr="003111D0">
        <w:t xml:space="preserve">                redirect_to = resolve_url(</w:t>
      </w:r>
      <w:r w:rsidRPr="00D46FEB">
        <w:rPr>
          <w:highlight w:val="yellow"/>
        </w:rPr>
        <w:t>settings.LOGIN_REDIRECT_URL</w:t>
      </w:r>
      <w:r w:rsidRPr="003111D0">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Okay, security check complete. Log the user in.</w:t>
      </w:r>
    </w:p>
    <w:p w:rsidR="006C2A72" w:rsidRPr="003111D0" w:rsidRDefault="006C2A72" w:rsidP="006C2A72">
      <w:pPr>
        <w:pStyle w:val="code"/>
      </w:pPr>
      <w:r w:rsidRPr="003111D0">
        <w:t xml:space="preserve">            auth_login(request, form.get_user())</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return</w:t>
      </w:r>
      <w:r w:rsidRPr="003111D0">
        <w:t xml:space="preserve"> HttpResponseRedirect(redirect_to)</w:t>
      </w:r>
    </w:p>
    <w:p w:rsidR="006C2A72" w:rsidRPr="003111D0" w:rsidRDefault="006C2A72" w:rsidP="006C2A72">
      <w:pPr>
        <w:pStyle w:val="code"/>
      </w:pPr>
      <w:r w:rsidRPr="003111D0">
        <w:t xml:space="preserve">    </w:t>
      </w:r>
      <w:r w:rsidRPr="003111D0">
        <w:rPr>
          <w:color w:val="0000FF"/>
        </w:rPr>
        <w:t>else</w:t>
      </w:r>
      <w:r w:rsidRPr="003111D0">
        <w:t>:</w:t>
      </w:r>
    </w:p>
    <w:p w:rsidR="006C2A72" w:rsidRPr="003111D0" w:rsidRDefault="006C2A72" w:rsidP="006C2A72">
      <w:pPr>
        <w:pStyle w:val="code"/>
      </w:pPr>
      <w:r w:rsidRPr="003111D0">
        <w:t xml:space="preserve">        form = authentication_form(request)</w:t>
      </w:r>
    </w:p>
    <w:p w:rsidR="006C2A72" w:rsidRPr="003111D0" w:rsidRDefault="006C2A72" w:rsidP="006C2A72">
      <w:pPr>
        <w:pStyle w:val="code"/>
      </w:pPr>
    </w:p>
    <w:p w:rsidR="006C2A72" w:rsidRPr="003111D0" w:rsidRDefault="006C2A72" w:rsidP="006C2A72">
      <w:pPr>
        <w:pStyle w:val="code"/>
      </w:pPr>
      <w:r w:rsidRPr="003111D0">
        <w:t xml:space="preserve">    current_site = </w:t>
      </w:r>
      <w:r w:rsidRPr="006C437A">
        <w:rPr>
          <w:highlight w:val="yellow"/>
        </w:rPr>
        <w:t>get_current_site</w:t>
      </w:r>
      <w:r w:rsidRPr="003111D0">
        <w:t>(request)</w:t>
      </w:r>
    </w:p>
    <w:p w:rsidR="006C2A72" w:rsidRPr="003111D0" w:rsidRDefault="006C2A72" w:rsidP="006C2A72">
      <w:pPr>
        <w:pStyle w:val="code"/>
      </w:pPr>
    </w:p>
    <w:p w:rsidR="006C2A72" w:rsidRPr="003111D0" w:rsidRDefault="006C2A72" w:rsidP="006C2A72">
      <w:pPr>
        <w:pStyle w:val="code"/>
      </w:pPr>
      <w:r w:rsidRPr="003111D0">
        <w:t xml:space="preserve">    context = {</w:t>
      </w:r>
    </w:p>
    <w:p w:rsidR="006C2A72" w:rsidRPr="003111D0" w:rsidRDefault="006C2A72" w:rsidP="006C2A72">
      <w:pPr>
        <w:pStyle w:val="code"/>
      </w:pPr>
      <w:r w:rsidRPr="003111D0">
        <w:t xml:space="preserve">        </w:t>
      </w:r>
      <w:r w:rsidRPr="003111D0">
        <w:rPr>
          <w:color w:val="808080"/>
        </w:rPr>
        <w:t>'form'</w:t>
      </w:r>
      <w:r w:rsidRPr="003111D0">
        <w:t>: form,</w:t>
      </w:r>
    </w:p>
    <w:p w:rsidR="006C2A72" w:rsidRPr="003111D0" w:rsidRDefault="006C2A72" w:rsidP="006C2A72">
      <w:pPr>
        <w:pStyle w:val="code"/>
      </w:pPr>
      <w:r w:rsidRPr="003111D0">
        <w:t xml:space="preserve">        redirect_field_name: redirect_to,</w:t>
      </w:r>
    </w:p>
    <w:p w:rsidR="006C2A72" w:rsidRPr="003111D0" w:rsidRDefault="006C2A72" w:rsidP="006C2A72">
      <w:pPr>
        <w:pStyle w:val="code"/>
      </w:pPr>
      <w:r w:rsidRPr="003111D0">
        <w:t xml:space="preserve">        </w:t>
      </w:r>
      <w:r w:rsidRPr="003111D0">
        <w:rPr>
          <w:color w:val="808080"/>
        </w:rPr>
        <w:t>'site'</w:t>
      </w:r>
      <w:r w:rsidRPr="003111D0">
        <w:t>: current_site,</w:t>
      </w:r>
    </w:p>
    <w:p w:rsidR="006C2A72" w:rsidRPr="003111D0" w:rsidRDefault="006C2A72" w:rsidP="006C2A72">
      <w:pPr>
        <w:pStyle w:val="code"/>
      </w:pPr>
      <w:r w:rsidRPr="003111D0">
        <w:t xml:space="preserve">        </w:t>
      </w:r>
      <w:r w:rsidRPr="003111D0">
        <w:rPr>
          <w:color w:val="808080"/>
        </w:rPr>
        <w:t>'site_name'</w:t>
      </w:r>
      <w:r w:rsidRPr="003111D0">
        <w:t>: current_site.name,</w:t>
      </w:r>
    </w:p>
    <w:p w:rsidR="006C2A72" w:rsidRPr="003111D0" w:rsidRDefault="006C2A72" w:rsidP="006C2A72">
      <w:pPr>
        <w:pStyle w:val="code"/>
      </w:pPr>
      <w:r w:rsidRPr="003111D0">
        <w:t xml:space="preserve">    }</w:t>
      </w:r>
    </w:p>
    <w:p w:rsidR="006C2A72" w:rsidRPr="003111D0" w:rsidRDefault="006C2A72" w:rsidP="006C2A72">
      <w:pPr>
        <w:pStyle w:val="code"/>
      </w:pPr>
      <w:r w:rsidRPr="003111D0">
        <w:t xml:space="preserve">    </w:t>
      </w:r>
      <w:r w:rsidRPr="003111D0">
        <w:rPr>
          <w:color w:val="0000FF"/>
        </w:rPr>
        <w:t>if</w:t>
      </w:r>
      <w:r w:rsidRPr="003111D0">
        <w:t xml:space="preserve"> extra_context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context.update(extra_context)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current_app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request.current_app = current_app</w:t>
      </w:r>
    </w:p>
    <w:p w:rsidR="006C2A72" w:rsidRPr="003111D0" w:rsidRDefault="006C2A72" w:rsidP="006C2A72">
      <w:pPr>
        <w:pStyle w:val="code"/>
      </w:pPr>
    </w:p>
    <w:p w:rsidR="006C2A72" w:rsidRDefault="006C2A72" w:rsidP="006C2A72">
      <w:pPr>
        <w:pStyle w:val="code"/>
      </w:pPr>
      <w:r w:rsidRPr="003111D0">
        <w:t xml:space="preserve">    </w:t>
      </w:r>
      <w:r w:rsidRPr="003111D0">
        <w:rPr>
          <w:color w:val="0000FF"/>
        </w:rPr>
        <w:t>return</w:t>
      </w:r>
      <w:r w:rsidRPr="003111D0">
        <w:t xml:space="preserve"> TemplateResponse(request, template_name, context)</w:t>
      </w:r>
    </w:p>
    <w:p w:rsidR="006C2A72" w:rsidRDefault="006C2A72" w:rsidP="006C2A72"/>
    <w:p w:rsidR="006C2A72" w:rsidRPr="00ED77FD" w:rsidRDefault="006C2A72" w:rsidP="006C2A72">
      <w:pPr>
        <w:rPr>
          <w:i/>
        </w:rPr>
      </w:pPr>
      <w:r w:rsidRPr="00ED77FD">
        <w:rPr>
          <w:i/>
        </w:rPr>
        <w:t>Shortcuts.py (site-packages\django\contrib\sites)</w:t>
      </w:r>
    </w:p>
    <w:p w:rsidR="006C2A72" w:rsidRPr="0047113C" w:rsidRDefault="006C2A72" w:rsidP="006C2A72">
      <w:pPr>
        <w:pStyle w:val="code"/>
      </w:pPr>
      <w:r w:rsidRPr="0047113C">
        <w:rPr>
          <w:b/>
          <w:bCs/>
          <w:color w:val="0000FF"/>
        </w:rPr>
        <w:t>def</w:t>
      </w:r>
      <w:r w:rsidRPr="0047113C">
        <w:t xml:space="preserve"> get_current_site</w:t>
      </w:r>
      <w:r w:rsidRPr="0047113C">
        <w:rPr>
          <w:b/>
          <w:bCs/>
          <w:color w:val="000080"/>
        </w:rPr>
        <w:t>(</w:t>
      </w:r>
      <w:r w:rsidRPr="0047113C">
        <w:t>request</w:t>
      </w:r>
      <w:r w:rsidRPr="0047113C">
        <w:rPr>
          <w:b/>
          <w:bCs/>
          <w:color w:val="000080"/>
        </w:rPr>
        <w:t>):</w:t>
      </w:r>
    </w:p>
    <w:p w:rsidR="006C2A72" w:rsidRPr="0047113C" w:rsidRDefault="006C2A72" w:rsidP="006C2A72">
      <w:pPr>
        <w:pStyle w:val="code"/>
        <w:rPr>
          <w:color w:val="FF8000"/>
        </w:rPr>
      </w:pPr>
      <w:r w:rsidRPr="0047113C">
        <w:t xml:space="preserve">    </w:t>
      </w:r>
      <w:r w:rsidRPr="0047113C">
        <w:rPr>
          <w:color w:val="FF8000"/>
        </w:rPr>
        <w:t>"""</w:t>
      </w:r>
    </w:p>
    <w:p w:rsidR="006C2A72" w:rsidRPr="0047113C" w:rsidRDefault="006C2A72" w:rsidP="006C2A72">
      <w:pPr>
        <w:pStyle w:val="code"/>
        <w:rPr>
          <w:color w:val="FF8000"/>
        </w:rPr>
      </w:pPr>
      <w:r w:rsidRPr="0047113C">
        <w:rPr>
          <w:color w:val="FF8000"/>
        </w:rPr>
        <w:t xml:space="preserve">    Checks if contrib.sites is installed and returns either the current</w:t>
      </w:r>
    </w:p>
    <w:p w:rsidR="006C2A72" w:rsidRPr="0047113C" w:rsidRDefault="006C2A72" w:rsidP="006C2A72">
      <w:pPr>
        <w:pStyle w:val="code"/>
        <w:rPr>
          <w:color w:val="FF8000"/>
        </w:rPr>
      </w:pPr>
      <w:r w:rsidRPr="0047113C">
        <w:rPr>
          <w:color w:val="FF8000"/>
        </w:rPr>
        <w:t xml:space="preserve">    ``Site`` object or a ``RequestSite`` object based on the request.</w:t>
      </w:r>
    </w:p>
    <w:p w:rsidR="006C2A72" w:rsidRPr="0047113C" w:rsidRDefault="006C2A72" w:rsidP="006C2A72">
      <w:pPr>
        <w:pStyle w:val="code"/>
      </w:pPr>
      <w:r w:rsidRPr="0047113C">
        <w:rPr>
          <w:color w:val="FF8000"/>
        </w:rPr>
        <w:t xml:space="preserve">    """</w:t>
      </w:r>
    </w:p>
    <w:p w:rsidR="006C2A72" w:rsidRPr="0047113C" w:rsidRDefault="006C2A72" w:rsidP="006C2A72">
      <w:pPr>
        <w:pStyle w:val="code"/>
      </w:pPr>
      <w:r w:rsidRPr="0047113C">
        <w:t xml:space="preserve">    </w:t>
      </w:r>
      <w:r w:rsidRPr="0047113C">
        <w:rPr>
          <w:color w:val="008000"/>
        </w:rPr>
        <w:t># Imports are inside the function because its point is to avoid importing</w:t>
      </w:r>
    </w:p>
    <w:p w:rsidR="006C2A72" w:rsidRPr="0047113C" w:rsidRDefault="006C2A72" w:rsidP="006C2A72">
      <w:pPr>
        <w:pStyle w:val="code"/>
      </w:pPr>
      <w:r w:rsidRPr="0047113C">
        <w:t xml:space="preserve">    </w:t>
      </w:r>
      <w:r w:rsidRPr="0047113C">
        <w:rPr>
          <w:color w:val="008000"/>
        </w:rPr>
        <w:t># the Site models when django.contrib.sites isn't installed.</w:t>
      </w:r>
    </w:p>
    <w:p w:rsidR="006C2A72" w:rsidRPr="0047113C" w:rsidRDefault="006C2A72" w:rsidP="006C2A72">
      <w:pPr>
        <w:pStyle w:val="code"/>
      </w:pPr>
      <w:r w:rsidRPr="0047113C">
        <w:t xml:space="preserve">    </w:t>
      </w:r>
      <w:r w:rsidRPr="0047113C">
        <w:rPr>
          <w:b/>
          <w:bCs/>
          <w:color w:val="0000FF"/>
        </w:rPr>
        <w:t>if</w:t>
      </w:r>
      <w:r w:rsidRPr="0047113C">
        <w:t xml:space="preserve"> apps</w:t>
      </w:r>
      <w:r w:rsidRPr="0047113C">
        <w:rPr>
          <w:b/>
          <w:bCs/>
          <w:color w:val="000080"/>
        </w:rPr>
        <w:t>.</w:t>
      </w:r>
      <w:r w:rsidRPr="0047113C">
        <w:t>is_installed</w:t>
      </w:r>
      <w:r w:rsidRPr="0047113C">
        <w:rPr>
          <w:b/>
          <w:bCs/>
          <w:color w:val="000080"/>
        </w:rPr>
        <w:t>(</w:t>
      </w:r>
      <w:r w:rsidRPr="0047113C">
        <w:rPr>
          <w:color w:val="808080"/>
        </w:rPr>
        <w:t>'django.contrib.sites'</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models </w:t>
      </w:r>
      <w:r w:rsidRPr="0047113C">
        <w:rPr>
          <w:b/>
          <w:bCs/>
          <w:color w:val="0000FF"/>
        </w:rPr>
        <w:t>import</w:t>
      </w:r>
      <w:r w:rsidRPr="0047113C">
        <w:t xml:space="preserve"> Site</w:t>
      </w:r>
    </w:p>
    <w:p w:rsidR="006C2A72" w:rsidRPr="0047113C" w:rsidRDefault="006C2A72" w:rsidP="006C2A72">
      <w:pPr>
        <w:pStyle w:val="code"/>
      </w:pPr>
      <w:r w:rsidRPr="0047113C">
        <w:t xml:space="preserve">        </w:t>
      </w:r>
      <w:r w:rsidRPr="0047113C">
        <w:rPr>
          <w:b/>
          <w:bCs/>
          <w:color w:val="0000FF"/>
        </w:rPr>
        <w:t>return</w:t>
      </w:r>
      <w:r w:rsidRPr="0047113C">
        <w:t xml:space="preserve"> Site</w:t>
      </w:r>
      <w:r w:rsidRPr="0047113C">
        <w:rPr>
          <w:b/>
          <w:bCs/>
          <w:color w:val="000080"/>
        </w:rPr>
        <w:t>.</w:t>
      </w:r>
      <w:r w:rsidRPr="0047113C">
        <w:t>objects</w:t>
      </w:r>
      <w:r w:rsidRPr="0047113C">
        <w:rPr>
          <w:b/>
          <w:bCs/>
          <w:color w:val="000080"/>
        </w:rPr>
        <w:t>.</w:t>
      </w:r>
      <w:r w:rsidRPr="006C437A">
        <w:rPr>
          <w:highlight w:val="yellow"/>
        </w:rPr>
        <w:t>get_current</w:t>
      </w:r>
      <w:r w:rsidRPr="0047113C">
        <w:rPr>
          <w:b/>
          <w:bCs/>
          <w:color w:val="000080"/>
        </w:rPr>
        <w:t>(</w:t>
      </w:r>
      <w:r w:rsidRPr="0047113C">
        <w:t>request</w:t>
      </w:r>
      <w:r w:rsidRPr="0047113C">
        <w:rPr>
          <w:b/>
          <w:bCs/>
          <w:color w:val="000080"/>
        </w:rPr>
        <w:t>)</w:t>
      </w:r>
    </w:p>
    <w:p w:rsidR="006C2A72" w:rsidRPr="0047113C" w:rsidRDefault="006C2A72" w:rsidP="006C2A72">
      <w:pPr>
        <w:pStyle w:val="code"/>
      </w:pPr>
      <w:r w:rsidRPr="0047113C">
        <w:t xml:space="preserve">    </w:t>
      </w:r>
      <w:r w:rsidRPr="0047113C">
        <w:rPr>
          <w:b/>
          <w:bCs/>
          <w:color w:val="0000FF"/>
        </w:rPr>
        <w:t>else</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requests </w:t>
      </w:r>
      <w:r w:rsidRPr="0047113C">
        <w:rPr>
          <w:b/>
          <w:bCs/>
          <w:color w:val="0000FF"/>
        </w:rPr>
        <w:t>import</w:t>
      </w:r>
      <w:r w:rsidRPr="0047113C">
        <w:t xml:space="preserve"> RequestSite</w:t>
      </w:r>
    </w:p>
    <w:p w:rsidR="006C2A72" w:rsidRDefault="006C2A72" w:rsidP="006C2A72">
      <w:pPr>
        <w:pStyle w:val="code"/>
      </w:pPr>
      <w:r w:rsidRPr="0047113C">
        <w:t xml:space="preserve">        </w:t>
      </w:r>
      <w:r w:rsidRPr="0047113C">
        <w:rPr>
          <w:b/>
          <w:bCs/>
          <w:color w:val="0000FF"/>
        </w:rPr>
        <w:t>return</w:t>
      </w:r>
      <w:r w:rsidRPr="0047113C">
        <w:t xml:space="preserve"> RequestSite</w:t>
      </w:r>
      <w:r w:rsidRPr="0047113C">
        <w:rPr>
          <w:b/>
          <w:bCs/>
          <w:color w:val="000080"/>
        </w:rPr>
        <w:t>(</w:t>
      </w:r>
      <w:r w:rsidRPr="0047113C">
        <w:t>request</w:t>
      </w:r>
      <w:r w:rsidRPr="0047113C">
        <w:rPr>
          <w:b/>
          <w:bCs/>
          <w:color w:val="000080"/>
        </w:rPr>
        <w:t>)</w:t>
      </w:r>
    </w:p>
    <w:p w:rsidR="006C2A72" w:rsidRDefault="006C2A72" w:rsidP="006C2A72"/>
    <w:p w:rsidR="006C2A72" w:rsidRPr="005A6026" w:rsidRDefault="006C2A72" w:rsidP="006C2A72">
      <w:pPr>
        <w:rPr>
          <w:i/>
        </w:rPr>
      </w:pPr>
      <w:r>
        <w:rPr>
          <w:rFonts w:hint="eastAsia"/>
          <w:i/>
        </w:rPr>
        <w:t>Models</w:t>
      </w:r>
      <w:r w:rsidRPr="00ED77FD">
        <w:rPr>
          <w:i/>
        </w:rPr>
        <w:t>.py (site-packages\django\contrib\sites)</w:t>
      </w:r>
    </w:p>
    <w:p w:rsidR="006C2A72" w:rsidRPr="00983EE6" w:rsidRDefault="006C2A72" w:rsidP="006C2A72">
      <w:pPr>
        <w:pStyle w:val="code"/>
      </w:pPr>
      <w:r w:rsidRPr="00983EE6">
        <w:rPr>
          <w:color w:val="0000FF"/>
        </w:rPr>
        <w:t>class</w:t>
      </w:r>
      <w:r w:rsidRPr="00983EE6">
        <w:t xml:space="preserve"> SiteManager</w:t>
      </w:r>
      <w:r w:rsidRPr="00983EE6">
        <w:rPr>
          <w:color w:val="000080"/>
        </w:rPr>
        <w:t>(</w:t>
      </w:r>
      <w:r w:rsidRPr="00983EE6">
        <w:t>models</w:t>
      </w:r>
      <w:r w:rsidRPr="00983EE6">
        <w:rPr>
          <w:color w:val="000080"/>
        </w:rPr>
        <w:t>.</w:t>
      </w:r>
      <w:r w:rsidRPr="00983EE6">
        <w:t>Manager</w:t>
      </w:r>
      <w:r w:rsidRPr="00983EE6">
        <w:rPr>
          <w:color w:val="000080"/>
        </w:rPr>
        <w:t>):</w:t>
      </w:r>
    </w:p>
    <w:p w:rsidR="006C2A72" w:rsidRPr="00983EE6" w:rsidRDefault="006C2A72" w:rsidP="006C2A72">
      <w:pPr>
        <w:pStyle w:val="code"/>
      </w:pPr>
      <w:r w:rsidRPr="00983EE6">
        <w:t xml:space="preserve">     </w:t>
      </w:r>
      <w:r w:rsidRPr="00983EE6">
        <w:rPr>
          <w:color w:val="0000FF"/>
        </w:rPr>
        <w:t>def</w:t>
      </w:r>
      <w:r w:rsidRPr="00983EE6">
        <w:t xml:space="preserve"> </w:t>
      </w:r>
      <w:r w:rsidRPr="00983EE6">
        <w:rPr>
          <w:color w:val="FF00FF"/>
        </w:rPr>
        <w:t>get_current</w:t>
      </w:r>
      <w:r w:rsidRPr="00983EE6">
        <w:rPr>
          <w:color w:val="000080"/>
        </w:rPr>
        <w:t>(</w:t>
      </w:r>
      <w:r w:rsidRPr="00983EE6">
        <w:t>self</w:t>
      </w:r>
      <w:r w:rsidRPr="00983EE6">
        <w:rPr>
          <w:color w:val="000080"/>
        </w:rPr>
        <w:t>,</w:t>
      </w:r>
      <w:r w:rsidRPr="00983EE6">
        <w:t xml:space="preserve"> request</w:t>
      </w:r>
      <w:r w:rsidRPr="00983EE6">
        <w:rPr>
          <w:color w:val="000080"/>
        </w:rPr>
        <w:t>=</w:t>
      </w:r>
      <w:r w:rsidRPr="00983EE6">
        <w:rPr>
          <w:color w:val="0000FF"/>
        </w:rPr>
        <w:t>None</w:t>
      </w:r>
      <w:r w:rsidRPr="00983EE6">
        <w:rPr>
          <w:color w:val="000080"/>
        </w:rPr>
        <w:t>):</w:t>
      </w:r>
    </w:p>
    <w:p w:rsidR="006C2A72" w:rsidRPr="00983EE6" w:rsidRDefault="006C2A72" w:rsidP="006C2A72">
      <w:pPr>
        <w:pStyle w:val="code"/>
        <w:rPr>
          <w:color w:val="FF8000"/>
        </w:rPr>
      </w:pPr>
      <w:r w:rsidRPr="00983EE6">
        <w:t xml:space="preserve">        </w:t>
      </w:r>
      <w:r w:rsidRPr="00983EE6">
        <w:rPr>
          <w:color w:val="FF8000"/>
        </w:rPr>
        <w:t>"""</w:t>
      </w:r>
    </w:p>
    <w:p w:rsidR="006C2A72" w:rsidRPr="00983EE6" w:rsidRDefault="006C2A72" w:rsidP="006C2A72">
      <w:pPr>
        <w:pStyle w:val="code"/>
        <w:rPr>
          <w:color w:val="FF8000"/>
        </w:rPr>
      </w:pPr>
      <w:r w:rsidRPr="00983EE6">
        <w:rPr>
          <w:color w:val="FF8000"/>
        </w:rPr>
        <w:t xml:space="preserve">        Returns the current Site based on the SITE_ID in the project's settings.</w:t>
      </w:r>
    </w:p>
    <w:p w:rsidR="006C2A72" w:rsidRPr="00983EE6" w:rsidRDefault="006C2A72" w:rsidP="006C2A72">
      <w:pPr>
        <w:pStyle w:val="code"/>
        <w:rPr>
          <w:color w:val="FF8000"/>
        </w:rPr>
      </w:pPr>
      <w:r w:rsidRPr="00983EE6">
        <w:rPr>
          <w:color w:val="FF8000"/>
        </w:rPr>
        <w:t xml:space="preserve">        If SITE_ID isn't defined, it returns the site with domain matching</w:t>
      </w:r>
    </w:p>
    <w:p w:rsidR="006C2A72" w:rsidRPr="00983EE6" w:rsidRDefault="006C2A72" w:rsidP="006C2A72">
      <w:pPr>
        <w:pStyle w:val="code"/>
        <w:rPr>
          <w:color w:val="FF8000"/>
        </w:rPr>
      </w:pPr>
      <w:r w:rsidRPr="00983EE6">
        <w:rPr>
          <w:color w:val="FF8000"/>
        </w:rPr>
        <w:t xml:space="preserve">        request.get_host(). The ``Site`` object is cached the first time it's</w:t>
      </w:r>
    </w:p>
    <w:p w:rsidR="006C2A72" w:rsidRPr="00983EE6" w:rsidRDefault="006C2A72" w:rsidP="006C2A72">
      <w:pPr>
        <w:pStyle w:val="code"/>
        <w:rPr>
          <w:color w:val="FF8000"/>
        </w:rPr>
      </w:pPr>
      <w:r w:rsidRPr="00983EE6">
        <w:rPr>
          <w:color w:val="FF8000"/>
        </w:rPr>
        <w:t xml:space="preserve">        retrieved from the database.</w:t>
      </w:r>
    </w:p>
    <w:p w:rsidR="006C2A72" w:rsidRPr="00983EE6" w:rsidRDefault="006C2A72" w:rsidP="006C2A72">
      <w:pPr>
        <w:pStyle w:val="code"/>
      </w:pPr>
      <w:r w:rsidRPr="00983EE6">
        <w:rPr>
          <w:color w:val="FF8000"/>
        </w:rPr>
        <w:t xml:space="preserve">        """</w:t>
      </w:r>
    </w:p>
    <w:p w:rsidR="006C2A72" w:rsidRPr="00983EE6" w:rsidRDefault="006C2A72" w:rsidP="006C2A72">
      <w:pPr>
        <w:pStyle w:val="code"/>
      </w:pPr>
      <w:r w:rsidRPr="00983EE6">
        <w:t xml:space="preserve">        </w:t>
      </w:r>
      <w:r w:rsidRPr="00983EE6">
        <w:rPr>
          <w:color w:val="0000FF"/>
        </w:rPr>
        <w:t>from</w:t>
      </w:r>
      <w:r w:rsidRPr="00983EE6">
        <w:t xml:space="preserve"> django</w:t>
      </w:r>
      <w:r w:rsidRPr="00983EE6">
        <w:rPr>
          <w:color w:val="000080"/>
        </w:rPr>
        <w:t>.</w:t>
      </w:r>
      <w:r w:rsidRPr="00983EE6">
        <w:t xml:space="preserve">conf </w:t>
      </w:r>
      <w:r w:rsidRPr="00983EE6">
        <w:rPr>
          <w:color w:val="0000FF"/>
        </w:rPr>
        <w:t>import</w:t>
      </w:r>
      <w:r w:rsidRPr="00983EE6">
        <w:t xml:space="preserve"> settings</w:t>
      </w:r>
    </w:p>
    <w:p w:rsidR="006C2A72" w:rsidRPr="00983EE6" w:rsidRDefault="006C2A72" w:rsidP="006C2A72">
      <w:pPr>
        <w:pStyle w:val="code"/>
      </w:pPr>
      <w:r w:rsidRPr="00983EE6">
        <w:t xml:space="preserve">        </w:t>
      </w:r>
      <w:r w:rsidRPr="00983EE6">
        <w:rPr>
          <w:color w:val="0000FF"/>
        </w:rPr>
        <w:t>if</w:t>
      </w:r>
      <w:r w:rsidRPr="00983EE6">
        <w:t xml:space="preserve"> </w:t>
      </w:r>
      <w:r w:rsidRPr="006C437A">
        <w:rPr>
          <w:highlight w:val="yellow"/>
        </w:rPr>
        <w:t>getattr</w:t>
      </w:r>
      <w:r w:rsidRPr="006C437A">
        <w:rPr>
          <w:color w:val="000080"/>
          <w:highlight w:val="yellow"/>
        </w:rPr>
        <w:t>(</w:t>
      </w:r>
      <w:r w:rsidRPr="006C437A">
        <w:rPr>
          <w:highlight w:val="yellow"/>
        </w:rPr>
        <w:t>settings</w:t>
      </w:r>
      <w:r w:rsidRPr="006C437A">
        <w:rPr>
          <w:color w:val="000080"/>
          <w:highlight w:val="yellow"/>
        </w:rPr>
        <w:t>,</w:t>
      </w:r>
      <w:r w:rsidRPr="006C437A">
        <w:rPr>
          <w:highlight w:val="yellow"/>
        </w:rPr>
        <w:t xml:space="preserve"> </w:t>
      </w:r>
      <w:r w:rsidRPr="006C437A">
        <w:rPr>
          <w:color w:val="808080"/>
          <w:highlight w:val="yellow"/>
        </w:rPr>
        <w:t>'SITE_ID'</w:t>
      </w:r>
      <w:r w:rsidRPr="006C437A">
        <w:rPr>
          <w:color w:val="000080"/>
          <w:highlight w:val="yellow"/>
        </w:rPr>
        <w:t>,</w:t>
      </w:r>
      <w:r w:rsidRPr="006C437A">
        <w:rPr>
          <w:highlight w:val="yellow"/>
        </w:rPr>
        <w:t xml:space="preserve"> </w:t>
      </w:r>
      <w:r w:rsidRPr="006C437A">
        <w:rPr>
          <w:color w:val="808080"/>
          <w:highlight w:val="yellow"/>
        </w:rPr>
        <w:t>''</w:t>
      </w:r>
      <w:r w:rsidRPr="006C437A">
        <w:rPr>
          <w:color w:val="000080"/>
          <w:highlight w:val="yellow"/>
        </w:rPr>
        <w:t>)</w:t>
      </w:r>
      <w:r w:rsidRPr="00983EE6">
        <w:rPr>
          <w:color w:val="000080"/>
        </w:rPr>
        <w:t>:</w:t>
      </w:r>
    </w:p>
    <w:p w:rsidR="006C2A72" w:rsidRPr="00983EE6" w:rsidRDefault="006C2A72" w:rsidP="006C2A72">
      <w:pPr>
        <w:pStyle w:val="code"/>
      </w:pPr>
      <w:r w:rsidRPr="00983EE6">
        <w:t xml:space="preserve">            site_id </w:t>
      </w:r>
      <w:r w:rsidRPr="00983EE6">
        <w:rPr>
          <w:color w:val="000080"/>
        </w:rPr>
        <w:t>=</w:t>
      </w:r>
      <w:r w:rsidRPr="00983EE6">
        <w:t xml:space="preserve"> settings</w:t>
      </w:r>
      <w:r w:rsidRPr="00983EE6">
        <w:rPr>
          <w:color w:val="000080"/>
        </w:rPr>
        <w:t>.</w:t>
      </w:r>
      <w:r w:rsidRPr="00983EE6">
        <w:t>SITE_ID</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_get_site_by_id</w:t>
      </w:r>
      <w:r w:rsidRPr="00983EE6">
        <w:rPr>
          <w:color w:val="000080"/>
        </w:rPr>
        <w:t>(</w:t>
      </w:r>
      <w:r w:rsidRPr="00983EE6">
        <w:t>site_id</w:t>
      </w:r>
      <w:r w:rsidRPr="00983EE6">
        <w:rPr>
          <w:color w:val="000080"/>
        </w:rPr>
        <w:t>)</w:t>
      </w:r>
    </w:p>
    <w:p w:rsidR="006C2A72" w:rsidRPr="00983EE6" w:rsidRDefault="006C2A72" w:rsidP="006C2A72">
      <w:pPr>
        <w:pStyle w:val="code"/>
      </w:pPr>
      <w:r w:rsidRPr="00983EE6">
        <w:t xml:space="preserve">        </w:t>
      </w:r>
      <w:r w:rsidRPr="00983EE6">
        <w:rPr>
          <w:color w:val="0000FF"/>
        </w:rPr>
        <w:t>elif</w:t>
      </w:r>
      <w:r w:rsidRPr="00983EE6">
        <w:t xml:space="preserve"> request</w:t>
      </w:r>
      <w:r w:rsidRPr="00983EE6">
        <w:rPr>
          <w:color w:val="000080"/>
        </w:rPr>
        <w:t>:</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_get_site_by_request</w:t>
      </w:r>
      <w:r w:rsidRPr="00983EE6">
        <w:rPr>
          <w:color w:val="000080"/>
        </w:rPr>
        <w:t>(</w:t>
      </w:r>
      <w:r w:rsidRPr="00983EE6">
        <w:t>request</w:t>
      </w:r>
      <w:r w:rsidRPr="00983EE6">
        <w:rPr>
          <w:color w:val="000080"/>
        </w:rPr>
        <w:t>)</w:t>
      </w:r>
    </w:p>
    <w:p w:rsidR="006C2A72" w:rsidRPr="00983EE6" w:rsidRDefault="006C2A72" w:rsidP="006C2A72">
      <w:pPr>
        <w:pStyle w:val="code"/>
      </w:pPr>
    </w:p>
    <w:p w:rsidR="006C2A72" w:rsidRPr="00983EE6" w:rsidRDefault="006C2A72" w:rsidP="006C2A72">
      <w:pPr>
        <w:pStyle w:val="code"/>
      </w:pPr>
      <w:r w:rsidRPr="00983EE6">
        <w:t xml:space="preserve">        </w:t>
      </w:r>
      <w:r w:rsidRPr="00983EE6">
        <w:rPr>
          <w:color w:val="0000FF"/>
        </w:rPr>
        <w:t>raise</w:t>
      </w:r>
      <w:r w:rsidRPr="00983EE6">
        <w:t xml:space="preserve"> ImproperlyConfigured</w:t>
      </w:r>
      <w:r w:rsidRPr="00983EE6">
        <w:rPr>
          <w:color w:val="000080"/>
        </w:rPr>
        <w:t>(</w:t>
      </w:r>
    </w:p>
    <w:p w:rsidR="006C2A72" w:rsidRPr="00983EE6" w:rsidRDefault="006C2A72" w:rsidP="006C2A72">
      <w:pPr>
        <w:pStyle w:val="code"/>
      </w:pPr>
      <w:r w:rsidRPr="00983EE6">
        <w:t xml:space="preserve">            </w:t>
      </w:r>
      <w:r w:rsidRPr="00983EE6">
        <w:rPr>
          <w:color w:val="808080"/>
        </w:rPr>
        <w:t>"You're using the Django \"sites framework\" without having "</w:t>
      </w:r>
    </w:p>
    <w:p w:rsidR="006C2A72" w:rsidRPr="00983EE6" w:rsidRDefault="006C2A72" w:rsidP="006C2A72">
      <w:pPr>
        <w:pStyle w:val="code"/>
      </w:pPr>
      <w:r w:rsidRPr="00983EE6">
        <w:t xml:space="preserve">            </w:t>
      </w:r>
      <w:r w:rsidRPr="00983EE6">
        <w:rPr>
          <w:color w:val="808080"/>
        </w:rPr>
        <w:t>"set the SITE_ID setting. Create a site in your database and "</w:t>
      </w:r>
    </w:p>
    <w:p w:rsidR="006C2A72" w:rsidRPr="00983EE6" w:rsidRDefault="006C2A72" w:rsidP="006C2A72">
      <w:pPr>
        <w:pStyle w:val="code"/>
      </w:pPr>
      <w:r w:rsidRPr="00983EE6">
        <w:t xml:space="preserve">            </w:t>
      </w:r>
      <w:r w:rsidRPr="00983EE6">
        <w:rPr>
          <w:color w:val="808080"/>
        </w:rPr>
        <w:t>"set the SITE_ID setting or pass a request to "</w:t>
      </w:r>
    </w:p>
    <w:p w:rsidR="006C2A72" w:rsidRPr="00983EE6" w:rsidRDefault="006C2A72" w:rsidP="006C2A72">
      <w:pPr>
        <w:pStyle w:val="code"/>
      </w:pPr>
      <w:r w:rsidRPr="00983EE6">
        <w:t xml:space="preserve">            </w:t>
      </w:r>
      <w:r w:rsidRPr="00983EE6">
        <w:rPr>
          <w:color w:val="808080"/>
        </w:rPr>
        <w:t>"Site.objects.get_current() to fix this error."</w:t>
      </w:r>
    </w:p>
    <w:p w:rsidR="006C2A72" w:rsidRDefault="006C2A72" w:rsidP="006C2A72">
      <w:pPr>
        <w:pStyle w:val="code"/>
      </w:pPr>
      <w:r w:rsidRPr="00983EE6">
        <w:t xml:space="preserve">        </w:t>
      </w:r>
      <w:r w:rsidRPr="00983EE6">
        <w:rPr>
          <w:color w:val="000080"/>
        </w:rPr>
        <w:t>)</w:t>
      </w:r>
    </w:p>
    <w:p w:rsidR="006C2A72" w:rsidRDefault="006C2A72" w:rsidP="006C2A72"/>
    <w:p w:rsidR="006C2A72" w:rsidRDefault="006C2A72" w:rsidP="006C2A72">
      <w:r>
        <w:rPr>
          <w:rFonts w:hint="eastAsia"/>
        </w:rPr>
        <w:t>举例：</w:t>
      </w:r>
    </w:p>
    <w:p w:rsidR="006C2A72" w:rsidRPr="006C437A" w:rsidRDefault="006C2A72" w:rsidP="006C2A72">
      <w:pPr>
        <w:rPr>
          <w:i/>
        </w:rPr>
      </w:pPr>
      <w:r w:rsidRPr="006C437A">
        <w:rPr>
          <w:i/>
        </w:rPr>
        <w:t>Login.html (site-packages\registration\templates\registration)</w:t>
      </w:r>
    </w:p>
    <w:p w:rsidR="006C2A72" w:rsidRDefault="006C2A72" w:rsidP="006C2A72"/>
    <w:p w:rsidR="006C2A72" w:rsidRPr="006C437A" w:rsidRDefault="006C2A72" w:rsidP="006C2A72">
      <w:pPr>
        <w:pStyle w:val="code"/>
        <w:rPr>
          <w:b/>
          <w:bCs/>
        </w:rPr>
      </w:pPr>
      <w:r w:rsidRPr="006C437A">
        <w:rPr>
          <w:color w:val="0000FF"/>
        </w:rPr>
        <w:t>&lt;form</w:t>
      </w:r>
      <w:r w:rsidRPr="006C437A">
        <w:t xml:space="preserve"> method=</w:t>
      </w:r>
      <w:r w:rsidRPr="006C437A">
        <w:rPr>
          <w:b/>
          <w:bCs/>
          <w:color w:val="8000FF"/>
        </w:rPr>
        <w:t>"post"</w:t>
      </w:r>
      <w:r w:rsidRPr="006C437A">
        <w:t xml:space="preserve"> action=</w:t>
      </w:r>
      <w:r w:rsidRPr="006C437A">
        <w:rPr>
          <w:b/>
          <w:bCs/>
          <w:color w:val="8000FF"/>
        </w:rPr>
        <w:t>""</w:t>
      </w:r>
      <w:r w:rsidRPr="006C437A">
        <w:rPr>
          <w:color w:val="0000FF"/>
        </w:rPr>
        <w:t>&gt;</w:t>
      </w:r>
    </w:p>
    <w:p w:rsidR="006C2A72" w:rsidRPr="006C437A" w:rsidRDefault="006C2A72" w:rsidP="006C2A72">
      <w:pPr>
        <w:pStyle w:val="code"/>
        <w:rPr>
          <w:b/>
          <w:bCs/>
        </w:rPr>
      </w:pPr>
      <w:r w:rsidRPr="006C437A">
        <w:rPr>
          <w:b/>
          <w:bCs/>
        </w:rPr>
        <w:t xml:space="preserve">    {% csrf_token %}</w:t>
      </w:r>
    </w:p>
    <w:p w:rsidR="006C2A72" w:rsidRPr="006C437A" w:rsidRDefault="006C2A72" w:rsidP="006C2A72">
      <w:pPr>
        <w:pStyle w:val="code"/>
        <w:rPr>
          <w:b/>
          <w:bCs/>
        </w:rPr>
      </w:pPr>
      <w:r w:rsidRPr="006C437A">
        <w:rPr>
          <w:b/>
          <w:bCs/>
        </w:rPr>
        <w:t xml:space="preserve">    {{ form.as_p }}</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"submit"</w:t>
      </w:r>
      <w:r w:rsidRPr="006C437A">
        <w:t xml:space="preserve"> value=</w:t>
      </w:r>
      <w:r w:rsidRPr="006C437A">
        <w:rPr>
          <w:b/>
          <w:bCs/>
          <w:color w:val="8000FF"/>
        </w:rPr>
        <w:t>"{% trans 'Log in' %}"</w:t>
      </w:r>
      <w:r w:rsidRPr="006C437A">
        <w:t xml:space="preserve"> </w:t>
      </w:r>
      <w:r w:rsidRPr="006C437A">
        <w:rPr>
          <w:color w:val="0000FF"/>
        </w:rPr>
        <w:t>/&gt;</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"hidden"</w:t>
      </w:r>
      <w:r w:rsidRPr="006C437A">
        <w:t xml:space="preserve"> </w:t>
      </w:r>
      <w:r w:rsidRPr="007A2E69">
        <w:rPr>
          <w:highlight w:val="yellow"/>
        </w:rPr>
        <w:t>name=</w:t>
      </w:r>
      <w:r w:rsidRPr="007A2E69">
        <w:rPr>
          <w:b/>
          <w:bCs/>
          <w:color w:val="8000FF"/>
          <w:highlight w:val="yellow"/>
        </w:rPr>
        <w:t>"next"</w:t>
      </w:r>
      <w:r w:rsidRPr="006C437A">
        <w:t xml:space="preserve"> value=</w:t>
      </w:r>
      <w:r w:rsidRPr="006C437A">
        <w:rPr>
          <w:b/>
          <w:bCs/>
          <w:color w:val="8000FF"/>
        </w:rPr>
        <w:t>"{{ next }}"</w:t>
      </w:r>
      <w:r w:rsidRPr="006C437A">
        <w:t xml:space="preserve"> </w:t>
      </w:r>
      <w:r w:rsidRPr="006C437A">
        <w:rPr>
          <w:color w:val="0000FF"/>
        </w:rPr>
        <w:t>/&gt;</w:t>
      </w:r>
    </w:p>
    <w:p w:rsidR="006C2A72" w:rsidRDefault="006C2A72" w:rsidP="006C2A72">
      <w:pPr>
        <w:pStyle w:val="code"/>
      </w:pPr>
      <w:r w:rsidRPr="006C437A">
        <w:rPr>
          <w:color w:val="0000FF"/>
        </w:rPr>
        <w:t>&lt;/form&gt;</w:t>
      </w:r>
    </w:p>
    <w:p w:rsidR="006C2A72" w:rsidRDefault="006C2A72" w:rsidP="006C2A72">
      <w:r>
        <w:rPr>
          <w:rFonts w:hint="eastAsia"/>
        </w:rPr>
        <w:t>该</w:t>
      </w:r>
      <w:r>
        <w:rPr>
          <w:rFonts w:hint="eastAsia"/>
        </w:rPr>
        <w:t>next</w:t>
      </w:r>
      <w:r>
        <w:rPr>
          <w:rFonts w:hint="eastAsia"/>
        </w:rPr>
        <w:t>值会传递给</w:t>
      </w:r>
      <w:r>
        <w:rPr>
          <w:rFonts w:hint="eastAsia"/>
        </w:rPr>
        <w:t>login</w:t>
      </w:r>
      <w:r>
        <w:rPr>
          <w:rFonts w:hint="eastAsia"/>
        </w:rPr>
        <w:t>函数</w:t>
      </w:r>
    </w:p>
    <w:p w:rsidR="002457E5" w:rsidRDefault="002457E5"/>
    <w:p w:rsidR="007E2A76" w:rsidRDefault="007E2A76"/>
    <w:p w:rsidR="00A0049A" w:rsidRDefault="00FD2F1B" w:rsidP="00B962E1">
      <w:pPr>
        <w:pStyle w:val="2"/>
        <w:ind w:firstLine="522"/>
      </w:pPr>
      <w:bookmarkStart w:id="41" w:name="_评论"/>
      <w:bookmarkEnd w:id="41"/>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1D4B26"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0203EA">
      <w:pPr>
        <w:pStyle w:val="a4"/>
        <w:numPr>
          <w:ilvl w:val="0"/>
          <w:numId w:val="5"/>
        </w:numPr>
      </w:pPr>
      <w:r>
        <w:rPr>
          <w:rFonts w:hint="eastAsia"/>
        </w:rPr>
        <w:t>mptt</w:t>
      </w:r>
    </w:p>
    <w:p w:rsidR="009B1581" w:rsidRDefault="009B1581" w:rsidP="000203EA">
      <w:pPr>
        <w:pStyle w:val="a4"/>
        <w:numPr>
          <w:ilvl w:val="0"/>
          <w:numId w:val="5"/>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1D4B26" w:rsidP="00A660F8">
            <w:hyperlink r:id="rId98" w:history="1">
              <w:r w:rsidR="00467617" w:rsidRPr="00CB084C">
                <w:rPr>
                  <w:rStyle w:val="aa"/>
                </w:rPr>
                <w:t>django-mptt</w:t>
              </w:r>
            </w:hyperlink>
          </w:p>
        </w:tc>
        <w:tc>
          <w:tcPr>
            <w:tcW w:w="1771" w:type="dxa"/>
          </w:tcPr>
          <w:p w:rsidR="00467617" w:rsidRPr="00353121" w:rsidRDefault="001D4B26" w:rsidP="00353121">
            <w:hyperlink r:id="rId99" w:anchor="getting-started" w:history="1">
              <w:r w:rsidR="00467617" w:rsidRPr="00F612F8">
                <w:rPr>
                  <w:rStyle w:val="aa"/>
                </w:rPr>
                <w:t>readthedocs</w:t>
              </w:r>
            </w:hyperlink>
          </w:p>
        </w:tc>
        <w:tc>
          <w:tcPr>
            <w:tcW w:w="6056" w:type="dxa"/>
          </w:tcPr>
          <w:p w:rsidR="00467617" w:rsidRDefault="001D4B26"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1D4B26" w:rsidP="000203EA">
            <w:pPr>
              <w:pStyle w:val="a4"/>
              <w:numPr>
                <w:ilvl w:val="0"/>
                <w:numId w:val="11"/>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0203EA">
            <w:pPr>
              <w:pStyle w:val="a4"/>
              <w:numPr>
                <w:ilvl w:val="0"/>
                <w:numId w:val="11"/>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0203EA">
            <w:pPr>
              <w:pStyle w:val="a4"/>
              <w:numPr>
                <w:ilvl w:val="0"/>
                <w:numId w:val="11"/>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1D4B26"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1D4B26"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1D4B26"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1D4B26"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1D4B26"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1D4B26"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42" w:name="OLE_LINK8"/>
        <w:bookmarkStart w:id="43"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4" w:name="OLE_LINK10"/>
            <w:bookmarkStart w:id="45" w:name="OLE_LINK11"/>
            <w:r w:rsidRPr="00202772">
              <w:rPr>
                <w:rStyle w:val="aa"/>
              </w:rPr>
              <w:t>djangocms-comments</w:t>
            </w:r>
            <w:bookmarkEnd w:id="44"/>
            <w:bookmarkEnd w:id="45"/>
            <w:r>
              <w:rPr>
                <w:rStyle w:val="aa"/>
              </w:rPr>
              <w:fldChar w:fldCharType="end"/>
            </w:r>
          </w:p>
          <w:bookmarkEnd w:id="42"/>
          <w:bookmarkEnd w:id="43"/>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0203EA">
      <w:pPr>
        <w:pStyle w:val="a4"/>
        <w:numPr>
          <w:ilvl w:val="0"/>
          <w:numId w:val="12"/>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0203EA">
      <w:pPr>
        <w:pStyle w:val="a4"/>
        <w:numPr>
          <w:ilvl w:val="0"/>
          <w:numId w:val="12"/>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0203EA">
      <w:pPr>
        <w:pStyle w:val="a4"/>
        <w:numPr>
          <w:ilvl w:val="0"/>
          <w:numId w:val="12"/>
        </w:numPr>
      </w:pPr>
      <w:r>
        <w:rPr>
          <w:rFonts w:hint="eastAsia"/>
        </w:rPr>
        <w:t>嵌套的顺序是反的，应该是父在最外面</w:t>
      </w:r>
    </w:p>
    <w:p w:rsidR="009723BA" w:rsidRPr="009723BA" w:rsidRDefault="00404B86" w:rsidP="000203EA">
      <w:pPr>
        <w:pStyle w:val="a4"/>
        <w:numPr>
          <w:ilvl w:val="0"/>
          <w:numId w:val="12"/>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1D4B26"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1D4B26"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1D4B26"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1D4B26"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1D4B26"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1D4B26"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1D4B26"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1D4B26"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1D4B26"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0203EA">
      <w:pPr>
        <w:pStyle w:val="a4"/>
        <w:numPr>
          <w:ilvl w:val="0"/>
          <w:numId w:val="2"/>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0203EA">
      <w:pPr>
        <w:pStyle w:val="a4"/>
        <w:numPr>
          <w:ilvl w:val="0"/>
          <w:numId w:val="3"/>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0203EA">
      <w:pPr>
        <w:pStyle w:val="a4"/>
        <w:numPr>
          <w:ilvl w:val="0"/>
          <w:numId w:val="3"/>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0203EA">
      <w:pPr>
        <w:pStyle w:val="a4"/>
        <w:numPr>
          <w:ilvl w:val="0"/>
          <w:numId w:val="3"/>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1D4B26"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1D4B26"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1D4B26"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1D4B26"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1D4B26" w:rsidP="00604A62">
      <w:hyperlink r:id="rId127" w:history="1">
        <w:r w:rsidR="00604A62" w:rsidRPr="0043338B">
          <w:rPr>
            <w:rStyle w:val="aa"/>
          </w:rPr>
          <w:t>jQuery</w:t>
        </w:r>
        <w:r w:rsidR="00604A62" w:rsidRPr="0043338B">
          <w:rPr>
            <w:rStyle w:val="aa"/>
          </w:rPr>
          <w:t>选择器总结</w:t>
        </w:r>
      </w:hyperlink>
    </w:p>
    <w:p w:rsidR="00604A62" w:rsidRDefault="001D4B26"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1D4B26"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1D4B26"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6" w:name="_Toc476467728"/>
      <w:r w:rsidRPr="00580A1E">
        <w:rPr>
          <w:rFonts w:hint="eastAsia"/>
        </w:rPr>
        <w:t xml:space="preserve">033 </w:t>
      </w:r>
      <w:r w:rsidRPr="00580A1E">
        <w:t>S</w:t>
      </w:r>
      <w:r w:rsidRPr="00580A1E">
        <w:rPr>
          <w:rFonts w:hint="eastAsia"/>
        </w:rPr>
        <w:t>hopping cart icon</w:t>
      </w:r>
      <w:bookmarkEnd w:id="46"/>
    </w:p>
    <w:p w:rsidR="00FE0FB0" w:rsidRPr="009722D6" w:rsidRDefault="00FE0FB0" w:rsidP="00FE0FB0">
      <w:bookmarkStart w:id="47" w:name="_Toc476467768"/>
      <w:r w:rsidRPr="009722D6">
        <w:rPr>
          <w:rFonts w:hint="eastAsia"/>
        </w:rPr>
        <w:t>088 Cart Count in Navbar</w:t>
      </w:r>
      <w:bookmarkEnd w:id="47"/>
    </w:p>
    <w:p w:rsidR="007F663E" w:rsidRPr="00F73359" w:rsidRDefault="007F663E" w:rsidP="007F663E"/>
    <w:p w:rsidR="0036271E" w:rsidRDefault="0036271E"/>
    <w:p w:rsidR="00217FB3" w:rsidRDefault="00217FB3"/>
    <w:p w:rsidR="00217FB3" w:rsidRDefault="00802B7C" w:rsidP="00B962E1">
      <w:pPr>
        <w:pStyle w:val="2"/>
        <w:ind w:firstLine="522"/>
      </w:pPr>
      <w:bookmarkStart w:id="48" w:name="_Social_Share"/>
      <w:bookmarkEnd w:id="48"/>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1D4B26"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1D4B26"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1D4B26"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1D4B26"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1D4B26"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1D4B26"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1D4B26"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1D4B26" w:rsidP="006B57DD">
      <w:hyperlink r:id="rId138" w:history="1">
        <w:r w:rsidR="00C15F6A" w:rsidRPr="006B1330">
          <w:rPr>
            <w:rStyle w:val="aa"/>
          </w:rPr>
          <w:t>http://jsbin.com/kalenahana/edit?html,js,output</w:t>
        </w:r>
      </w:hyperlink>
    </w:p>
    <w:p w:rsidR="006E7256" w:rsidRPr="006E7256" w:rsidRDefault="001D4B26" w:rsidP="006E7256">
      <w:hyperlink r:id="rId139" w:history="1">
        <w:r w:rsidR="006E7256" w:rsidRPr="006E7256">
          <w:rPr>
            <w:rStyle w:val="aa"/>
          </w:rPr>
          <w:t>微信</w:t>
        </w:r>
        <w:r w:rsidR="006E7256" w:rsidRPr="006E7256">
          <w:rPr>
            <w:rStyle w:val="aa"/>
          </w:rPr>
          <w:t>JS SDK Demo</w:t>
        </w:r>
      </w:hyperlink>
    </w:p>
    <w:p w:rsidR="00217FB3" w:rsidRDefault="001D4B26"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1D4B26" w:rsidP="00825A9F">
      <w:hyperlink r:id="rId141" w:history="1">
        <w:r w:rsidR="00825A9F" w:rsidRPr="00C378B1">
          <w:rPr>
            <w:rStyle w:val="aa"/>
          </w:rPr>
          <w:t>http://mmlike.sinaapp.com/</w:t>
        </w:r>
      </w:hyperlink>
    </w:p>
    <w:p w:rsidR="006E7256" w:rsidRPr="006E7256" w:rsidRDefault="001D4B26"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1D4B26"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1D4B26">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1D4B26"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1D4B26"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1D4B26"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Pr="00C11523" w:rsidRDefault="00522CB6" w:rsidP="000F6769">
      <w:pPr>
        <w:pStyle w:val="2"/>
        <w:ind w:firstLine="522"/>
      </w:pPr>
      <w:r w:rsidRPr="00C11523">
        <w:rPr>
          <w:rFonts w:hint="eastAsia"/>
        </w:rPr>
        <w:t>兼容</w:t>
      </w:r>
      <w:r w:rsidRPr="00C11523">
        <w:rPr>
          <w:rFonts w:hint="eastAsia"/>
        </w:rPr>
        <w:t>py3</w:t>
      </w:r>
    </w:p>
    <w:p w:rsidR="00522CB6" w:rsidRPr="00C11523" w:rsidRDefault="00522CB6" w:rsidP="009B4D0D"/>
    <w:p w:rsidR="00522CB6" w:rsidRPr="00C11523" w:rsidRDefault="00522CB6" w:rsidP="00522CB6">
      <w:r w:rsidRPr="00C11523">
        <w:t>from __future__ import unicode_literals</w:t>
      </w:r>
    </w:p>
    <w:p w:rsidR="00193452" w:rsidRPr="00C11523" w:rsidRDefault="00193452" w:rsidP="00522CB6"/>
    <w:p w:rsidR="00193452" w:rsidRPr="00C11523" w:rsidRDefault="00193452" w:rsidP="00193452">
      <w:pPr>
        <w:pStyle w:val="2"/>
        <w:ind w:firstLine="522"/>
      </w:pPr>
      <w:r w:rsidRPr="00C11523">
        <w:rPr>
          <w:rFonts w:hint="eastAsia"/>
        </w:rPr>
        <w:t>临时</w:t>
      </w:r>
    </w:p>
    <w:p w:rsidR="00522CB6" w:rsidRPr="00C11523" w:rsidRDefault="00522CB6" w:rsidP="009B4D0D"/>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class User(AbstractUser):</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 xml:space="preserve">    class Meta(AbstractUser.Meta):</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C11523">
        <w:rPr>
          <w:rFonts w:ascii="Consolas" w:eastAsia="宋体" w:hAnsi="Consolas" w:cs="Consolas"/>
          <w:color w:val="242729"/>
          <w:sz w:val="20"/>
          <w:bdr w:val="none" w:sz="0" w:space="0" w:color="auto" w:frame="1"/>
          <w:shd w:val="clear" w:color="auto" w:fill="EFF0F1"/>
        </w:rPr>
        <w:t xml:space="preserve">        swappable = 'AUTH_USER_MODEL'</w:t>
      </w:r>
    </w:p>
    <w:p w:rsidR="00522CB6" w:rsidRPr="00C11523" w:rsidRDefault="00F25B41" w:rsidP="009B4D0D">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sidRPr="00C11523">
        <w:rPr>
          <w:rStyle w:val="apple-converted-space"/>
          <w:rFonts w:ascii="Arial" w:hAnsi="Arial" w:cs="Arial"/>
          <w:color w:val="242729"/>
          <w:sz w:val="23"/>
          <w:szCs w:val="23"/>
          <w:shd w:val="clear" w:color="auto" w:fill="FFFFFF"/>
        </w:rPr>
        <w:t> </w:t>
      </w:r>
      <w:hyperlink r:id="rId148" w:history="1">
        <w:r w:rsidRPr="00C11523">
          <w:rPr>
            <w:rStyle w:val="aa"/>
            <w:rFonts w:ascii="Arial" w:hAnsi="Arial" w:cs="Arial"/>
            <w:color w:val="005999"/>
            <w:sz w:val="23"/>
            <w:szCs w:val="23"/>
            <w:bdr w:val="none" w:sz="0" w:space="0" w:color="auto" w:frame="1"/>
            <w:shd w:val="clear" w:color="auto" w:fill="FFFFFF"/>
          </w:rPr>
          <w:t>Django's ticketing system</w:t>
        </w:r>
      </w:hyperlink>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and</w:t>
      </w:r>
      <w:r w:rsidRPr="00C11523">
        <w:rPr>
          <w:rStyle w:val="apple-converted-space"/>
          <w:rFonts w:ascii="Arial" w:hAnsi="Arial" w:cs="Arial"/>
          <w:color w:val="242729"/>
          <w:sz w:val="23"/>
          <w:szCs w:val="23"/>
          <w:shd w:val="clear" w:color="auto" w:fill="FFFFFF"/>
        </w:rPr>
        <w:t> </w:t>
      </w:r>
      <w:hyperlink r:id="rId149" w:history="1">
        <w:r w:rsidRPr="00C11523">
          <w:rPr>
            <w:rStyle w:val="aa"/>
            <w:rFonts w:ascii="Arial" w:hAnsi="Arial" w:cs="Arial"/>
            <w:color w:val="005999"/>
            <w:sz w:val="23"/>
            <w:szCs w:val="23"/>
            <w:bdr w:val="none" w:sz="0" w:space="0" w:color="auto" w:frame="1"/>
            <w:shd w:val="clear" w:color="auto" w:fill="FFFFFF"/>
          </w:rPr>
          <w:t>github</w:t>
        </w:r>
      </w:hyperlink>
      <w:r w:rsidRPr="00C11523">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AUTH_USER_MODEL</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because the User model and</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flag were developed together, specifically for each other.</w:t>
      </w:r>
    </w:p>
    <w:p w:rsidR="00522CB6" w:rsidRPr="00C11523" w:rsidRDefault="00522CB6" w:rsidP="009B4D0D"/>
    <w:p w:rsidR="00AE5671" w:rsidRPr="00C11523" w:rsidRDefault="00AE5671" w:rsidP="009B4D0D"/>
    <w:p w:rsidR="00AE5671" w:rsidRPr="00C11523" w:rsidRDefault="00703F24" w:rsidP="00703F24">
      <w:pPr>
        <w:pStyle w:val="2"/>
        <w:ind w:firstLine="522"/>
      </w:pPr>
      <w:r w:rsidRPr="00703F24">
        <w:t>UserModel._default_manager</w:t>
      </w:r>
    </w:p>
    <w:p w:rsidR="00522CB6" w:rsidRPr="00C11523" w:rsidRDefault="00AE5671" w:rsidP="009B4D0D">
      <w:r w:rsidRPr="00C11523">
        <w:rPr>
          <w:rFonts w:ascii="Consolas" w:hAnsi="Consolas" w:cs="Consolas"/>
          <w:color w:val="000000"/>
          <w:sz w:val="20"/>
        </w:rPr>
        <w:t>user = UserModel._default_manager.get_by_natural_key(username)</w:t>
      </w:r>
    </w:p>
    <w:p w:rsidR="00522CB6" w:rsidRPr="00C11523" w:rsidRDefault="00522CB6" w:rsidP="009B4D0D"/>
    <w:p w:rsidR="00A61A08" w:rsidRPr="00C11523" w:rsidRDefault="00A61A08" w:rsidP="00A61A08">
      <w:r w:rsidRPr="00C11523">
        <w:t xml:space="preserve">    def get_by_natural_key(self, username):</w:t>
      </w:r>
    </w:p>
    <w:p w:rsidR="00A61A08" w:rsidRPr="00C11523" w:rsidRDefault="00A61A08" w:rsidP="00A61A08">
      <w:r w:rsidRPr="00C11523">
        <w:t xml:space="preserve">        return self.get(**{self.model.USERNAME_FIELD: username})</w:t>
      </w:r>
    </w:p>
    <w:p w:rsidR="00A61A08" w:rsidRPr="00C11523" w:rsidRDefault="00A61A08" w:rsidP="009B4D0D">
      <w:r w:rsidRPr="00C11523">
        <w:rPr>
          <w:rFonts w:hint="eastAsia"/>
        </w:rPr>
        <w:t>**</w:t>
      </w:r>
      <w:r w:rsidRPr="00C11523">
        <w:rPr>
          <w:rFonts w:hint="eastAsia"/>
        </w:rPr>
        <w:t>解决了</w:t>
      </w:r>
      <w:r w:rsidRPr="00C11523">
        <w:rPr>
          <w:rFonts w:hint="eastAsia"/>
        </w:rPr>
        <w:t>get</w:t>
      </w:r>
      <w:r w:rsidRPr="00C11523">
        <w:rPr>
          <w:rFonts w:hint="eastAsia"/>
        </w:rPr>
        <w:t>后面名字不确定的问题，也是之前困扰</w:t>
      </w:r>
      <w:r w:rsidRPr="00C11523">
        <w:rPr>
          <w:rFonts w:hint="eastAsia"/>
        </w:rPr>
        <w:t>voith</w:t>
      </w:r>
      <w:r w:rsidRPr="00C11523">
        <w:rPr>
          <w:rFonts w:hint="eastAsia"/>
        </w:rPr>
        <w:t>的一个问题</w:t>
      </w:r>
    </w:p>
    <w:p w:rsidR="00A61A08" w:rsidRPr="00C11523" w:rsidRDefault="00A61A08" w:rsidP="009B4D0D"/>
    <w:p w:rsidR="007A3D8C" w:rsidRPr="00C11523" w:rsidRDefault="007A3D8C" w:rsidP="009B4D0D">
      <w:r w:rsidRPr="00C11523">
        <w:rPr>
          <w:rFonts w:ascii="Consolas" w:hAnsi="Consolas" w:cs="Consolas"/>
          <w:color w:val="000000"/>
          <w:sz w:val="20"/>
        </w:rPr>
        <w:t>UserModel._default_manager</w:t>
      </w:r>
      <w:r w:rsidRPr="00C11523">
        <w:t xml:space="preserve"> </w:t>
      </w:r>
      <w:r w:rsidRPr="00C11523">
        <w:rPr>
          <w:rFonts w:hint="eastAsia"/>
        </w:rPr>
        <w:t xml:space="preserve"> </w:t>
      </w:r>
    </w:p>
    <w:p w:rsidR="00A61A08" w:rsidRPr="00C11523" w:rsidRDefault="00593049" w:rsidP="009B4D0D">
      <w:r w:rsidRPr="00C11523">
        <w:t>MyUserManager: personalcenter.MyUser.objects</w:t>
      </w:r>
    </w:p>
    <w:p w:rsidR="00A61A08" w:rsidRPr="00C11523" w:rsidRDefault="00A61A08" w:rsidP="009B4D0D"/>
    <w:p w:rsidR="00A61A08" w:rsidRPr="00C11523" w:rsidRDefault="00F836EB" w:rsidP="009B4D0D">
      <w:r w:rsidRPr="00C11523">
        <w:rPr>
          <w:rFonts w:ascii="Consolas" w:hAnsi="Consolas" w:cs="Consolas"/>
          <w:color w:val="000000"/>
          <w:sz w:val="20"/>
        </w:rPr>
        <w:t>UserModel._</w:t>
      </w:r>
      <w:r w:rsidRPr="00C11523">
        <w:rPr>
          <w:rFonts w:ascii="Consolas" w:hAnsi="Consolas" w:cs="Consolas" w:hint="eastAsia"/>
          <w:color w:val="000000"/>
          <w:sz w:val="20"/>
        </w:rPr>
        <w:t>base</w:t>
      </w:r>
      <w:r w:rsidRPr="00C11523">
        <w:rPr>
          <w:rFonts w:ascii="Consolas" w:hAnsi="Consolas" w:cs="Consolas"/>
          <w:color w:val="000000"/>
          <w:sz w:val="20"/>
        </w:rPr>
        <w:t>_manager</w:t>
      </w:r>
      <w:r w:rsidRPr="00C11523">
        <w:t xml:space="preserve"> </w:t>
      </w:r>
      <w:r w:rsidRPr="00C11523">
        <w:rPr>
          <w:rFonts w:hint="eastAsia"/>
        </w:rPr>
        <w:t xml:space="preserve"> </w:t>
      </w:r>
    </w:p>
    <w:p w:rsidR="00A61A08" w:rsidRPr="00C11523" w:rsidRDefault="00473937" w:rsidP="009B4D0D">
      <w:r w:rsidRPr="00C11523">
        <w:t>Manager: personalcenter.MyUser._base_manager</w:t>
      </w:r>
    </w:p>
    <w:p w:rsidR="00A61A08" w:rsidRPr="00C11523" w:rsidRDefault="00A61A08" w:rsidP="009B4D0D"/>
    <w:p w:rsidR="00A61A08" w:rsidRPr="00C11523" w:rsidRDefault="00CC715C" w:rsidP="009B4D0D">
      <w:r w:rsidRPr="00C11523">
        <w:rPr>
          <w:rFonts w:hint="eastAsia"/>
        </w:rPr>
        <w:t>执行</w:t>
      </w:r>
      <w:r w:rsidRPr="00C11523">
        <w:rPr>
          <w:rFonts w:hint="eastAsia"/>
        </w:rPr>
        <w:t>get</w:t>
      </w:r>
      <w:r w:rsidRPr="00C11523">
        <w:rPr>
          <w:rFonts w:hint="eastAsia"/>
        </w:rPr>
        <w:t>时会做</w:t>
      </w:r>
      <w:r w:rsidRPr="00C11523">
        <w:rPr>
          <w:rFonts w:hint="eastAsia"/>
        </w:rPr>
        <w:t>validation</w:t>
      </w:r>
      <w:r w:rsidRPr="00C11523">
        <w:rPr>
          <w:rFonts w:hint="eastAsia"/>
        </w:rPr>
        <w:t>，即使值一致但是</w:t>
      </w:r>
      <w:r w:rsidRPr="00C11523">
        <w:rPr>
          <w:rFonts w:hint="eastAsia"/>
        </w:rPr>
        <w:t>validation</w:t>
      </w:r>
      <w:r w:rsidRPr="00C11523">
        <w:rPr>
          <w:rFonts w:hint="eastAsia"/>
        </w:rPr>
        <w:t>不过也会返回失败</w:t>
      </w:r>
    </w:p>
    <w:p w:rsidR="00CC715C" w:rsidRPr="00C11523" w:rsidRDefault="00CC715C" w:rsidP="009B4D0D">
      <w:r w:rsidRPr="00C11523">
        <w:rPr>
          <w:rFonts w:hint="eastAsia"/>
        </w:rPr>
        <w:t>比如电话号码</w:t>
      </w:r>
      <w:r w:rsidRPr="00C11523">
        <w:rPr>
          <w:rFonts w:hint="eastAsia"/>
        </w:rPr>
        <w:t>+86135000000000</w:t>
      </w:r>
      <w:r w:rsidRPr="00C11523">
        <w:rPr>
          <w:rFonts w:hint="eastAsia"/>
        </w:rPr>
        <w:t>，之前</w:t>
      </w:r>
      <w:r w:rsidRPr="00C11523">
        <w:rPr>
          <w:rFonts w:hint="eastAsia"/>
        </w:rPr>
        <w:t>validation</w:t>
      </w:r>
      <w:r w:rsidRPr="00C11523">
        <w:rPr>
          <w:rFonts w:hint="eastAsia"/>
        </w:rPr>
        <w:t>时没有</w:t>
      </w:r>
      <w:r w:rsidRPr="00C11523">
        <w:rPr>
          <w:rFonts w:hint="eastAsia"/>
        </w:rPr>
        <w:t>+86</w:t>
      </w:r>
      <w:r w:rsidRPr="00C11523">
        <w:rPr>
          <w:rFonts w:hint="eastAsia"/>
        </w:rPr>
        <w:t>，添加的值也不会带</w:t>
      </w:r>
      <w:r w:rsidRPr="00C11523">
        <w:rPr>
          <w:rFonts w:hint="eastAsia"/>
        </w:rPr>
        <w:t>+86.</w:t>
      </w:r>
    </w:p>
    <w:p w:rsidR="00CC715C" w:rsidRPr="00CC715C" w:rsidRDefault="00CC715C" w:rsidP="009B4D0D">
      <w:r w:rsidRPr="00C11523">
        <w:t>V</w:t>
      </w:r>
      <w:r w:rsidRPr="00C11523">
        <w:rPr>
          <w:rFonts w:hint="eastAsia"/>
        </w:rPr>
        <w:t>alidation</w:t>
      </w:r>
      <w:r w:rsidRPr="00C11523">
        <w:rPr>
          <w:rFonts w:hint="eastAsia"/>
        </w:rPr>
        <w:t>规则变化之后，即使搜索</w:t>
      </w:r>
      <w:r w:rsidRPr="00C11523">
        <w:rPr>
          <w:rFonts w:hint="eastAsia"/>
        </w:rPr>
        <w:t>135000000000</w:t>
      </w:r>
      <w:r w:rsidRPr="00C11523">
        <w:rPr>
          <w:rFonts w:hint="eastAsia"/>
        </w:rPr>
        <w:t>（</w:t>
      </w:r>
      <w:r w:rsidR="00483874" w:rsidRPr="00C11523">
        <w:rPr>
          <w:rFonts w:hint="eastAsia"/>
        </w:rPr>
        <w:t>老的添加</w:t>
      </w:r>
      <w:r w:rsidRPr="00C11523">
        <w:rPr>
          <w:rFonts w:hint="eastAsia"/>
        </w:rPr>
        <w:t>值在数据库存在）也会返回</w:t>
      </w:r>
      <w:r w:rsidR="00483874" w:rsidRPr="00C11523">
        <w:rPr>
          <w:rFonts w:hint="eastAsia"/>
        </w:rPr>
        <w:t>失败</w:t>
      </w:r>
    </w:p>
    <w:p w:rsidR="00A61A08" w:rsidRDefault="00A61A08" w:rsidP="009B4D0D"/>
    <w:p w:rsidR="00A61A08" w:rsidRPr="00710019" w:rsidRDefault="00A61A08" w:rsidP="009B4D0D"/>
    <w:p w:rsidR="00A61A08" w:rsidRDefault="00A61A08" w:rsidP="009B4D0D"/>
    <w:p w:rsidR="00453A09" w:rsidRDefault="00453A09" w:rsidP="00453A09">
      <w:pPr>
        <w:pStyle w:val="1"/>
      </w:pPr>
      <w:r>
        <w:rPr>
          <w:rFonts w:hint="eastAsia"/>
        </w:rPr>
        <w:t>基本功能</w:t>
      </w:r>
    </w:p>
    <w:p w:rsidR="00453A09" w:rsidRDefault="00453A09" w:rsidP="00453A09"/>
    <w:p w:rsidR="00453A09" w:rsidRDefault="00453A09" w:rsidP="00453A09">
      <w:pPr>
        <w:pStyle w:val="2"/>
        <w:ind w:firstLine="522"/>
      </w:pPr>
      <w:r>
        <w:rPr>
          <w:rFonts w:hint="eastAsia"/>
        </w:rPr>
        <w:t>地图</w:t>
      </w:r>
    </w:p>
    <w:p w:rsidR="00453A09" w:rsidRPr="009B4D0D" w:rsidRDefault="001D4B26" w:rsidP="00453A09">
      <w:hyperlink r:id="rId150" w:history="1">
        <w:r w:rsidR="00453A09" w:rsidRPr="009B4D0D">
          <w:rPr>
            <w:rStyle w:val="aa"/>
          </w:rPr>
          <w:t>在网页中插入百度地图</w:t>
        </w:r>
      </w:hyperlink>
    </w:p>
    <w:p w:rsidR="00453A09" w:rsidRPr="009B4D0D" w:rsidRDefault="00453A09" w:rsidP="00453A09"/>
    <w:p w:rsidR="00453A09" w:rsidRDefault="00453A09" w:rsidP="00453A09">
      <w:pPr>
        <w:pStyle w:val="2"/>
        <w:ind w:firstLine="522"/>
      </w:pPr>
      <w:r>
        <w:rPr>
          <w:rFonts w:hint="eastAsia"/>
        </w:rPr>
        <w:t>导航条</w:t>
      </w:r>
    </w:p>
    <w:p w:rsidR="00453A09" w:rsidRDefault="00453A09" w:rsidP="00453A09"/>
    <w:p w:rsidR="00453A09" w:rsidRPr="00B94726" w:rsidRDefault="001D4B26" w:rsidP="00453A09">
      <w:hyperlink r:id="rId151" w:history="1">
        <w:r w:rsidR="00453A09" w:rsidRPr="00B94726">
          <w:rPr>
            <w:rStyle w:val="aa"/>
            <w:rFonts w:hint="eastAsia"/>
          </w:rPr>
          <w:t>【</w:t>
        </w:r>
        <w:r w:rsidR="00453A09" w:rsidRPr="00B94726">
          <w:rPr>
            <w:rStyle w:val="aa"/>
            <w:rFonts w:hint="eastAsia"/>
          </w:rPr>
          <w:t>Django</w:t>
        </w:r>
        <w:r w:rsidR="00453A09" w:rsidRPr="00B94726">
          <w:rPr>
            <w:rStyle w:val="aa"/>
            <w:rFonts w:hint="eastAsia"/>
          </w:rPr>
          <w:t>基础入门】</w:t>
        </w:r>
        <w:r w:rsidR="00453A09" w:rsidRPr="00B94726">
          <w:rPr>
            <w:rStyle w:val="aa"/>
            <w:rFonts w:hint="eastAsia"/>
          </w:rPr>
          <w:t>Breadcrumbs</w:t>
        </w:r>
        <w:r w:rsidR="00453A09" w:rsidRPr="00B94726">
          <w:rPr>
            <w:rStyle w:val="aa"/>
            <w:rFonts w:hint="eastAsia"/>
          </w:rPr>
          <w:t>导航栏</w:t>
        </w:r>
      </w:hyperlink>
    </w:p>
    <w:p w:rsidR="00453A09" w:rsidRDefault="001D4B26" w:rsidP="00453A09">
      <w:hyperlink r:id="rId152" w:history="1">
        <w:r w:rsidR="00453A09" w:rsidRPr="00C378B1">
          <w:rPr>
            <w:rStyle w:val="aa"/>
          </w:rPr>
          <w:t>https://github.com/chronossc/django-breadcrumbs</w:t>
        </w:r>
      </w:hyperlink>
    </w:p>
    <w:p w:rsidR="00453A09" w:rsidRDefault="001D4B26" w:rsidP="00453A09">
      <w:hyperlink r:id="rId153" w:history="1">
        <w:r w:rsidR="00453A09" w:rsidRPr="00C378B1">
          <w:rPr>
            <w:rStyle w:val="aa"/>
          </w:rPr>
          <w:t>https://pypi.python.org/pypi/django-breadcrumbs</w:t>
        </w:r>
      </w:hyperlink>
    </w:p>
    <w:p w:rsidR="00453A09" w:rsidRDefault="00453A09" w:rsidP="00453A09">
      <w:pPr>
        <w:pStyle w:val="2"/>
        <w:ind w:firstLine="522"/>
      </w:pPr>
      <w:r>
        <w:rPr>
          <w:rFonts w:hint="eastAsia"/>
        </w:rPr>
        <w:t>分页</w:t>
      </w:r>
    </w:p>
    <w:p w:rsidR="00453A09" w:rsidRDefault="00453A09" w:rsidP="00453A09"/>
    <w:p w:rsidR="00453A09" w:rsidRDefault="001D4B26" w:rsidP="00453A09">
      <w:pPr>
        <w:rPr>
          <w:rStyle w:val="aa"/>
        </w:rPr>
      </w:pPr>
      <w:hyperlink r:id="rId154" w:history="1">
        <w:r w:rsidR="00453A09" w:rsidRPr="00A63764">
          <w:rPr>
            <w:rStyle w:val="aa"/>
            <w:rFonts w:hint="eastAsia"/>
          </w:rPr>
          <w:t xml:space="preserve">Django </w:t>
        </w:r>
        <w:r w:rsidR="00453A09" w:rsidRPr="00A63764">
          <w:rPr>
            <w:rStyle w:val="aa"/>
            <w:rFonts w:hint="eastAsia"/>
          </w:rPr>
          <w:t>分页插件：</w:t>
        </w:r>
        <w:r w:rsidR="00453A09" w:rsidRPr="00A63764">
          <w:rPr>
            <w:rStyle w:val="aa"/>
            <w:rFonts w:hint="eastAsia"/>
          </w:rPr>
          <w:t>django-pagination</w:t>
        </w:r>
      </w:hyperlink>
    </w:p>
    <w:p w:rsidR="00453A09" w:rsidRDefault="001D4B26" w:rsidP="00453A09">
      <w:hyperlink r:id="rId155" w:anchor="downloads" w:history="1">
        <w:r w:rsidR="00453A09" w:rsidRPr="00C378B1">
          <w:rPr>
            <w:rStyle w:val="aa"/>
          </w:rPr>
          <w:t>https://pypi.python.org/pypi/django-pagination</w:t>
        </w:r>
      </w:hyperlink>
    </w:p>
    <w:p w:rsidR="00453A09" w:rsidRDefault="00453A09" w:rsidP="00453A09">
      <w:pPr>
        <w:pStyle w:val="2"/>
        <w:ind w:firstLine="522"/>
      </w:pPr>
      <w:r>
        <w:rPr>
          <w:rFonts w:hint="eastAsia"/>
        </w:rPr>
        <w:t>编辑器</w:t>
      </w:r>
    </w:p>
    <w:p w:rsidR="00453A09" w:rsidRDefault="00453A09" w:rsidP="00453A09"/>
    <w:p w:rsidR="00453A09" w:rsidRDefault="001D4B26" w:rsidP="00453A09">
      <w:hyperlink r:id="rId156" w:history="1">
        <w:r w:rsidR="00453A09" w:rsidRPr="00C378B1">
          <w:rPr>
            <w:rStyle w:val="aa"/>
          </w:rPr>
          <w:t>https://pypi.python.org/pypi/django-ckeditor/</w:t>
        </w:r>
      </w:hyperlink>
    </w:p>
    <w:p w:rsidR="00453A09" w:rsidRDefault="001D4B26" w:rsidP="00453A09">
      <w:hyperlink r:id="rId157" w:history="1">
        <w:r w:rsidR="00453A09" w:rsidRPr="00F612F8">
          <w:rPr>
            <w:rStyle w:val="aa"/>
          </w:rPr>
          <w:t>https://github.com/django-ckeditor/django-ckeditor</w:t>
        </w:r>
      </w:hyperlink>
    </w:p>
    <w:p w:rsidR="00453A09" w:rsidRDefault="00453A09" w:rsidP="00453A09"/>
    <w:p w:rsidR="00453A09" w:rsidRPr="00761CB5" w:rsidRDefault="001D4B26" w:rsidP="000203EA">
      <w:pPr>
        <w:pStyle w:val="a4"/>
        <w:numPr>
          <w:ilvl w:val="0"/>
          <w:numId w:val="10"/>
        </w:numPr>
        <w:rPr>
          <w:highlight w:val="yellow"/>
        </w:rPr>
      </w:pPr>
      <w:hyperlink r:id="rId158" w:history="1">
        <w:r w:rsidR="00453A09" w:rsidRPr="00761CB5">
          <w:rPr>
            <w:rStyle w:val="aa"/>
            <w:rFonts w:hint="eastAsia"/>
            <w:highlight w:val="yellow"/>
          </w:rPr>
          <w:t>基于</w:t>
        </w:r>
        <w:r w:rsidR="00453A09" w:rsidRPr="00761CB5">
          <w:rPr>
            <w:rStyle w:val="aa"/>
            <w:rFonts w:hint="eastAsia"/>
            <w:highlight w:val="yellow"/>
          </w:rPr>
          <w:t>django</w:t>
        </w:r>
        <w:r w:rsidR="00453A09" w:rsidRPr="00761CB5">
          <w:rPr>
            <w:rStyle w:val="aa"/>
            <w:rFonts w:hint="eastAsia"/>
            <w:highlight w:val="yellow"/>
          </w:rPr>
          <w:t>的博客系统如何完美地使用富文本编辑器</w:t>
        </w:r>
        <w:r w:rsidR="00453A09" w:rsidRPr="00761CB5">
          <w:rPr>
            <w:rStyle w:val="aa"/>
            <w:rFonts w:hint="eastAsia"/>
            <w:highlight w:val="yellow"/>
          </w:rPr>
          <w:t>ckeditor</w:t>
        </w:r>
        <w:r w:rsidR="00453A09" w:rsidRPr="00761CB5">
          <w:rPr>
            <w:rStyle w:val="aa"/>
            <w:rFonts w:hint="eastAsia"/>
            <w:highlight w:val="yellow"/>
          </w:rPr>
          <w:t>？</w:t>
        </w:r>
      </w:hyperlink>
    </w:p>
    <w:p w:rsidR="00453A09" w:rsidRPr="00761CB5" w:rsidRDefault="001D4B26" w:rsidP="000203EA">
      <w:pPr>
        <w:pStyle w:val="a4"/>
        <w:numPr>
          <w:ilvl w:val="0"/>
          <w:numId w:val="10"/>
        </w:numPr>
        <w:rPr>
          <w:highlight w:val="yellow"/>
        </w:rPr>
      </w:pPr>
      <w:hyperlink r:id="rId159" w:history="1">
        <w:r w:rsidR="00453A09" w:rsidRPr="00761CB5">
          <w:rPr>
            <w:rStyle w:val="aa"/>
            <w:highlight w:val="yellow"/>
          </w:rPr>
          <w:t>Django</w:t>
        </w:r>
        <w:r w:rsidR="00453A09" w:rsidRPr="00761CB5">
          <w:rPr>
            <w:rStyle w:val="aa"/>
            <w:highlight w:val="yellow"/>
          </w:rPr>
          <w:t>实现的博客系统中使用富文本编辑器</w:t>
        </w:r>
        <w:r w:rsidR="00453A09" w:rsidRPr="00761CB5">
          <w:rPr>
            <w:rStyle w:val="aa"/>
            <w:highlight w:val="yellow"/>
          </w:rPr>
          <w:t>ckeditor</w:t>
        </w:r>
      </w:hyperlink>
    </w:p>
    <w:p w:rsidR="00453A09" w:rsidRPr="00742D2B" w:rsidRDefault="001D4B26" w:rsidP="000203EA">
      <w:pPr>
        <w:pStyle w:val="a4"/>
        <w:numPr>
          <w:ilvl w:val="0"/>
          <w:numId w:val="10"/>
        </w:numPr>
      </w:pPr>
      <w:hyperlink r:id="rId160" w:history="1">
        <w:r w:rsidR="00453A09" w:rsidRPr="00742D2B">
          <w:rPr>
            <w:rStyle w:val="aa"/>
          </w:rPr>
          <w:t>django</w:t>
        </w:r>
        <w:r w:rsidR="00453A09" w:rsidRPr="00742D2B">
          <w:rPr>
            <w:rStyle w:val="aa"/>
          </w:rPr>
          <w:t>中嵌入百度</w:t>
        </w:r>
        <w:r w:rsidR="00453A09" w:rsidRPr="00742D2B">
          <w:rPr>
            <w:rStyle w:val="aa"/>
          </w:rPr>
          <w:t>editor</w:t>
        </w:r>
        <w:r w:rsidR="00453A09" w:rsidRPr="00742D2B">
          <w:rPr>
            <w:rStyle w:val="aa"/>
          </w:rPr>
          <w:t>插件</w:t>
        </w:r>
      </w:hyperlink>
    </w:p>
    <w:p w:rsidR="00453A09" w:rsidRDefault="001D4B26" w:rsidP="000203EA">
      <w:pPr>
        <w:pStyle w:val="a4"/>
        <w:numPr>
          <w:ilvl w:val="0"/>
          <w:numId w:val="10"/>
        </w:numPr>
      </w:pPr>
      <w:hyperlink r:id="rId161" w:history="1">
        <w:r w:rsidR="00453A09" w:rsidRPr="00823FBC">
          <w:rPr>
            <w:rStyle w:val="aa"/>
          </w:rPr>
          <w:t>Django Editor - plugin for Eclipse</w:t>
        </w:r>
      </w:hyperlink>
    </w:p>
    <w:p w:rsidR="00453A09" w:rsidRPr="000974F2" w:rsidRDefault="001D4B26" w:rsidP="000203EA">
      <w:pPr>
        <w:pStyle w:val="a4"/>
        <w:numPr>
          <w:ilvl w:val="0"/>
          <w:numId w:val="10"/>
        </w:numPr>
      </w:pPr>
      <w:hyperlink r:id="rId162" w:tgtFrame="_blank" w:history="1">
        <w:r w:rsidR="00453A09" w:rsidRPr="000974F2">
          <w:rPr>
            <w:rStyle w:val="aa"/>
            <w:rFonts w:hint="eastAsia"/>
          </w:rPr>
          <w:t>Django</w:t>
        </w:r>
        <w:r w:rsidR="00453A09" w:rsidRPr="000974F2">
          <w:rPr>
            <w:rStyle w:val="aa"/>
            <w:rFonts w:hint="eastAsia"/>
          </w:rPr>
          <w:t>轻松使用富文本编辑器</w:t>
        </w:r>
        <w:r w:rsidR="00453A09" w:rsidRPr="000974F2">
          <w:rPr>
            <w:rStyle w:val="aa"/>
            <w:rFonts w:hint="eastAsia"/>
          </w:rPr>
          <w:t>-KindEditor</w:t>
        </w:r>
      </w:hyperlink>
    </w:p>
    <w:p w:rsidR="00453A09" w:rsidRDefault="001D4B26" w:rsidP="000203EA">
      <w:pPr>
        <w:pStyle w:val="a4"/>
        <w:numPr>
          <w:ilvl w:val="0"/>
          <w:numId w:val="10"/>
        </w:numPr>
      </w:pPr>
      <w:hyperlink r:id="rId163" w:history="1">
        <w:r w:rsidR="00453A09" w:rsidRPr="007A5AEE">
          <w:rPr>
            <w:rStyle w:val="aa"/>
            <w:rFonts w:hint="eastAsia"/>
          </w:rPr>
          <w:t xml:space="preserve">django ckeditor </w:t>
        </w:r>
        <w:r w:rsidR="00453A09" w:rsidRPr="007A5AEE">
          <w:rPr>
            <w:rStyle w:val="aa"/>
            <w:rFonts w:hint="eastAsia"/>
          </w:rPr>
          <w:t>使用</w:t>
        </w:r>
      </w:hyperlink>
    </w:p>
    <w:p w:rsidR="00453A09" w:rsidRPr="008C6E84" w:rsidRDefault="001D4B26" w:rsidP="000203EA">
      <w:pPr>
        <w:pStyle w:val="a4"/>
        <w:numPr>
          <w:ilvl w:val="0"/>
          <w:numId w:val="10"/>
        </w:numPr>
        <w:rPr>
          <w:rStyle w:val="aa"/>
          <w:color w:val="auto"/>
          <w:u w:val="none"/>
        </w:rPr>
      </w:pPr>
      <w:hyperlink r:id="rId164" w:history="1">
        <w:r w:rsidR="00453A09" w:rsidRPr="00D3290F">
          <w:rPr>
            <w:rStyle w:val="aa"/>
          </w:rPr>
          <w:t xml:space="preserve">django </w:t>
        </w:r>
        <w:r w:rsidR="00453A09" w:rsidRPr="00D3290F">
          <w:rPr>
            <w:rStyle w:val="aa"/>
          </w:rPr>
          <w:t>整合</w:t>
        </w:r>
        <w:r w:rsidR="00453A09" w:rsidRPr="00D3290F">
          <w:rPr>
            <w:rStyle w:val="aa"/>
          </w:rPr>
          <w:t xml:space="preserve"> kindeditor</w:t>
        </w:r>
      </w:hyperlink>
    </w:p>
    <w:p w:rsidR="00453A09" w:rsidRPr="008C6E84" w:rsidRDefault="001D4B26" w:rsidP="000203EA">
      <w:pPr>
        <w:pStyle w:val="a4"/>
        <w:numPr>
          <w:ilvl w:val="0"/>
          <w:numId w:val="10"/>
        </w:numPr>
        <w:rPr>
          <w:rStyle w:val="aa"/>
          <w:color w:val="auto"/>
          <w:u w:val="none"/>
        </w:rPr>
      </w:pPr>
      <w:hyperlink r:id="rId165" w:history="1">
        <w:r w:rsidR="00453A09" w:rsidRPr="00F612F8">
          <w:rPr>
            <w:rStyle w:val="aa"/>
          </w:rPr>
          <w:t>http://www.kindeditor.com/</w:t>
        </w:r>
      </w:hyperlink>
    </w:p>
    <w:p w:rsidR="00453A09" w:rsidRPr="00B7268C" w:rsidRDefault="001D4B26" w:rsidP="000203EA">
      <w:pPr>
        <w:pStyle w:val="a4"/>
        <w:numPr>
          <w:ilvl w:val="0"/>
          <w:numId w:val="10"/>
        </w:numPr>
      </w:pPr>
      <w:hyperlink r:id="rId166" w:history="1">
        <w:r w:rsidR="00453A09" w:rsidRPr="00B7268C">
          <w:rPr>
            <w:rStyle w:val="aa"/>
          </w:rPr>
          <w:t>在</w:t>
        </w:r>
        <w:r w:rsidR="00453A09" w:rsidRPr="00B7268C">
          <w:rPr>
            <w:rStyle w:val="aa"/>
          </w:rPr>
          <w:t>Django</w:t>
        </w:r>
        <w:r w:rsidR="00453A09" w:rsidRPr="00B7268C">
          <w:rPr>
            <w:rStyle w:val="aa"/>
          </w:rPr>
          <w:t>中使用</w:t>
        </w:r>
        <w:r w:rsidR="00453A09" w:rsidRPr="00B7268C">
          <w:rPr>
            <w:rStyle w:val="aa"/>
          </w:rPr>
          <w:t>markdown</w:t>
        </w:r>
      </w:hyperlink>
    </w:p>
    <w:p w:rsidR="00453A09" w:rsidRDefault="00453A09" w:rsidP="00453A09"/>
    <w:p w:rsidR="00453A09" w:rsidRPr="006266CF" w:rsidRDefault="00453A09" w:rsidP="00453A09"/>
    <w:p w:rsidR="00453A09" w:rsidRPr="00005D56" w:rsidRDefault="00453A09" w:rsidP="00453A09"/>
    <w:p w:rsidR="00453A09" w:rsidRDefault="00453A09" w:rsidP="00453A09"/>
    <w:p w:rsidR="00453A09" w:rsidRPr="00C95D7C" w:rsidRDefault="00453A09" w:rsidP="00453A09"/>
    <w:p w:rsidR="00453A09" w:rsidRDefault="00453A09" w:rsidP="00453A09">
      <w:pPr>
        <w:pStyle w:val="2"/>
        <w:ind w:firstLine="522"/>
      </w:pPr>
      <w:r>
        <w:rPr>
          <w:rFonts w:hint="eastAsia"/>
        </w:rPr>
        <w:t>动态</w:t>
      </w:r>
    </w:p>
    <w:p w:rsidR="00453A09" w:rsidRDefault="00453A09" w:rsidP="00453A09">
      <w:r>
        <w:rPr>
          <w:rFonts w:hint="eastAsia"/>
        </w:rPr>
        <w:t>动画显示</w:t>
      </w:r>
      <w:r>
        <w:rPr>
          <w:rFonts w:hint="eastAsia"/>
        </w:rPr>
        <w:t>thumnail</w:t>
      </w:r>
      <w:r>
        <w:rPr>
          <w:rFonts w:hint="eastAsia"/>
        </w:rPr>
        <w:t>，</w:t>
      </w:r>
      <w:r>
        <w:rPr>
          <w:rFonts w:hint="eastAsia"/>
        </w:rPr>
        <w:t>hover</w:t>
      </w:r>
    </w:p>
    <w:p w:rsidR="00453A09" w:rsidRDefault="00453A09" w:rsidP="00453A09"/>
    <w:p w:rsidR="00453A09" w:rsidRDefault="00453A09" w:rsidP="00453A09">
      <w:r>
        <w:t>T</w:t>
      </w:r>
      <w:r>
        <w:rPr>
          <w:rFonts w:hint="eastAsia"/>
        </w:rPr>
        <w:t>emplates\products\product_thumbnail.html</w:t>
      </w:r>
    </w:p>
    <w:p w:rsidR="00453A09" w:rsidRDefault="00453A09" w:rsidP="00453A09">
      <w:r>
        <w:rPr>
          <w:rFonts w:hint="eastAsia"/>
        </w:rPr>
        <w:t>呈现效果为：鼠标放上去之后，</w:t>
      </w:r>
      <w:r>
        <w:rPr>
          <w:rFonts w:hint="eastAsia"/>
        </w:rPr>
        <w:t>0.5s</w:t>
      </w:r>
      <w:r>
        <w:rPr>
          <w:rFonts w:hint="eastAsia"/>
        </w:rPr>
        <w:t>内图片往左移动，并别变淡</w:t>
      </w:r>
      <w:r>
        <w:rPr>
          <w:rFonts w:hint="eastAsia"/>
        </w:rPr>
        <w:t xml:space="preserve"> (40%)</w:t>
      </w:r>
    </w:p>
    <w:p w:rsidR="00453A09" w:rsidRPr="00CD542C" w:rsidRDefault="00453A09" w:rsidP="00453A09">
      <w:pPr>
        <w:pStyle w:val="codewithbg"/>
      </w:pPr>
      <w:r w:rsidRPr="00CD542C">
        <w:rPr>
          <w:b/>
          <w:bCs/>
        </w:rPr>
        <w:t>.</w:t>
      </w:r>
      <w:r w:rsidRPr="00CD542C">
        <w:t xml:space="preserve">thumbnail </w:t>
      </w:r>
      <w:r w:rsidRPr="00CD542C">
        <w:rPr>
          <w:b/>
          <w:bCs/>
        </w:rPr>
        <w:t>:</w:t>
      </w:r>
      <w:r w:rsidRPr="00CD542C">
        <w:t>hover img</w:t>
      </w:r>
      <w:r w:rsidRPr="00CD542C">
        <w:rPr>
          <w:b/>
          <w:bCs/>
        </w:rPr>
        <w:t>{</w:t>
      </w:r>
    </w:p>
    <w:p w:rsidR="00453A09" w:rsidRPr="00CD542C" w:rsidRDefault="00453A09" w:rsidP="00453A09">
      <w:pPr>
        <w:pStyle w:val="codewithbg"/>
      </w:pPr>
    </w:p>
    <w:p w:rsidR="00453A09" w:rsidRPr="00CD542C" w:rsidRDefault="00453A09" w:rsidP="00453A09">
      <w:pPr>
        <w:pStyle w:val="codewithbg"/>
      </w:pPr>
      <w:r w:rsidRPr="00CD542C">
        <w:t xml:space="preserve">    opacity</w:t>
      </w:r>
      <w:r w:rsidRPr="00CD542C">
        <w:rPr>
          <w:b/>
          <w:bCs/>
        </w:rPr>
        <w:t>:</w:t>
      </w:r>
      <w:r w:rsidRPr="00CD542C">
        <w:t xml:space="preserve"> </w:t>
      </w:r>
      <w:r w:rsidRPr="00CD542C">
        <w:rPr>
          <w:color w:val="FF0000"/>
        </w:rPr>
        <w:t>0.4</w:t>
      </w:r>
      <w:r w:rsidRPr="00CD542C">
        <w:rPr>
          <w:b/>
          <w:bCs/>
        </w:rPr>
        <w:t>;</w:t>
      </w:r>
    </w:p>
    <w:p w:rsidR="00453A09" w:rsidRPr="00CD542C" w:rsidRDefault="00453A09" w:rsidP="00453A09">
      <w:pPr>
        <w:pStyle w:val="codewithbg"/>
      </w:pPr>
      <w:r w:rsidRPr="00CD542C">
        <w:t xml:space="preserve">    filter</w:t>
      </w:r>
      <w:r w:rsidRPr="00CD542C">
        <w:rPr>
          <w:b/>
          <w:bCs/>
        </w:rPr>
        <w:t>:</w:t>
      </w:r>
      <w:r w:rsidRPr="00CD542C">
        <w:t xml:space="preserve"> alpha</w:t>
      </w:r>
      <w:r w:rsidRPr="00CD542C">
        <w:rPr>
          <w:b/>
          <w:bCs/>
        </w:rPr>
        <w:t>(</w:t>
      </w:r>
      <w:r w:rsidRPr="00CD542C">
        <w:t>opacity</w:t>
      </w:r>
      <w:r w:rsidRPr="00CD542C">
        <w:rPr>
          <w:b/>
          <w:bCs/>
        </w:rPr>
        <w:t>=</w:t>
      </w:r>
      <w:r w:rsidRPr="00CD542C">
        <w:rPr>
          <w:color w:val="FF0000"/>
        </w:rPr>
        <w:t>40</w:t>
      </w:r>
      <w:r w:rsidRPr="00CD542C">
        <w:rPr>
          <w:b/>
          <w:bCs/>
        </w:rPr>
        <w:t>);</w:t>
      </w:r>
    </w:p>
    <w:p w:rsidR="00453A09" w:rsidRPr="00CD542C" w:rsidRDefault="00453A09" w:rsidP="00453A09">
      <w:pPr>
        <w:pStyle w:val="codewithbg"/>
      </w:pPr>
      <w:r w:rsidRPr="00CD542C">
        <w:t xml:space="preserve"> </w:t>
      </w:r>
      <w:r w:rsidRPr="00CD542C">
        <w:tab/>
        <w:t>margin</w:t>
      </w:r>
      <w:r w:rsidRPr="00CD542C">
        <w:rPr>
          <w:b/>
          <w:bCs/>
        </w:rPr>
        <w:t>:</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b/>
          <w:bCs/>
        </w:rPr>
        <w:t>-</w:t>
      </w:r>
      <w:r w:rsidRPr="00CD542C">
        <w:rPr>
          <w:color w:val="FF0000"/>
        </w:rPr>
        <w:t>10px</w:t>
      </w:r>
      <w:r w:rsidRPr="00CD542C">
        <w:rPr>
          <w:b/>
          <w:bCs/>
        </w:rPr>
        <w:t>;</w:t>
      </w:r>
    </w:p>
    <w:p w:rsidR="00453A09" w:rsidRPr="00CD542C" w:rsidRDefault="00453A09" w:rsidP="00453A09">
      <w:pPr>
        <w:pStyle w:val="codewithbg"/>
      </w:pPr>
      <w:r w:rsidRPr="00CD542C">
        <w:t xml:space="preserve"> </w:t>
      </w:r>
      <w:r w:rsidRPr="00CD542C">
        <w:tab/>
        <w:t>transition</w:t>
      </w:r>
      <w:r w:rsidRPr="00CD542C">
        <w:rPr>
          <w:b/>
          <w:bCs/>
        </w:rPr>
        <w:t>-</w:t>
      </w:r>
      <w:r w:rsidRPr="00CD542C">
        <w:t>property</w:t>
      </w:r>
      <w:r w:rsidRPr="00CD542C">
        <w:rPr>
          <w:b/>
          <w:bCs/>
        </w:rPr>
        <w:t>:</w:t>
      </w:r>
      <w:r w:rsidRPr="00CD542C">
        <w:t xml:space="preserve"> margin</w:t>
      </w:r>
      <w:r w:rsidRPr="00CD542C">
        <w:rPr>
          <w:b/>
          <w:bCs/>
        </w:rPr>
        <w:t>,</w:t>
      </w:r>
      <w:r w:rsidRPr="00CD542C">
        <w:t>opacity</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duration</w:t>
      </w:r>
      <w:r w:rsidRPr="00CD542C">
        <w:rPr>
          <w:b/>
          <w:bCs/>
        </w:rPr>
        <w:t>:</w:t>
      </w:r>
      <w:r w:rsidRPr="00CD542C">
        <w:t xml:space="preserve"> </w:t>
      </w:r>
      <w:r w:rsidRPr="00CD542C">
        <w:rPr>
          <w:color w:val="FF0000"/>
        </w:rPr>
        <w:t>0.5s</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timing</w:t>
      </w:r>
      <w:r w:rsidRPr="00CD542C">
        <w:rPr>
          <w:b/>
          <w:bCs/>
        </w:rPr>
        <w:t>-</w:t>
      </w:r>
      <w:r w:rsidRPr="00CD542C">
        <w:rPr>
          <w:b/>
          <w:bCs/>
          <w:color w:val="000080"/>
        </w:rPr>
        <w:t>function</w:t>
      </w:r>
      <w:r w:rsidRPr="00CD542C">
        <w:rPr>
          <w:b/>
          <w:bCs/>
        </w:rPr>
        <w:t>:</w:t>
      </w:r>
      <w:r w:rsidRPr="00CD542C">
        <w:t xml:space="preserve"> ease</w:t>
      </w:r>
      <w:r w:rsidRPr="00CD542C">
        <w:rPr>
          <w:b/>
          <w:bCs/>
        </w:rPr>
        <w:t>;</w:t>
      </w:r>
    </w:p>
    <w:p w:rsidR="00453A09" w:rsidRPr="00CD542C" w:rsidRDefault="00453A09" w:rsidP="00453A09">
      <w:pPr>
        <w:pStyle w:val="codewithbg"/>
      </w:pPr>
    </w:p>
    <w:p w:rsidR="00453A09" w:rsidRPr="00CD542C" w:rsidRDefault="00453A09" w:rsidP="00453A09">
      <w:pPr>
        <w:pStyle w:val="codewithbg"/>
        <w:rPr>
          <w:color w:val="008000"/>
        </w:rPr>
      </w:pPr>
      <w:r w:rsidRPr="00CD542C">
        <w:rPr>
          <w:color w:val="008000"/>
        </w:rPr>
        <w:t xml:space="preserve">/*    </w:t>
      </w:r>
    </w:p>
    <w:p w:rsidR="00453A09" w:rsidRPr="00CD542C" w:rsidRDefault="00453A09" w:rsidP="00453A09">
      <w:pPr>
        <w:pStyle w:val="codewithbg"/>
        <w:rPr>
          <w:color w:val="008000"/>
        </w:rPr>
      </w:pPr>
      <w:r w:rsidRPr="00CD542C">
        <w:rPr>
          <w:color w:val="008000"/>
        </w:rPr>
        <w:t xml:space="preserve">    margin: 0px 2px 0px 0px; </w:t>
      </w:r>
    </w:p>
    <w:p w:rsidR="00453A09" w:rsidRPr="00CD542C" w:rsidRDefault="00453A09" w:rsidP="00453A09">
      <w:pPr>
        <w:pStyle w:val="codewithbg"/>
        <w:rPr>
          <w:color w:val="008000"/>
        </w:rPr>
      </w:pPr>
      <w:r w:rsidRPr="00CD542C">
        <w:rPr>
          <w:color w:val="008000"/>
        </w:rPr>
        <w:t xml:space="preserve">    -moz-transition-duration: 5s; </w:t>
      </w:r>
    </w:p>
    <w:p w:rsidR="00453A09" w:rsidRPr="00CD542C" w:rsidRDefault="00453A09" w:rsidP="00453A09">
      <w:pPr>
        <w:pStyle w:val="codewithbg"/>
        <w:rPr>
          <w:color w:val="008000"/>
        </w:rPr>
      </w:pPr>
      <w:r w:rsidRPr="00CD542C">
        <w:rPr>
          <w:color w:val="008000"/>
        </w:rPr>
        <w:t xml:space="preserve">    -webkit-transition-duration: 5s; </w:t>
      </w:r>
    </w:p>
    <w:p w:rsidR="00453A09" w:rsidRPr="00CD542C" w:rsidRDefault="00453A09" w:rsidP="00453A09">
      <w:pPr>
        <w:pStyle w:val="codewithbg"/>
        <w:rPr>
          <w:color w:val="008000"/>
        </w:rPr>
      </w:pPr>
      <w:r w:rsidRPr="00CD542C">
        <w:rPr>
          <w:color w:val="008000"/>
        </w:rPr>
        <w:t xml:space="preserve">    -o-transition-duration: 5s;  </w:t>
      </w:r>
    </w:p>
    <w:p w:rsidR="00453A09" w:rsidRPr="00CD542C" w:rsidRDefault="00453A09" w:rsidP="00453A09">
      <w:pPr>
        <w:pStyle w:val="codewithbg"/>
        <w:rPr>
          <w:color w:val="008000"/>
        </w:rPr>
      </w:pPr>
      <w:r w:rsidRPr="00CD542C">
        <w:rPr>
          <w:color w:val="008000"/>
        </w:rPr>
        <w:t xml:space="preserve">    -moz-transition-timing-function: ease; </w:t>
      </w:r>
    </w:p>
    <w:p w:rsidR="00453A09" w:rsidRPr="00CD542C" w:rsidRDefault="00453A09" w:rsidP="00453A09">
      <w:pPr>
        <w:pStyle w:val="codewithbg"/>
        <w:rPr>
          <w:color w:val="008000"/>
        </w:rPr>
      </w:pPr>
      <w:r w:rsidRPr="00CD542C">
        <w:rPr>
          <w:color w:val="008000"/>
        </w:rPr>
        <w:t xml:space="preserve">    -webkit-transition-timing-function: ease; </w:t>
      </w:r>
    </w:p>
    <w:p w:rsidR="00453A09" w:rsidRPr="00CD542C" w:rsidRDefault="00453A09" w:rsidP="00453A09">
      <w:pPr>
        <w:pStyle w:val="codewithbg"/>
        <w:rPr>
          <w:color w:val="008000"/>
        </w:rPr>
      </w:pPr>
      <w:r w:rsidRPr="00CD542C">
        <w:rPr>
          <w:color w:val="008000"/>
        </w:rPr>
        <w:t xml:space="preserve">    -o-transition-timing-function: ease;  </w:t>
      </w:r>
    </w:p>
    <w:p w:rsidR="00453A09" w:rsidRPr="00CD542C" w:rsidRDefault="00453A09" w:rsidP="00453A09">
      <w:pPr>
        <w:pStyle w:val="codewithbg"/>
      </w:pPr>
      <w:r w:rsidRPr="00CD542C">
        <w:rPr>
          <w:color w:val="008000"/>
        </w:rPr>
        <w:t>*/</w:t>
      </w:r>
      <w:r w:rsidRPr="00CD542C">
        <w:t xml:space="preserve">   </w:t>
      </w:r>
      <w:r w:rsidRPr="00CD542C">
        <w:tab/>
      </w:r>
    </w:p>
    <w:p w:rsidR="00453A09" w:rsidRDefault="00453A09" w:rsidP="00453A09">
      <w:pPr>
        <w:pStyle w:val="codewithbg"/>
      </w:pPr>
      <w:r w:rsidRPr="00CD542C">
        <w:rPr>
          <w:b/>
          <w:bCs/>
        </w:rPr>
        <w:t>}</w:t>
      </w:r>
    </w:p>
    <w:p w:rsidR="00453A09" w:rsidRDefault="00453A09" w:rsidP="00453A09"/>
    <w:p w:rsidR="00453A09" w:rsidRDefault="00453A09" w:rsidP="00453A09">
      <w:r>
        <w:rPr>
          <w:rFonts w:hint="eastAsia"/>
        </w:rPr>
        <w:t>下面脚本呈现效果为鼠标放上去之后图片慢慢变大</w:t>
      </w:r>
    </w:p>
    <w:p w:rsidR="00453A09" w:rsidRPr="001127DB" w:rsidRDefault="00453A09" w:rsidP="00453A09">
      <w:pPr>
        <w:pStyle w:val="codewithbg"/>
      </w:pPr>
      <w:r w:rsidRPr="001127DB">
        <w:t>div</w:t>
      </w:r>
      <w:r w:rsidRPr="001127DB">
        <w:rPr>
          <w:b/>
          <w:bCs/>
        </w:rPr>
        <w:t>.</w:t>
      </w:r>
      <w:r w:rsidRPr="001127DB">
        <w:t>scale</w:t>
      </w:r>
      <w:r w:rsidRPr="001127DB">
        <w:rPr>
          <w:b/>
          <w:bCs/>
        </w:rPr>
        <w:t>-</w:t>
      </w:r>
      <w:r w:rsidRPr="001127DB">
        <w:t xml:space="preserve">product </w:t>
      </w:r>
      <w:r w:rsidRPr="001127DB">
        <w:rPr>
          <w:b/>
          <w:bCs/>
        </w:rPr>
        <w:t>.</w:t>
      </w:r>
      <w:r w:rsidRPr="001127DB">
        <w:t xml:space="preserve">thumbnail </w:t>
      </w:r>
      <w:r w:rsidRPr="001127DB">
        <w:rPr>
          <w:b/>
          <w:bCs/>
        </w:rPr>
        <w:t>:</w:t>
      </w:r>
      <w:r w:rsidRPr="001127DB">
        <w:t>hover img</w:t>
      </w:r>
      <w:r w:rsidRPr="001127DB">
        <w:rPr>
          <w:b/>
          <w:bCs/>
        </w:rPr>
        <w:t>{</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margin</w:t>
      </w:r>
      <w:r w:rsidRPr="001127DB">
        <w:rPr>
          <w:b/>
          <w:bCs/>
        </w:rPr>
        <w:t>:</w:t>
      </w:r>
      <w:r w:rsidRPr="001127DB">
        <w:t xml:space="preserve"> </w:t>
      </w:r>
      <w:r w:rsidRPr="001127DB">
        <w:rPr>
          <w:color w:val="FF0000"/>
        </w:rPr>
        <w:t>0px</w:t>
      </w:r>
      <w:r w:rsidRPr="001127DB">
        <w:rPr>
          <w:b/>
          <w:bCs/>
        </w:rPr>
        <w:t>;</w:t>
      </w:r>
      <w:r w:rsidRPr="001127DB">
        <w:t xml:space="preserve"> </w:t>
      </w:r>
    </w:p>
    <w:p w:rsidR="00453A09" w:rsidRPr="001127DB" w:rsidRDefault="00453A09" w:rsidP="00453A09">
      <w:pPr>
        <w:pStyle w:val="codewithbg"/>
      </w:pPr>
      <w:r w:rsidRPr="001127DB">
        <w:t xml:space="preserve">    opacity</w:t>
      </w:r>
      <w:r w:rsidRPr="001127DB">
        <w:rPr>
          <w:b/>
          <w:bCs/>
        </w:rPr>
        <w:t>:</w:t>
      </w:r>
      <w:r w:rsidRPr="001127DB">
        <w:t xml:space="preserve"> </w:t>
      </w:r>
      <w:r w:rsidRPr="001127DB">
        <w:rPr>
          <w:color w:val="FF0000"/>
        </w:rPr>
        <w:t>1</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 img</w:t>
      </w:r>
      <w:r w:rsidRPr="001127DB">
        <w:rPr>
          <w:b/>
          <w:bCs/>
        </w:rPr>
        <w:t>{</w:t>
      </w:r>
    </w:p>
    <w:p w:rsidR="00453A09" w:rsidRPr="001127DB" w:rsidRDefault="00453A09" w:rsidP="00453A09">
      <w:pPr>
        <w:pStyle w:val="codewithbg"/>
      </w:pPr>
      <w:r w:rsidRPr="001127DB">
        <w:tab/>
        <w:t>border</w:t>
      </w:r>
      <w:r w:rsidRPr="001127DB">
        <w:rPr>
          <w:b/>
          <w:bCs/>
        </w:rPr>
        <w:t>-</w:t>
      </w:r>
      <w:r w:rsidRPr="001127DB">
        <w:t>radius</w:t>
      </w:r>
      <w:r w:rsidRPr="001127DB">
        <w:rPr>
          <w:b/>
          <w:bCs/>
        </w:rPr>
        <w:t>:</w:t>
      </w:r>
      <w:r w:rsidRPr="001127DB">
        <w:t xml:space="preserve"> </w:t>
      </w:r>
      <w:r w:rsidRPr="001127DB">
        <w:rPr>
          <w:color w:val="FF0000"/>
        </w:rPr>
        <w:t>3px</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w:t>
      </w:r>
      <w:r w:rsidRPr="001127DB">
        <w:rPr>
          <w:b/>
          <w:bCs/>
        </w:rPr>
        <w:t>{</w:t>
      </w:r>
    </w:p>
    <w:p w:rsidR="00453A09" w:rsidRPr="001127DB" w:rsidRDefault="00453A09" w:rsidP="00453A09">
      <w:pPr>
        <w:pStyle w:val="codewithbg"/>
      </w:pPr>
      <w:r w:rsidRPr="001127DB">
        <w:tab/>
        <w:t>border</w:t>
      </w:r>
      <w:r w:rsidRPr="001127DB">
        <w:rPr>
          <w:b/>
          <w:bCs/>
        </w:rPr>
        <w:t>:</w:t>
      </w:r>
      <w:r w:rsidRPr="001127DB">
        <w:t xml:space="preserve"> none</w:t>
      </w:r>
      <w:r w:rsidRPr="001127DB">
        <w:rPr>
          <w:b/>
          <w:bCs/>
        </w:rPr>
        <w:t>;</w:t>
      </w:r>
    </w:p>
    <w:p w:rsidR="00453A09" w:rsidRDefault="00453A09" w:rsidP="00453A09">
      <w:pPr>
        <w:pStyle w:val="codewithbg"/>
      </w:pPr>
      <w:r w:rsidRPr="001127DB">
        <w:rPr>
          <w:b/>
          <w:bCs/>
        </w:rPr>
        <w:t>}</w:t>
      </w:r>
    </w:p>
    <w:p w:rsidR="00453A09" w:rsidRDefault="00453A09" w:rsidP="00453A09">
      <w:pPr>
        <w:pStyle w:val="2"/>
        <w:ind w:firstLine="522"/>
      </w:pPr>
      <w:r>
        <w:rPr>
          <w:rFonts w:hint="eastAsia"/>
        </w:rPr>
        <w:t>信号</w:t>
      </w:r>
      <w:r>
        <w:rPr>
          <w:rFonts w:hint="eastAsia"/>
        </w:rPr>
        <w:t>S</w:t>
      </w:r>
      <w:r>
        <w:t>i</w:t>
      </w:r>
      <w:r>
        <w:rPr>
          <w:rFonts w:hint="eastAsia"/>
        </w:rPr>
        <w:t>gnal</w:t>
      </w:r>
      <w:r w:rsidR="005C4D59">
        <w:rPr>
          <w:rFonts w:hint="eastAsia"/>
        </w:rPr>
        <w:t xml:space="preserve"> </w:t>
      </w:r>
      <w:r w:rsidR="005C4D59">
        <w:t>–</w:t>
      </w:r>
      <w:r w:rsidR="005C4D59">
        <w:rPr>
          <w:rFonts w:hint="eastAsia"/>
        </w:rPr>
        <w:t xml:space="preserve"> </w:t>
      </w:r>
      <w:r w:rsidR="005C4D59">
        <w:rPr>
          <w:rFonts w:hint="eastAsia"/>
        </w:rPr>
        <w:t>在用户注册章节一起讲</w:t>
      </w:r>
    </w:p>
    <w:p w:rsidR="00453A09" w:rsidRDefault="00453A09" w:rsidP="00453A09"/>
    <w:p w:rsidR="00453A09" w:rsidRPr="00DA3E0F" w:rsidRDefault="00453A09" w:rsidP="00453A09">
      <w:pPr>
        <w:pStyle w:val="3"/>
        <w:ind w:firstLine="883"/>
      </w:pPr>
      <w:r>
        <w:t>signal</w:t>
      </w:r>
      <w:r>
        <w:rPr>
          <w:rFonts w:hint="eastAsia"/>
        </w:rPr>
        <w:t>在</w:t>
      </w:r>
      <w:r>
        <w:rPr>
          <w:rFonts w:hint="eastAsia"/>
        </w:rPr>
        <w:t>registration</w:t>
      </w:r>
      <w:r>
        <w:rPr>
          <w:rFonts w:hint="eastAsia"/>
        </w:rPr>
        <w:t>中的应用</w:t>
      </w:r>
    </w:p>
    <w:p w:rsidR="00453A09" w:rsidRDefault="00453A09" w:rsidP="00453A09">
      <w:r>
        <w:rPr>
          <w:rFonts w:hint="eastAsia"/>
        </w:rPr>
        <w:t>以</w:t>
      </w:r>
      <w:hyperlink r:id="rId167" w:history="1">
        <w:r w:rsidRPr="00B87714">
          <w:rPr>
            <w:rStyle w:val="aa"/>
            <w:rFonts w:hint="eastAsia"/>
          </w:rPr>
          <w:t>registration</w:t>
        </w:r>
      </w:hyperlink>
      <w:r>
        <w:rPr>
          <w:rFonts w:hint="eastAsia"/>
        </w:rPr>
        <w:t>库为例：</w:t>
      </w:r>
    </w:p>
    <w:p w:rsidR="00453A09" w:rsidRDefault="00453A09" w:rsidP="00453A09">
      <w:r>
        <w:rPr>
          <w:rFonts w:hint="eastAsia"/>
        </w:rPr>
        <w:t>信号的使用包括以下几个步骤</w:t>
      </w:r>
    </w:p>
    <w:p w:rsidR="00453A09" w:rsidRDefault="00453A09" w:rsidP="000203EA">
      <w:pPr>
        <w:pStyle w:val="a4"/>
        <w:numPr>
          <w:ilvl w:val="0"/>
          <w:numId w:val="4"/>
        </w:numPr>
      </w:pPr>
      <w:r>
        <w:rPr>
          <w:rFonts w:hint="eastAsia"/>
        </w:rPr>
        <w:t>信号的定义</w:t>
      </w:r>
    </w:p>
    <w:p w:rsidR="00453A09" w:rsidRDefault="00453A09" w:rsidP="000203EA">
      <w:pPr>
        <w:pStyle w:val="a4"/>
        <w:numPr>
          <w:ilvl w:val="0"/>
          <w:numId w:val="4"/>
        </w:numPr>
      </w:pPr>
      <w:r>
        <w:rPr>
          <w:rFonts w:hint="eastAsia"/>
        </w:rPr>
        <w:t>关联信号和处理函数</w:t>
      </w:r>
    </w:p>
    <w:p w:rsidR="00453A09" w:rsidRPr="004E47D4" w:rsidRDefault="00453A09" w:rsidP="000203EA">
      <w:pPr>
        <w:pStyle w:val="a4"/>
        <w:numPr>
          <w:ilvl w:val="0"/>
          <w:numId w:val="4"/>
        </w:numPr>
      </w:pPr>
      <w:r>
        <w:rPr>
          <w:rFonts w:hint="eastAsia"/>
        </w:rPr>
        <w:t>发送信号</w:t>
      </w:r>
    </w:p>
    <w:p w:rsidR="00453A09" w:rsidRPr="0071134D" w:rsidRDefault="00453A09" w:rsidP="00453A09">
      <w:pPr>
        <w:rPr>
          <w:i/>
        </w:rPr>
      </w:pPr>
      <w:r w:rsidRPr="0071134D">
        <w:rPr>
          <w:i/>
        </w:rPr>
        <w:t>Signals.py (site-packages\registration)</w:t>
      </w:r>
    </w:p>
    <w:p w:rsidR="00453A09" w:rsidRDefault="00453A09" w:rsidP="00453A09"/>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conf </w:t>
      </w:r>
      <w:r w:rsidRPr="000A49AB">
        <w:rPr>
          <w:b/>
          <w:bCs/>
          <w:color w:val="0000FF"/>
        </w:rPr>
        <w:t>import</w:t>
      </w:r>
      <w:r w:rsidRPr="000A49AB">
        <w:t xml:space="preserve"> settings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contrib</w:t>
      </w:r>
      <w:r w:rsidRPr="000A49AB">
        <w:rPr>
          <w:b/>
          <w:bCs/>
          <w:color w:val="000080"/>
        </w:rPr>
        <w:t>.</w:t>
      </w:r>
      <w:r w:rsidRPr="000A49AB">
        <w:t xml:space="preserve">auth </w:t>
      </w:r>
      <w:r w:rsidRPr="000A49AB">
        <w:rPr>
          <w:b/>
          <w:bCs/>
          <w:color w:val="0000FF"/>
        </w:rPr>
        <w:t>import</w:t>
      </w:r>
      <w:r w:rsidRPr="000A49AB">
        <w:t xml:space="preserve"> login</w:t>
      </w:r>
      <w:r w:rsidRPr="000A49AB">
        <w:rPr>
          <w:b/>
          <w:bCs/>
          <w:color w:val="000080"/>
        </w:rPr>
        <w:t>,</w:t>
      </w:r>
      <w:r w:rsidRPr="000A49AB">
        <w:t xml:space="preserve"> get_backends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dispatch </w:t>
      </w:r>
      <w:r w:rsidRPr="000A49AB">
        <w:rPr>
          <w:b/>
          <w:bCs/>
          <w:color w:val="0000FF"/>
        </w:rPr>
        <w:t>import</w:t>
      </w:r>
      <w:r w:rsidRPr="000A49AB">
        <w:t xml:space="preserve"> Signal</w:t>
      </w:r>
    </w:p>
    <w:p w:rsidR="00453A09" w:rsidRPr="000A49AB" w:rsidRDefault="00453A09" w:rsidP="00453A09">
      <w:pPr>
        <w:pStyle w:val="code"/>
      </w:pPr>
    </w:p>
    <w:p w:rsidR="00453A09" w:rsidRPr="000A49AB" w:rsidRDefault="00453A09" w:rsidP="00453A09">
      <w:pPr>
        <w:pStyle w:val="code"/>
      </w:pPr>
      <w:r w:rsidRPr="000A49AB">
        <w:rPr>
          <w:color w:val="008000"/>
        </w:rPr>
        <w:t># A new user has registered.</w:t>
      </w:r>
    </w:p>
    <w:p w:rsidR="00453A09" w:rsidRPr="000A49AB" w:rsidRDefault="00453A09" w:rsidP="00453A09">
      <w:pPr>
        <w:pStyle w:val="code"/>
      </w:pPr>
      <w:r w:rsidRPr="00000974">
        <w:rPr>
          <w:highlight w:val="green"/>
        </w:rPr>
        <w:t>user_registered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p>
    <w:p w:rsidR="00453A09" w:rsidRPr="000A49AB" w:rsidRDefault="00453A09" w:rsidP="00453A09">
      <w:pPr>
        <w:pStyle w:val="code"/>
      </w:pPr>
    </w:p>
    <w:p w:rsidR="00453A09" w:rsidRPr="000A49AB" w:rsidRDefault="00453A09" w:rsidP="00453A09">
      <w:pPr>
        <w:pStyle w:val="code"/>
      </w:pPr>
      <w:r w:rsidRPr="000A49AB">
        <w:rPr>
          <w:color w:val="008000"/>
        </w:rPr>
        <w:t># A user has activated his or her account.</w:t>
      </w:r>
    </w:p>
    <w:p w:rsidR="00453A09" w:rsidRPr="000A49AB" w:rsidRDefault="00453A09" w:rsidP="00453A09">
      <w:pPr>
        <w:pStyle w:val="code"/>
      </w:pPr>
      <w:r w:rsidRPr="00A758FE">
        <w:rPr>
          <w:highlight w:val="green"/>
        </w:rPr>
        <w:t>user_activated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定义信号</w:t>
      </w:r>
    </w:p>
    <w:p w:rsidR="00453A09" w:rsidRPr="000A49AB" w:rsidRDefault="00453A09" w:rsidP="00453A09">
      <w:pPr>
        <w:pStyle w:val="code"/>
      </w:pPr>
    </w:p>
    <w:p w:rsidR="00453A09" w:rsidRPr="000A49AB" w:rsidRDefault="00453A09" w:rsidP="00453A09">
      <w:pPr>
        <w:pStyle w:val="code"/>
      </w:pPr>
    </w:p>
    <w:p w:rsidR="00453A09" w:rsidRPr="000A49AB" w:rsidRDefault="00453A09" w:rsidP="00453A09">
      <w:pPr>
        <w:pStyle w:val="code"/>
      </w:pPr>
      <w:r w:rsidRPr="000A49AB">
        <w:rPr>
          <w:b/>
          <w:bCs/>
          <w:color w:val="0000FF"/>
        </w:rPr>
        <w:t>def</w:t>
      </w:r>
      <w:r w:rsidRPr="000A49AB">
        <w:t xml:space="preserve"> </w:t>
      </w:r>
      <w:r w:rsidRPr="000A49AB">
        <w:rPr>
          <w:color w:val="FF00FF"/>
        </w:rPr>
        <w:t>login_user</w:t>
      </w:r>
      <w:r w:rsidRPr="000A49AB">
        <w:rPr>
          <w:b/>
          <w:bCs/>
          <w:color w:val="000080"/>
        </w:rPr>
        <w:t>(</w:t>
      </w:r>
      <w:r w:rsidRPr="00747182">
        <w:rPr>
          <w:highlight w:val="yellow"/>
        </w:rPr>
        <w:t>sender</w:t>
      </w:r>
      <w:r w:rsidRPr="000A49AB">
        <w:rPr>
          <w:b/>
          <w:bCs/>
          <w:color w:val="000080"/>
        </w:rPr>
        <w:t>,</w:t>
      </w:r>
      <w:r w:rsidRPr="000A49AB">
        <w:t xml:space="preserve"> </w:t>
      </w:r>
      <w:r w:rsidRPr="00747182">
        <w:rPr>
          <w:highlight w:val="yellow"/>
        </w:rPr>
        <w:t>user</w:t>
      </w:r>
      <w:r w:rsidRPr="000A49AB">
        <w:rPr>
          <w:b/>
          <w:bCs/>
          <w:color w:val="000080"/>
        </w:rPr>
        <w:t>,</w:t>
      </w:r>
      <w:r w:rsidRPr="000A49AB">
        <w:t xml:space="preserve"> </w:t>
      </w:r>
      <w:r w:rsidRPr="00747182">
        <w:rPr>
          <w:highlight w:val="yellow"/>
        </w:rPr>
        <w:t>request</w:t>
      </w:r>
      <w:r w:rsidRPr="000A49AB">
        <w:rPr>
          <w:b/>
          <w:bCs/>
          <w:color w:val="000080"/>
        </w:rPr>
        <w:t>,</w:t>
      </w:r>
      <w:r w:rsidRPr="000A49AB">
        <w:t xml:space="preserve"> </w:t>
      </w:r>
      <w:r w:rsidRPr="000A49AB">
        <w:rPr>
          <w:b/>
          <w:bCs/>
          <w:color w:val="000080"/>
        </w:rPr>
        <w:t>**</w:t>
      </w:r>
      <w:r w:rsidRPr="000A49AB">
        <w:t>kwargs</w:t>
      </w:r>
      <w:r w:rsidRPr="000A49AB">
        <w:rPr>
          <w:b/>
          <w:bCs/>
          <w:color w:val="000080"/>
        </w:rPr>
        <w:t>):</w:t>
      </w:r>
    </w:p>
    <w:p w:rsidR="00453A09" w:rsidRPr="000A49AB" w:rsidRDefault="00453A09" w:rsidP="00453A09">
      <w:pPr>
        <w:pStyle w:val="code"/>
      </w:pPr>
      <w:r w:rsidRPr="000A49AB">
        <w:t xml:space="preserve">    </w:t>
      </w:r>
      <w:r w:rsidRPr="000A49AB">
        <w:rPr>
          <w:color w:val="FF8000"/>
        </w:rPr>
        <w:t>""" Automatically authenticate the user when activated  """</w:t>
      </w:r>
    </w:p>
    <w:p w:rsidR="00453A09" w:rsidRPr="000A49AB" w:rsidRDefault="00453A09" w:rsidP="00453A09">
      <w:pPr>
        <w:pStyle w:val="code"/>
      </w:pPr>
      <w:r w:rsidRPr="000A49AB">
        <w:t xml:space="preserve">    backend </w:t>
      </w:r>
      <w:r w:rsidRPr="000A49AB">
        <w:rPr>
          <w:b/>
          <w:bCs/>
          <w:color w:val="000080"/>
        </w:rPr>
        <w:t>=</w:t>
      </w:r>
      <w:r w:rsidRPr="000A49AB">
        <w:t xml:space="preserve"> get_backends</w:t>
      </w:r>
      <w:r w:rsidRPr="000A49AB">
        <w:rPr>
          <w:b/>
          <w:bCs/>
          <w:color w:val="000080"/>
        </w:rPr>
        <w:t>()[</w:t>
      </w:r>
      <w:r w:rsidRPr="000A49AB">
        <w:rPr>
          <w:color w:val="FF0000"/>
        </w:rPr>
        <w:t>0</w:t>
      </w:r>
      <w:r w:rsidRPr="000A49AB">
        <w:rPr>
          <w:b/>
          <w:bCs/>
          <w:color w:val="000080"/>
        </w:rPr>
        <w:t>]</w:t>
      </w:r>
      <w:r w:rsidRPr="000A49AB">
        <w:t xml:space="preserve">  </w:t>
      </w:r>
      <w:r w:rsidRPr="000A49AB">
        <w:rPr>
          <w:color w:val="008000"/>
        </w:rPr>
        <w:t># Hack to bypass `authenticate()`.</w:t>
      </w:r>
    </w:p>
    <w:p w:rsidR="00453A09" w:rsidRPr="000A49AB" w:rsidRDefault="00453A09" w:rsidP="00453A09">
      <w:pPr>
        <w:pStyle w:val="code"/>
      </w:pPr>
      <w:r w:rsidRPr="000A49AB">
        <w:t xml:space="preserve">    user</w:t>
      </w:r>
      <w:r w:rsidRPr="000A49AB">
        <w:rPr>
          <w:b/>
          <w:bCs/>
          <w:color w:val="000080"/>
        </w:rPr>
        <w:t>.</w:t>
      </w:r>
      <w:r w:rsidRPr="000A49AB">
        <w:t xml:space="preserve">backend </w:t>
      </w:r>
      <w:r w:rsidRPr="000A49AB">
        <w:rPr>
          <w:b/>
          <w:bCs/>
          <w:color w:val="000080"/>
        </w:rPr>
        <w:t>=</w:t>
      </w:r>
      <w:r w:rsidRPr="000A49AB">
        <w:t xml:space="preserve"> </w:t>
      </w:r>
      <w:r w:rsidRPr="000A49AB">
        <w:rPr>
          <w:color w:val="808080"/>
        </w:rPr>
        <w:t>"%s.%s"</w:t>
      </w:r>
      <w:r w:rsidRPr="000A49AB">
        <w:t xml:space="preserve"> </w:t>
      </w:r>
      <w:r w:rsidRPr="000A49AB">
        <w:rPr>
          <w:b/>
          <w:bCs/>
          <w:color w:val="000080"/>
        </w:rPr>
        <w:t>%</w:t>
      </w:r>
      <w:r w:rsidRPr="000A49AB">
        <w:t xml:space="preserve"> </w:t>
      </w:r>
      <w:r w:rsidRPr="000A49AB">
        <w:rPr>
          <w:b/>
          <w:bCs/>
          <w:color w:val="000080"/>
        </w:rPr>
        <w:t>(</w:t>
      </w:r>
      <w:r w:rsidRPr="000A49AB">
        <w:t>backend</w:t>
      </w:r>
      <w:r w:rsidRPr="000A49AB">
        <w:rPr>
          <w:b/>
          <w:bCs/>
          <w:color w:val="000080"/>
        </w:rPr>
        <w:t>.</w:t>
      </w:r>
      <w:r w:rsidRPr="000A49AB">
        <w:t>__module__</w:t>
      </w:r>
      <w:r w:rsidRPr="000A49AB">
        <w:rPr>
          <w:b/>
          <w:bCs/>
          <w:color w:val="000080"/>
        </w:rPr>
        <w:t>,</w:t>
      </w:r>
      <w:r w:rsidRPr="000A49AB">
        <w:t xml:space="preserve"> backend</w:t>
      </w:r>
      <w:r w:rsidRPr="000A49AB">
        <w:rPr>
          <w:b/>
          <w:bCs/>
          <w:color w:val="000080"/>
        </w:rPr>
        <w:t>.</w:t>
      </w:r>
      <w:r w:rsidRPr="000A49AB">
        <w:t>__class__</w:t>
      </w:r>
      <w:r w:rsidRPr="000A49AB">
        <w:rPr>
          <w:b/>
          <w:bCs/>
          <w:color w:val="000080"/>
        </w:rPr>
        <w:t>.</w:t>
      </w:r>
      <w:r w:rsidRPr="000A49AB">
        <w:t>__name__</w:t>
      </w:r>
      <w:r w:rsidRPr="000A49AB">
        <w:rPr>
          <w:b/>
          <w:bCs/>
          <w:color w:val="000080"/>
        </w:rPr>
        <w:t>)</w:t>
      </w:r>
    </w:p>
    <w:p w:rsidR="00453A09" w:rsidRPr="000A49AB" w:rsidRDefault="00453A09" w:rsidP="00453A09">
      <w:pPr>
        <w:pStyle w:val="code"/>
      </w:pPr>
      <w:r w:rsidRPr="000A49AB">
        <w:t xml:space="preserve">    </w:t>
      </w:r>
      <w:r w:rsidRPr="00A50692">
        <w:rPr>
          <w:highlight w:val="green"/>
        </w:rPr>
        <w:t>login</w:t>
      </w:r>
      <w:r w:rsidRPr="000A49AB">
        <w:rPr>
          <w:b/>
          <w:bCs/>
          <w:color w:val="000080"/>
        </w:rPr>
        <w:t>(</w:t>
      </w:r>
      <w:r w:rsidRPr="000A49AB">
        <w:t>request</w:t>
      </w:r>
      <w:r w:rsidRPr="000A49AB">
        <w:rPr>
          <w:b/>
          <w:bCs/>
          <w:color w:val="000080"/>
        </w:rPr>
        <w:t>,</w:t>
      </w:r>
      <w:r w:rsidRPr="000A49AB">
        <w:t xml:space="preserve"> user</w:t>
      </w:r>
      <w:r w:rsidRPr="000A49AB">
        <w:rPr>
          <w:b/>
          <w:bCs/>
          <w:color w:val="000080"/>
        </w:rPr>
        <w:t>)</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rPr>
          <w:color w:val="808080"/>
        </w:rPr>
        <w:t>'REGISTRATION_AUTO_LOGIN'</w:t>
      </w:r>
      <w:r w:rsidRPr="000A49AB">
        <w:rPr>
          <w:b/>
          <w:bCs/>
          <w:color w:val="000080"/>
        </w:rPr>
        <w:t>]</w:t>
      </w:r>
      <w:r w:rsidRPr="000A49AB">
        <w:t xml:space="preserve">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t xml:space="preserve">modified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p>
    <w:p w:rsidR="00453A09" w:rsidRPr="000A49AB" w:rsidRDefault="00453A09" w:rsidP="00453A09">
      <w:pPr>
        <w:pStyle w:val="code"/>
      </w:pPr>
      <w:r w:rsidRPr="000A49AB">
        <w:rPr>
          <w:b/>
          <w:bCs/>
          <w:color w:val="0000FF"/>
        </w:rPr>
        <w:t>if</w:t>
      </w:r>
      <w:r w:rsidRPr="000A49AB">
        <w:t xml:space="preserve"> getattr</w:t>
      </w:r>
      <w:r w:rsidRPr="000A49AB">
        <w:rPr>
          <w:b/>
          <w:bCs/>
          <w:color w:val="000080"/>
        </w:rPr>
        <w:t>(</w:t>
      </w:r>
      <w:r w:rsidRPr="000A49AB">
        <w:t>settings</w:t>
      </w:r>
      <w:r w:rsidRPr="000A49AB">
        <w:rPr>
          <w:b/>
          <w:bCs/>
          <w:color w:val="000080"/>
        </w:rPr>
        <w:t>,</w:t>
      </w:r>
      <w:r w:rsidRPr="000A49AB">
        <w:t xml:space="preserve"> </w:t>
      </w:r>
      <w:r w:rsidRPr="000A49AB">
        <w:rPr>
          <w:color w:val="808080"/>
        </w:rPr>
        <w:t>'REGISTRATION_AUTO_LOGIN'</w:t>
      </w:r>
      <w:r w:rsidRPr="000A49AB">
        <w:rPr>
          <w:b/>
          <w:bCs/>
          <w:color w:val="000080"/>
        </w:rPr>
        <w:t>,</w:t>
      </w:r>
      <w:r w:rsidRPr="000A49AB">
        <w:t xml:space="preserve"> </w:t>
      </w:r>
      <w:r w:rsidRPr="000A49AB">
        <w:rPr>
          <w:b/>
          <w:bCs/>
          <w:color w:val="0000FF"/>
        </w:rPr>
        <w:t>False</w:t>
      </w:r>
      <w:r w:rsidRPr="000A49AB">
        <w:rPr>
          <w:b/>
          <w:bCs/>
          <w:color w:val="000080"/>
        </w:rPr>
        <w:t>):</w:t>
      </w:r>
    </w:p>
    <w:p w:rsidR="00453A09" w:rsidRPr="000A49AB" w:rsidRDefault="00453A09" w:rsidP="00453A09">
      <w:pPr>
        <w:pStyle w:val="code"/>
      </w:pPr>
      <w:r w:rsidRPr="000A49AB">
        <w:t xml:space="preserve">    </w:t>
      </w:r>
      <w:r w:rsidRPr="00A758FE">
        <w:rPr>
          <w:highlight w:val="green"/>
        </w:rPr>
        <w:t>user_activated</w:t>
      </w:r>
      <w:r w:rsidRPr="000A49AB">
        <w:rPr>
          <w:b/>
          <w:bCs/>
          <w:color w:val="000080"/>
        </w:rPr>
        <w:t>.</w:t>
      </w:r>
      <w:r w:rsidRPr="000A49AB">
        <w:t>connect</w:t>
      </w:r>
      <w:r w:rsidRPr="000A49AB">
        <w:rPr>
          <w:b/>
          <w:bCs/>
          <w:color w:val="000080"/>
        </w:rPr>
        <w:t>(</w:t>
      </w:r>
      <w:r w:rsidRPr="00ED667B">
        <w:rPr>
          <w:highlight w:val="green"/>
        </w:rPr>
        <w:t>login_user</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关联信号激活事件和处理函数</w:t>
      </w:r>
    </w:p>
    <w:p w:rsidR="00453A09" w:rsidRDefault="00453A09" w:rsidP="00453A09"/>
    <w:p w:rsidR="00453A09" w:rsidRPr="0071134D" w:rsidRDefault="00453A09" w:rsidP="00453A09">
      <w:pPr>
        <w:rPr>
          <w:i/>
        </w:rPr>
      </w:pPr>
      <w:r>
        <w:rPr>
          <w:rFonts w:hint="eastAsia"/>
          <w:i/>
        </w:rPr>
        <w:t>View</w:t>
      </w:r>
      <w:r w:rsidRPr="0071134D">
        <w:rPr>
          <w:i/>
        </w:rPr>
        <w:t>s.py (site-packages\registration)</w:t>
      </w:r>
    </w:p>
    <w:p w:rsidR="00453A09" w:rsidRPr="004E47D4" w:rsidRDefault="00453A09" w:rsidP="00453A09"/>
    <w:p w:rsidR="00453A09" w:rsidRPr="000A49AB" w:rsidRDefault="00453A09" w:rsidP="00453A09">
      <w:pPr>
        <w:pStyle w:val="code"/>
      </w:pPr>
      <w:r w:rsidRPr="000A49AB">
        <w:rPr>
          <w:color w:val="0000FF"/>
        </w:rPr>
        <w:t>class</w:t>
      </w:r>
      <w:r w:rsidRPr="000A49AB">
        <w:t xml:space="preserve"> RegistrationView</w:t>
      </w:r>
      <w:r w:rsidRPr="000A49AB">
        <w:rPr>
          <w:color w:val="000080"/>
        </w:rPr>
        <w:t>(</w:t>
      </w:r>
      <w:r w:rsidRPr="000A49AB">
        <w:t>BaseRegistrationView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register</w:t>
      </w:r>
      <w:r w:rsidRPr="000A49AB">
        <w:rPr>
          <w:color w:val="000080"/>
        </w:rPr>
        <w:t>(</w:t>
      </w:r>
      <w:r w:rsidRPr="000A49AB">
        <w:t>self</w:t>
      </w:r>
      <w:r w:rsidRPr="000A49AB">
        <w:rPr>
          <w:color w:val="000080"/>
        </w:rPr>
        <w:t>,</w:t>
      </w:r>
      <w:r w:rsidRPr="000A49AB">
        <w:t xml:space="preserve"> form</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 username, email address and password, register a new</w:t>
      </w:r>
    </w:p>
    <w:p w:rsidR="00453A09" w:rsidRPr="000A49AB" w:rsidRDefault="00453A09" w:rsidP="00453A09">
      <w:pPr>
        <w:pStyle w:val="code"/>
        <w:rPr>
          <w:color w:val="FF8000"/>
        </w:rPr>
      </w:pPr>
      <w:r w:rsidRPr="000A49AB">
        <w:rPr>
          <w:color w:val="FF8000"/>
        </w:rPr>
        <w:t xml:space="preserve">        user account, which will initially be inactive.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Along with the new ``User`` object, a new</w:t>
      </w:r>
    </w:p>
    <w:p w:rsidR="00453A09" w:rsidRPr="000A49AB" w:rsidRDefault="00453A09" w:rsidP="00453A09">
      <w:pPr>
        <w:pStyle w:val="code"/>
        <w:rPr>
          <w:color w:val="FF8000"/>
        </w:rPr>
      </w:pPr>
      <w:r w:rsidRPr="000A49AB">
        <w:rPr>
          <w:color w:val="FF8000"/>
        </w:rPr>
        <w:t xml:space="preserve">        ``registration.models.RegistrationProfile`` will be created,</w:t>
      </w:r>
    </w:p>
    <w:p w:rsidR="00453A09" w:rsidRPr="000A49AB" w:rsidRDefault="00453A09" w:rsidP="00453A09">
      <w:pPr>
        <w:pStyle w:val="code"/>
        <w:rPr>
          <w:color w:val="FF8000"/>
        </w:rPr>
      </w:pPr>
      <w:r w:rsidRPr="000A49AB">
        <w:rPr>
          <w:color w:val="FF8000"/>
        </w:rPr>
        <w:t xml:space="preserve">        tied to that ``User``, containing the activation key which</w:t>
      </w:r>
    </w:p>
    <w:p w:rsidR="00453A09" w:rsidRPr="000A49AB" w:rsidRDefault="00453A09" w:rsidP="00453A09">
      <w:pPr>
        <w:pStyle w:val="code"/>
        <w:rPr>
          <w:color w:val="FF8000"/>
        </w:rPr>
      </w:pPr>
      <w:r w:rsidRPr="000A49AB">
        <w:rPr>
          <w:color w:val="FF8000"/>
        </w:rPr>
        <w:t xml:space="preserve">        will be used for this account.</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An email will be sent to the supplied email address; this</w:t>
      </w:r>
    </w:p>
    <w:p w:rsidR="00453A09" w:rsidRPr="000A49AB" w:rsidRDefault="00453A09" w:rsidP="00453A09">
      <w:pPr>
        <w:pStyle w:val="code"/>
        <w:rPr>
          <w:color w:val="FF8000"/>
        </w:rPr>
      </w:pPr>
      <w:r w:rsidRPr="000A49AB">
        <w:rPr>
          <w:color w:val="FF8000"/>
        </w:rPr>
        <w:t xml:space="preserve">        email should contain an activation link. The email will be</w:t>
      </w:r>
    </w:p>
    <w:p w:rsidR="00453A09" w:rsidRPr="000A49AB" w:rsidRDefault="00453A09" w:rsidP="00453A09">
      <w:pPr>
        <w:pStyle w:val="code"/>
        <w:rPr>
          <w:color w:val="FF8000"/>
        </w:rPr>
      </w:pPr>
      <w:r w:rsidRPr="000A49AB">
        <w:rPr>
          <w:color w:val="FF8000"/>
        </w:rPr>
        <w:t xml:space="preserve">        rendered using two templates. See the documentation for</w:t>
      </w:r>
    </w:p>
    <w:p w:rsidR="00453A09" w:rsidRPr="000A49AB" w:rsidRDefault="00453A09" w:rsidP="00453A09">
      <w:pPr>
        <w:pStyle w:val="code"/>
        <w:rPr>
          <w:color w:val="FF8000"/>
        </w:rPr>
      </w:pPr>
      <w:r w:rsidRPr="000A49AB">
        <w:rPr>
          <w:color w:val="FF8000"/>
        </w:rPr>
        <w:t xml:space="preserve">        ``RegistrationProfile.send_activation_email()`` for</w:t>
      </w:r>
    </w:p>
    <w:p w:rsidR="00453A09" w:rsidRPr="000A49AB" w:rsidRDefault="00453A09" w:rsidP="00453A09">
      <w:pPr>
        <w:pStyle w:val="code"/>
        <w:rPr>
          <w:color w:val="FF8000"/>
        </w:rPr>
      </w:pPr>
      <w:r w:rsidRPr="000A49AB">
        <w:rPr>
          <w:color w:val="FF8000"/>
        </w:rPr>
        <w:t xml:space="preserve">        information about these templates and the contexts provided to</w:t>
      </w:r>
    </w:p>
    <w:p w:rsidR="00453A09" w:rsidRPr="000A49AB" w:rsidRDefault="00453A09" w:rsidP="00453A09">
      <w:pPr>
        <w:pStyle w:val="code"/>
        <w:rPr>
          <w:color w:val="FF8000"/>
        </w:rPr>
      </w:pPr>
      <w:r w:rsidRPr="000A49AB">
        <w:rPr>
          <w:color w:val="FF8000"/>
        </w:rPr>
        <w:t xml:space="preserve">        them.</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the ``User`` and ``RegistrationProfile`` are created and</w:t>
      </w:r>
    </w:p>
    <w:p w:rsidR="00453A09" w:rsidRPr="000A49AB" w:rsidRDefault="00453A09" w:rsidP="00453A09">
      <w:pPr>
        <w:pStyle w:val="code"/>
        <w:rPr>
          <w:color w:val="FF8000"/>
        </w:rPr>
      </w:pPr>
      <w:r w:rsidRPr="000A49AB">
        <w:rPr>
          <w:color w:val="FF8000"/>
        </w:rPr>
        <w:t xml:space="preserve">        the activation email is sent, the signal</w:t>
      </w:r>
    </w:p>
    <w:p w:rsidR="00453A09" w:rsidRPr="000A49AB" w:rsidRDefault="00453A09" w:rsidP="00453A09">
      <w:pPr>
        <w:pStyle w:val="code"/>
        <w:rPr>
          <w:color w:val="FF8000"/>
        </w:rPr>
      </w:pPr>
      <w:r w:rsidRPr="000A49AB">
        <w:rPr>
          <w:color w:val="FF8000"/>
        </w:rPr>
        <w:t xml:space="preserve">        ``registration.signals.user_registered`` will be sent, with</w:t>
      </w:r>
    </w:p>
    <w:p w:rsidR="00453A09" w:rsidRPr="000A49AB" w:rsidRDefault="00453A09" w:rsidP="00453A09">
      <w:pPr>
        <w:pStyle w:val="code"/>
        <w:rPr>
          <w:color w:val="FF8000"/>
        </w:rPr>
      </w:pPr>
      <w:r w:rsidRPr="000A49AB">
        <w:rPr>
          <w:color w:val="FF8000"/>
        </w:rPr>
        <w:t xml:space="preserve">        the new ``User`` as the keyword argument ``user`` and the</w:t>
      </w:r>
    </w:p>
    <w:p w:rsidR="00453A09" w:rsidRPr="000A49AB" w:rsidRDefault="00453A09" w:rsidP="00453A09">
      <w:pPr>
        <w:pStyle w:val="code"/>
        <w:rPr>
          <w:color w:val="FF8000"/>
        </w:rPr>
      </w:pPr>
      <w:r w:rsidRPr="000A49AB">
        <w:rPr>
          <w:color w:val="FF8000"/>
        </w:rPr>
        <w:t xml:space="preserv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site </w:t>
      </w:r>
      <w:r w:rsidRPr="000A49AB">
        <w:rPr>
          <w:color w:val="000080"/>
        </w:rPr>
        <w:t>=</w:t>
      </w:r>
      <w:r w:rsidRPr="000A49AB">
        <w:t xml:space="preserve"> get_current_site</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if</w:t>
      </w:r>
      <w:r w:rsidRPr="000A49AB">
        <w:t xml:space="preserve"> hasattr</w:t>
      </w:r>
      <w:r w:rsidRPr="000A49AB">
        <w:rPr>
          <w:color w:val="000080"/>
        </w:rPr>
        <w:t>(</w:t>
      </w:r>
      <w:r w:rsidRPr="000A49AB">
        <w:t>form</w:t>
      </w:r>
      <w:r w:rsidRPr="000A49AB">
        <w:rPr>
          <w:color w:val="000080"/>
        </w:rPr>
        <w:t>,</w:t>
      </w:r>
      <w:r w:rsidRPr="000A49AB">
        <w:t xml:space="preserve"> </w:t>
      </w:r>
      <w:r w:rsidRPr="000A49AB">
        <w:rPr>
          <w:color w:val="808080"/>
        </w:rPr>
        <w:t>'save'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form</w:t>
      </w:r>
      <w:r w:rsidRPr="000A49AB">
        <w:rPr>
          <w:color w:val="000080"/>
        </w:rPr>
        <w:t>.</w:t>
      </w:r>
      <w:r w:rsidRPr="000A49AB">
        <w:t>save</w:t>
      </w:r>
      <w:r w:rsidRPr="000A49AB">
        <w:rPr>
          <w:color w:val="000080"/>
        </w:rPr>
        <w:t>()</w:t>
      </w:r>
    </w:p>
    <w:p w:rsidR="00453A09" w:rsidRPr="000A49AB" w:rsidRDefault="00453A09" w:rsidP="00453A09">
      <w:pPr>
        <w:pStyle w:val="code"/>
      </w:pPr>
      <w:r w:rsidRPr="000A49AB">
        <w:t xml:space="preserve">        </w:t>
      </w:r>
      <w:r w:rsidRPr="000A49AB">
        <w:rPr>
          <w:color w:val="0000FF"/>
        </w:rPr>
        <w:t>else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w:t>
      </w:r>
      <w:r w:rsidRPr="000A49AB">
        <w:rPr>
          <w:color w:val="000080"/>
        </w:rPr>
        <w:t>(</w:t>
      </w:r>
      <w:r w:rsidRPr="000A49AB">
        <w:t>UserModel</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create_user</w:t>
      </w:r>
      <w:r w:rsidRPr="000A49AB">
        <w:rPr>
          <w:color w:val="000080"/>
        </w:rPr>
        <w:t>(**</w:t>
      </w:r>
      <w:r w:rsidRPr="000A49AB">
        <w:t>form</w:t>
      </w:r>
      <w:r w:rsidRPr="000A49AB">
        <w:rPr>
          <w:color w:val="000080"/>
        </w:rPr>
        <w:t>.</w:t>
      </w:r>
      <w:r w:rsidRPr="000A49AB">
        <w:t>cleaned_data</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new_user </w:t>
      </w:r>
      <w:r w:rsidRPr="000A49AB">
        <w:rPr>
          <w:color w:val="000080"/>
        </w:rPr>
        <w:t>=</w:t>
      </w:r>
      <w:r w:rsidRPr="000A49AB">
        <w:t xml:space="preserve"> RegistrationProfile</w:t>
      </w:r>
      <w:r w:rsidRPr="000A49AB">
        <w:rPr>
          <w:color w:val="000080"/>
        </w:rPr>
        <w:t>.</w:t>
      </w:r>
      <w:r w:rsidRPr="000A49AB">
        <w:t>objects</w:t>
      </w:r>
      <w:r w:rsidRPr="000A49AB">
        <w:rPr>
          <w:color w:val="000080"/>
        </w:rPr>
        <w:t>.</w:t>
      </w:r>
      <w:r w:rsidRPr="000A49AB">
        <w:t>create_inactive_user</w:t>
      </w:r>
      <w:r w:rsidRPr="000A49AB">
        <w:rPr>
          <w:color w:val="000080"/>
        </w:rPr>
        <w:t>(</w:t>
      </w:r>
    </w:p>
    <w:p w:rsidR="00453A09" w:rsidRPr="000A49AB" w:rsidRDefault="00453A09" w:rsidP="00453A09">
      <w:pPr>
        <w:pStyle w:val="code"/>
      </w:pPr>
      <w:r w:rsidRPr="000A49AB">
        <w:t xml:space="preserve">            new_user</w:t>
      </w:r>
      <w:r w:rsidRPr="000A49AB">
        <w:rPr>
          <w:color w:val="000080"/>
        </w:rPr>
        <w:t>=</w:t>
      </w:r>
      <w:r w:rsidRPr="000A49AB">
        <w:t>new_user_instance</w:t>
      </w:r>
      <w:r w:rsidRPr="000A49AB">
        <w:rPr>
          <w:color w:val="000080"/>
        </w:rPr>
        <w:t>,</w:t>
      </w:r>
    </w:p>
    <w:p w:rsidR="00453A09" w:rsidRPr="000A49AB" w:rsidRDefault="00453A09" w:rsidP="00453A09">
      <w:pPr>
        <w:pStyle w:val="code"/>
      </w:pPr>
      <w:r w:rsidRPr="000A49AB">
        <w:t xml:space="preserve">            site</w:t>
      </w:r>
      <w:r w:rsidRPr="000A49AB">
        <w:rPr>
          <w:color w:val="000080"/>
        </w:rPr>
        <w:t>=</w:t>
      </w:r>
      <w:r w:rsidRPr="000A49AB">
        <w:t>site</w:t>
      </w:r>
      <w:r w:rsidRPr="000A49AB">
        <w:rPr>
          <w:color w:val="000080"/>
        </w:rPr>
        <w:t>,</w:t>
      </w:r>
    </w:p>
    <w:p w:rsidR="00453A09" w:rsidRPr="000A49AB" w:rsidRDefault="00453A09" w:rsidP="00453A09">
      <w:pPr>
        <w:pStyle w:val="code"/>
      </w:pPr>
      <w:r w:rsidRPr="000A49AB">
        <w:t xml:space="preserve">            send_email</w:t>
      </w:r>
      <w:r w:rsidRPr="000A49AB">
        <w:rPr>
          <w:color w:val="000080"/>
        </w:rPr>
        <w:t>=</w:t>
      </w:r>
      <w:r w:rsidRPr="000A49AB">
        <w:t>self</w:t>
      </w:r>
      <w:r w:rsidRPr="000A49AB">
        <w:rPr>
          <w:color w:val="000080"/>
        </w:rPr>
        <w:t>.</w:t>
      </w:r>
      <w:r w:rsidRPr="000A49AB">
        <w:t>SEND_ACTIVATION_EMAIL</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80"/>
        </w:rPr>
        <w:t>)</w:t>
      </w:r>
    </w:p>
    <w:p w:rsidR="00453A09" w:rsidRPr="000A49AB" w:rsidRDefault="00453A09" w:rsidP="00453A09">
      <w:pPr>
        <w:pStyle w:val="code"/>
      </w:pPr>
      <w:r w:rsidRPr="000A49AB">
        <w:t xml:space="preserve">        signals</w:t>
      </w:r>
      <w:r w:rsidRPr="000A49AB">
        <w:rPr>
          <w:color w:val="000080"/>
        </w:rPr>
        <w:t>.</w:t>
      </w:r>
      <w:r w:rsidRPr="0016471E">
        <w:rPr>
          <w:highlight w:val="green"/>
        </w:rPr>
        <w:t>user_registered</w:t>
      </w:r>
      <w:r w:rsidRPr="000A49AB">
        <w:rPr>
          <w:color w:val="000080"/>
        </w:rPr>
        <w:t>.</w:t>
      </w:r>
      <w:r w:rsidRPr="00747182">
        <w:rPr>
          <w:highlight w:val="green"/>
        </w:rPr>
        <w:t>send</w:t>
      </w:r>
      <w:r w:rsidRPr="000A49AB">
        <w:rPr>
          <w:color w:val="000080"/>
        </w:rPr>
        <w:t>(</w:t>
      </w:r>
      <w:r w:rsidRPr="00747182">
        <w:rPr>
          <w:highlight w:val="yellow"/>
        </w:rPr>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w:t>
      </w:r>
      <w:r w:rsidRPr="00747182">
        <w:rPr>
          <w:highlight w:val="yellow"/>
        </w:rPr>
        <w:t>user</w:t>
      </w:r>
      <w:r w:rsidRPr="000A49AB">
        <w:rPr>
          <w:color w:val="000080"/>
        </w:rPr>
        <w:t>=</w:t>
      </w:r>
      <w:r w:rsidRPr="000A49AB">
        <w:t>new_user</w:t>
      </w:r>
      <w:r w:rsidRPr="000A49AB">
        <w:rPr>
          <w:color w:val="000080"/>
        </w:rPr>
        <w:t>,</w:t>
      </w:r>
    </w:p>
    <w:p w:rsidR="00453A09" w:rsidRPr="000A49AB" w:rsidRDefault="00453A09" w:rsidP="00453A09">
      <w:pPr>
        <w:pStyle w:val="code"/>
      </w:pPr>
      <w:r w:rsidRPr="000A49AB">
        <w:t xml:space="preserve">                                     </w:t>
      </w:r>
      <w:r w:rsidRPr="00747182">
        <w:rPr>
          <w:highlight w:val="yellow"/>
        </w:rPr>
        <w:t>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new_user</w:t>
      </w:r>
    </w:p>
    <w:p w:rsidR="00453A09" w:rsidRPr="000A49AB" w:rsidRDefault="00453A09" w:rsidP="00453A09">
      <w:pPr>
        <w:pStyle w:val="code"/>
      </w:pPr>
    </w:p>
    <w:p w:rsidR="00453A09" w:rsidRPr="000A49AB" w:rsidRDefault="00453A09" w:rsidP="00453A09">
      <w:pPr>
        <w:pStyle w:val="code"/>
      </w:pPr>
      <w:r w:rsidRPr="000A49AB">
        <w:rPr>
          <w:color w:val="0000FF"/>
        </w:rPr>
        <w:t>class</w:t>
      </w:r>
      <w:r w:rsidRPr="000A49AB">
        <w:t xml:space="preserve"> ActivationView</w:t>
      </w:r>
      <w:r w:rsidRPr="000A49AB">
        <w:rPr>
          <w:color w:val="000080"/>
        </w:rPr>
        <w:t>(</w:t>
      </w:r>
      <w:r w:rsidRPr="000A49AB">
        <w:t>BaseActivationView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activate</w:t>
      </w:r>
      <w:r w:rsidRPr="000A49AB">
        <w:rPr>
          <w:color w:val="000080"/>
        </w:rPr>
        <w:t>(</w:t>
      </w:r>
      <w:r w:rsidRPr="000A49AB">
        <w:t>self</w:t>
      </w:r>
      <w:r w:rsidRPr="000A49AB">
        <w:rPr>
          <w:color w:val="000080"/>
        </w:rPr>
        <w:t>,</w:t>
      </w:r>
      <w:r w:rsidRPr="000A49AB">
        <w:t xml:space="preserve"> </w:t>
      </w:r>
      <w:r w:rsidRPr="000A49AB">
        <w:rPr>
          <w:color w:val="000080"/>
        </w:rPr>
        <w:t>*</w:t>
      </w:r>
      <w:r w:rsidRPr="000A49AB">
        <w:t>args</w:t>
      </w:r>
      <w:r w:rsidRPr="000A49AB">
        <w:rPr>
          <w:color w:val="000080"/>
        </w:rPr>
        <w:t>,</w:t>
      </w:r>
      <w:r w:rsidRPr="000A49AB">
        <w:t xml:space="preserve"> </w:t>
      </w:r>
      <w:r w:rsidRPr="000A49AB">
        <w:rPr>
          <w:color w:val="000080"/>
        </w:rPr>
        <w:t>**</w:t>
      </w:r>
      <w:r w:rsidRPr="000A49AB">
        <w:t>kwargs</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an an activation key, look up and activate the user</w:t>
      </w:r>
    </w:p>
    <w:p w:rsidR="00453A09" w:rsidRPr="000A49AB" w:rsidRDefault="00453A09" w:rsidP="00453A09">
      <w:pPr>
        <w:pStyle w:val="code"/>
        <w:rPr>
          <w:color w:val="FF8000"/>
        </w:rPr>
      </w:pPr>
      <w:r w:rsidRPr="000A49AB">
        <w:rPr>
          <w:color w:val="FF8000"/>
        </w:rPr>
        <w:t xml:space="preserve">        account corresponding to that key (if possible).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successful activation, the signal</w:t>
      </w:r>
    </w:p>
    <w:p w:rsidR="00453A09" w:rsidRPr="000A49AB" w:rsidRDefault="00453A09" w:rsidP="00453A09">
      <w:pPr>
        <w:pStyle w:val="code"/>
        <w:rPr>
          <w:color w:val="FF8000"/>
        </w:rPr>
      </w:pPr>
      <w:r w:rsidRPr="000A49AB">
        <w:rPr>
          <w:color w:val="FF8000"/>
        </w:rPr>
        <w:t xml:space="preserve">        ``registration.signals.user_activated`` will be sent, with the</w:t>
      </w:r>
    </w:p>
    <w:p w:rsidR="00453A09" w:rsidRPr="000A49AB" w:rsidRDefault="00453A09" w:rsidP="00453A09">
      <w:pPr>
        <w:pStyle w:val="code"/>
        <w:rPr>
          <w:color w:val="FF8000"/>
        </w:rPr>
      </w:pPr>
      <w:r w:rsidRPr="000A49AB">
        <w:rPr>
          <w:color w:val="FF8000"/>
        </w:rPr>
        <w:t xml:space="preserve">        newly activated ``User`` as the keyword argument ``user`` and</w:t>
      </w:r>
    </w:p>
    <w:p w:rsidR="00453A09" w:rsidRPr="000A49AB" w:rsidRDefault="00453A09" w:rsidP="00453A09">
      <w:pPr>
        <w:pStyle w:val="code"/>
        <w:rPr>
          <w:color w:val="FF8000"/>
        </w:rPr>
      </w:pPr>
      <w:r w:rsidRPr="000A49AB">
        <w:rPr>
          <w:color w:val="FF8000"/>
        </w:rPr>
        <w:t xml:space="preserve">        the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activation_key </w:t>
      </w:r>
      <w:r w:rsidRPr="000A49AB">
        <w:rPr>
          <w:color w:val="000080"/>
        </w:rPr>
        <w:t>=</w:t>
      </w:r>
      <w:r w:rsidRPr="000A49AB">
        <w:t xml:space="preserve"> kwargs</w:t>
      </w:r>
      <w:r w:rsidRPr="000A49AB">
        <w:rPr>
          <w:color w:val="000080"/>
        </w:rPr>
        <w:t>.</w:t>
      </w:r>
      <w:r w:rsidRPr="000A49AB">
        <w:t>get</w:t>
      </w:r>
      <w:r w:rsidRPr="000A49AB">
        <w:rPr>
          <w:color w:val="000080"/>
        </w:rPr>
        <w:t>(</w:t>
      </w:r>
      <w:r w:rsidRPr="000A49AB">
        <w:rPr>
          <w:color w:val="808080"/>
        </w:rPr>
        <w:t>'activation_key'</w:t>
      </w:r>
      <w:r w:rsidRPr="000A49AB">
        <w:rPr>
          <w:color w:val="000080"/>
        </w:rPr>
        <w:t>,</w:t>
      </w:r>
      <w:r w:rsidRPr="000A49AB">
        <w:t xml:space="preserve"> </w:t>
      </w:r>
      <w:r w:rsidRPr="000A49AB">
        <w:rPr>
          <w:color w:val="808080"/>
        </w:rPr>
        <w:t>''</w:t>
      </w:r>
      <w:r w:rsidRPr="000A49AB">
        <w:rPr>
          <w:color w:val="000080"/>
        </w:rPr>
        <w:t>)</w:t>
      </w:r>
    </w:p>
    <w:p w:rsidR="00453A09" w:rsidRPr="000A49AB" w:rsidRDefault="00453A09" w:rsidP="00453A09">
      <w:pPr>
        <w:pStyle w:val="code"/>
      </w:pPr>
      <w:r w:rsidRPr="000A49AB">
        <w:t xml:space="preserve">        activated_user </w:t>
      </w:r>
      <w:r w:rsidRPr="000A49AB">
        <w:rPr>
          <w:color w:val="000080"/>
        </w:rPr>
        <w:t>=</w:t>
      </w:r>
      <w:r w:rsidRPr="000A49AB">
        <w:t xml:space="preserve"> </w:t>
      </w:r>
      <w:r w:rsidRPr="000A49AB">
        <w:rPr>
          <w:color w:val="000080"/>
        </w:rPr>
        <w:t>(</w:t>
      </w:r>
      <w:r w:rsidRPr="000A49AB">
        <w:t>RegistrationProfile</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activate_user</w:t>
      </w:r>
      <w:r w:rsidRPr="000A49AB">
        <w:rPr>
          <w:color w:val="000080"/>
        </w:rPr>
        <w:t>(</w:t>
      </w:r>
      <w:r w:rsidRPr="000A49AB">
        <w:t>activation_key</w:t>
      </w:r>
      <w:r w:rsidRPr="000A49AB">
        <w:rPr>
          <w:color w:val="000080"/>
        </w:rPr>
        <w:t>))</w:t>
      </w:r>
    </w:p>
    <w:p w:rsidR="00453A09" w:rsidRPr="000A49AB" w:rsidRDefault="00453A09" w:rsidP="00453A09">
      <w:pPr>
        <w:pStyle w:val="code"/>
      </w:pPr>
      <w:r w:rsidRPr="000A49AB">
        <w:t xml:space="preserve">        </w:t>
      </w:r>
      <w:r w:rsidRPr="000A49AB">
        <w:rPr>
          <w:color w:val="0000FF"/>
        </w:rPr>
        <w:t>if</w:t>
      </w:r>
      <w:r w:rsidRPr="000A49AB">
        <w:t xml:space="preserve"> activated_user</w:t>
      </w:r>
      <w:r w:rsidRPr="000A49AB">
        <w:rPr>
          <w:color w:val="000080"/>
        </w:rPr>
        <w:t>:</w:t>
      </w:r>
    </w:p>
    <w:p w:rsidR="00453A09" w:rsidRPr="000A49AB" w:rsidRDefault="00453A09" w:rsidP="00453A09">
      <w:pPr>
        <w:pStyle w:val="code"/>
      </w:pPr>
      <w:r w:rsidRPr="000A49AB">
        <w:t xml:space="preserve">            signals</w:t>
      </w:r>
      <w:r w:rsidRPr="00701006">
        <w:rPr>
          <w:color w:val="000080"/>
          <w:highlight w:val="green"/>
        </w:rPr>
        <w:t>.</w:t>
      </w:r>
      <w:r w:rsidRPr="00701006">
        <w:rPr>
          <w:highlight w:val="green"/>
        </w:rPr>
        <w:t>user_activated</w:t>
      </w:r>
      <w:r w:rsidRPr="000A49AB">
        <w:rPr>
          <w:color w:val="000080"/>
        </w:rPr>
        <w:t>.</w:t>
      </w:r>
      <w:r w:rsidRPr="00747182">
        <w:rPr>
          <w:highlight w:val="green"/>
        </w:rPr>
        <w:t>send</w:t>
      </w:r>
      <w:r w:rsidRPr="000A49AB">
        <w:rPr>
          <w:color w:val="000080"/>
        </w:rPr>
        <w:t>(</w:t>
      </w:r>
      <w:r w:rsidRPr="000A49AB">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user</w:t>
      </w:r>
      <w:r w:rsidRPr="000A49AB">
        <w:rPr>
          <w:color w:val="000080"/>
        </w:rPr>
        <w:t>=</w:t>
      </w:r>
      <w:r w:rsidRPr="000A49AB">
        <w:t>activated_user</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activated_user</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get_success_url</w:t>
      </w:r>
      <w:r w:rsidRPr="000A49AB">
        <w:rPr>
          <w:color w:val="000080"/>
        </w:rPr>
        <w:t>(</w:t>
      </w:r>
      <w:r w:rsidRPr="000A49AB">
        <w:t>self</w:t>
      </w:r>
      <w:r w:rsidRPr="000A49AB">
        <w:rPr>
          <w:color w:val="000080"/>
        </w:rPr>
        <w:t>,</w:t>
      </w:r>
      <w:r w:rsidRPr="000A49AB">
        <w:t xml:space="preserve"> user</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w:t>
      </w:r>
      <w:r w:rsidRPr="000A49AB">
        <w:rPr>
          <w:color w:val="000080"/>
        </w:rPr>
        <w:t>(</w:t>
      </w:r>
      <w:r w:rsidRPr="000A49AB">
        <w:rPr>
          <w:color w:val="808080"/>
        </w:rPr>
        <w:t>'registration_activation_complete'</w:t>
      </w:r>
      <w:r w:rsidRPr="000A49AB">
        <w:rPr>
          <w:color w:val="000080"/>
        </w:rPr>
        <w:t>,</w:t>
      </w:r>
      <w:r w:rsidRPr="000A49AB">
        <w:t xml:space="preserve"> </w:t>
      </w:r>
      <w:r w:rsidRPr="000A49AB">
        <w:rPr>
          <w:color w:val="000080"/>
        </w:rPr>
        <w:t>(),</w:t>
      </w:r>
      <w:r w:rsidRPr="000A49AB">
        <w:t xml:space="preserve"> </w:t>
      </w:r>
      <w:r w:rsidRPr="000A49AB">
        <w:rPr>
          <w:color w:val="000080"/>
        </w:rPr>
        <w:t>{})</w:t>
      </w:r>
    </w:p>
    <w:p w:rsidR="00453A09" w:rsidRDefault="00453A09" w:rsidP="00453A09"/>
    <w:p w:rsidR="00453A09" w:rsidRDefault="00453A09" w:rsidP="00453A09"/>
    <w:p w:rsidR="00453A09" w:rsidRDefault="00453A09" w:rsidP="00453A09">
      <w:pPr>
        <w:pStyle w:val="3"/>
        <w:ind w:firstLine="883"/>
      </w:pPr>
      <w:r>
        <w:rPr>
          <w:rFonts w:hint="eastAsia"/>
        </w:rPr>
        <w:t>django</w:t>
      </w:r>
      <w:r>
        <w:rPr>
          <w:rFonts w:hint="eastAsia"/>
        </w:rPr>
        <w:t>中常用信号</w:t>
      </w:r>
    </w:p>
    <w:p w:rsidR="00453A09" w:rsidRDefault="00453A09" w:rsidP="00453A09"/>
    <w:p w:rsidR="00453A09" w:rsidRDefault="001D4B26" w:rsidP="00453A09">
      <w:hyperlink r:id="rId168" w:anchor="post-save" w:history="1">
        <w:r w:rsidR="00453A09" w:rsidRPr="00C402EF">
          <w:rPr>
            <w:rStyle w:val="aa"/>
          </w:rPr>
          <w:t>https://docs.djangoproject.com/en/1.8/ref/signals/#post-save</w:t>
        </w:r>
      </w:hyperlink>
    </w:p>
    <w:p w:rsidR="00453A09" w:rsidRDefault="001D4B26" w:rsidP="00453A09">
      <w:hyperlink r:id="rId169" w:anchor="pre-save" w:history="1">
        <w:r w:rsidR="00453A09" w:rsidRPr="00BA605F">
          <w:rPr>
            <w:rStyle w:val="aa"/>
          </w:rPr>
          <w:t>https://docs.djangoproject.com/en/1.8/ref/signals/#pre-save</w:t>
        </w:r>
      </w:hyperlink>
    </w:p>
    <w:p w:rsidR="00453A09" w:rsidRPr="0061022E" w:rsidRDefault="00453A09" w:rsidP="00453A09"/>
    <w:p w:rsidR="00453A09" w:rsidRDefault="00453A09" w:rsidP="00453A09">
      <w:pPr>
        <w:pStyle w:val="3"/>
        <w:ind w:firstLine="883"/>
      </w:pPr>
      <w:r>
        <w:rPr>
          <w:rFonts w:hint="eastAsia"/>
        </w:rPr>
        <w:t>参考文档</w:t>
      </w:r>
    </w:p>
    <w:p w:rsidR="00453A09" w:rsidRPr="002F5F16" w:rsidRDefault="001D4B26" w:rsidP="000203EA">
      <w:pPr>
        <w:pStyle w:val="a4"/>
        <w:numPr>
          <w:ilvl w:val="0"/>
          <w:numId w:val="5"/>
        </w:numPr>
      </w:pPr>
      <w:hyperlink r:id="rId170" w:history="1">
        <w:r w:rsidR="00453A09" w:rsidRPr="002F5F16">
          <w:rPr>
            <w:rStyle w:val="aa"/>
          </w:rPr>
          <w:t>django</w:t>
        </w:r>
        <w:r w:rsidR="00453A09" w:rsidRPr="002F5F16">
          <w:rPr>
            <w:rStyle w:val="aa"/>
          </w:rPr>
          <w:t>拾遗之</w:t>
        </w:r>
        <w:r w:rsidR="00453A09" w:rsidRPr="002F5F16">
          <w:rPr>
            <w:rStyle w:val="aa"/>
          </w:rPr>
          <w:t>signal</w:t>
        </w:r>
      </w:hyperlink>
    </w:p>
    <w:p w:rsidR="00453A09" w:rsidRDefault="00453A09" w:rsidP="00453A09">
      <w:pPr>
        <w:pStyle w:val="2"/>
        <w:ind w:firstLine="522"/>
      </w:pPr>
      <w:r>
        <w:rPr>
          <w:rFonts w:hint="eastAsia"/>
        </w:rPr>
        <w:t>Search Query</w:t>
      </w:r>
    </w:p>
    <w:p w:rsidR="00453A09" w:rsidRPr="00802B7C" w:rsidRDefault="00453A09" w:rsidP="00453A09">
      <w:bookmarkStart w:id="49" w:name="_Toc476467717"/>
      <w:r w:rsidRPr="00802B7C">
        <w:rPr>
          <w:rFonts w:hint="eastAsia"/>
        </w:rPr>
        <w:t>028 Distinct Random QuerySets</w:t>
      </w:r>
      <w:bookmarkEnd w:id="49"/>
    </w:p>
    <w:p w:rsidR="00453A09" w:rsidRDefault="00453A09" w:rsidP="00453A09"/>
    <w:p w:rsidR="00453A09" w:rsidRPr="00DA3E0F" w:rsidRDefault="00453A09" w:rsidP="00453A09">
      <w:pPr>
        <w:pStyle w:val="2"/>
        <w:ind w:firstLine="522"/>
      </w:pPr>
      <w:r>
        <w:rPr>
          <w:rFonts w:hint="eastAsia"/>
        </w:rPr>
        <w:t>Formset</w:t>
      </w:r>
    </w:p>
    <w:p w:rsidR="00453A09" w:rsidRPr="00167596" w:rsidRDefault="00453A09" w:rsidP="00453A09">
      <w:bookmarkStart w:id="50" w:name="_Toc476467686"/>
      <w:r w:rsidRPr="00167596">
        <w:rPr>
          <w:rFonts w:hint="eastAsia"/>
        </w:rPr>
        <w:t xml:space="preserve">019 </w:t>
      </w:r>
      <w:r w:rsidRPr="00167596">
        <w:t>F</w:t>
      </w:r>
      <w:r w:rsidRPr="00167596">
        <w:rPr>
          <w:rFonts w:hint="eastAsia"/>
        </w:rPr>
        <w:t>ormset for Inventory</w:t>
      </w:r>
      <w:bookmarkEnd w:id="50"/>
    </w:p>
    <w:p w:rsidR="00453A09" w:rsidRDefault="00453A09" w:rsidP="00453A09"/>
    <w:p w:rsidR="00453A09" w:rsidRDefault="00453A09" w:rsidP="00453A09">
      <w:pPr>
        <w:pStyle w:val="2"/>
        <w:ind w:firstLine="522"/>
      </w:pPr>
      <w:r>
        <w:rPr>
          <w:rFonts w:hint="eastAsia"/>
        </w:rPr>
        <w:t>LoginRequired</w:t>
      </w:r>
    </w:p>
    <w:p w:rsidR="00453A09" w:rsidRPr="005C3C45" w:rsidRDefault="00453A09" w:rsidP="00453A09">
      <w:bookmarkStart w:id="51" w:name="_Toc476467691"/>
      <w:r w:rsidRPr="005C3C45">
        <w:rPr>
          <w:rFonts w:hint="eastAsia"/>
        </w:rPr>
        <w:t xml:space="preserve">020 </w:t>
      </w:r>
      <w:r w:rsidRPr="005C3C45">
        <w:t>L</w:t>
      </w:r>
      <w:r w:rsidRPr="005C3C45">
        <w:rPr>
          <w:rFonts w:hint="eastAsia"/>
        </w:rPr>
        <w:t>ogin Required Mixins</w:t>
      </w:r>
      <w:bookmarkEnd w:id="51"/>
    </w:p>
    <w:p w:rsidR="00453A09" w:rsidRDefault="00453A09" w:rsidP="00453A09"/>
    <w:p w:rsidR="00453A09" w:rsidRDefault="00453A09" w:rsidP="00453A09"/>
    <w:p w:rsidR="00453A09" w:rsidRDefault="00453A09" w:rsidP="00453A09">
      <w:pPr>
        <w:pStyle w:val="2"/>
        <w:ind w:firstLine="522"/>
      </w:pPr>
      <w:r>
        <w:rPr>
          <w:rFonts w:hint="eastAsia"/>
        </w:rPr>
        <w:t>Django Message</w:t>
      </w:r>
    </w:p>
    <w:p w:rsidR="00453A09" w:rsidRPr="00B46733" w:rsidRDefault="00453A09" w:rsidP="00453A09">
      <w:bookmarkStart w:id="52" w:name="_Toc476467695"/>
      <w:bookmarkStart w:id="53" w:name="OLE_LINK133"/>
      <w:bookmarkStart w:id="54" w:name="OLE_LINK134"/>
      <w:r w:rsidRPr="00B46733">
        <w:rPr>
          <w:rFonts w:hint="eastAsia"/>
        </w:rPr>
        <w:t>021 Django Message</w:t>
      </w:r>
      <w:bookmarkEnd w:id="52"/>
    </w:p>
    <w:bookmarkEnd w:id="53"/>
    <w:bookmarkEnd w:id="54"/>
    <w:p w:rsidR="00453A09" w:rsidRDefault="00453A09" w:rsidP="00453A09"/>
    <w:p w:rsidR="00453A09" w:rsidRDefault="00453A09" w:rsidP="00453A09">
      <w:pPr>
        <w:pStyle w:val="2"/>
        <w:ind w:firstLine="522"/>
      </w:pPr>
      <w:r>
        <w:rPr>
          <w:rFonts w:hint="eastAsia"/>
        </w:rPr>
        <w:t>Django Session</w:t>
      </w:r>
    </w:p>
    <w:p w:rsidR="00453A09" w:rsidRPr="009722D6" w:rsidRDefault="00453A09" w:rsidP="00453A09">
      <w:bookmarkStart w:id="55" w:name="_Toc476467749"/>
      <w:r w:rsidRPr="009722D6">
        <w:rPr>
          <w:rFonts w:hint="eastAsia"/>
        </w:rPr>
        <w:t xml:space="preserve">040 </w:t>
      </w:r>
      <w:r w:rsidRPr="009722D6">
        <w:t>D</w:t>
      </w:r>
      <w:r w:rsidRPr="009722D6">
        <w:rPr>
          <w:rFonts w:hint="eastAsia"/>
        </w:rPr>
        <w:t>jango sessions</w:t>
      </w:r>
      <w:bookmarkEnd w:id="55"/>
    </w:p>
    <w:p w:rsidR="00453A09" w:rsidRPr="009722D6" w:rsidRDefault="00453A09" w:rsidP="00453A09"/>
    <w:p w:rsidR="00453A09" w:rsidRDefault="00453A09" w:rsidP="00453A09">
      <w:pPr>
        <w:pStyle w:val="2"/>
        <w:ind w:firstLine="522"/>
      </w:pPr>
      <w:r>
        <w:rPr>
          <w:rFonts w:hint="eastAsia"/>
        </w:rPr>
        <w:t>CBV</w:t>
      </w:r>
    </w:p>
    <w:p w:rsidR="00453A09" w:rsidRDefault="00453A09" w:rsidP="00453A09"/>
    <w:p w:rsidR="00453A09" w:rsidRDefault="001D4B26" w:rsidP="00453A09">
      <w:hyperlink r:id="rId171" w:anchor="detail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/#detailview</w:t>
        </w:r>
      </w:hyperlink>
    </w:p>
    <w:p w:rsidR="00453A09" w:rsidRPr="0081100C" w:rsidRDefault="001D4B26" w:rsidP="00453A09">
      <w:pPr>
        <w:rPr>
          <w:color w:val="0000FF" w:themeColor="hyperlink"/>
          <w:u w:val="single"/>
        </w:rPr>
      </w:pPr>
      <w:hyperlink r:id="rId172" w:anchor="list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/#listview</w:t>
        </w:r>
      </w:hyperlink>
    </w:p>
    <w:bookmarkStart w:id="56" w:name="OLE_LINK198"/>
    <w:bookmarkStart w:id="57" w:name="OLE_LINK199"/>
    <w:p w:rsidR="00453A09" w:rsidRDefault="00453A09" w:rsidP="00453A09">
      <w:r>
        <w:fldChar w:fldCharType="begin"/>
      </w:r>
      <w:r>
        <w:instrText xml:space="preserve"> HYPERLINK "https://docs.djangoproject.com/en/1.8/ref/class-based-views/base/" \l "view" </w:instrText>
      </w:r>
      <w:r>
        <w:fldChar w:fldCharType="separate"/>
      </w:r>
      <w:r w:rsidRPr="00AE2C92">
        <w:rPr>
          <w:rStyle w:val="aa"/>
        </w:rPr>
        <w:t>https://docs.djangoproject.com/en/1.8/ref/class-based-views/base/#view</w:t>
      </w:r>
      <w:r>
        <w:rPr>
          <w:rStyle w:val="aa"/>
        </w:rPr>
        <w:fldChar w:fldCharType="end"/>
      </w:r>
    </w:p>
    <w:bookmarkEnd w:id="56"/>
    <w:bookmarkEnd w:id="57"/>
    <w:p w:rsidR="00453A09" w:rsidRDefault="00453A09" w:rsidP="00453A09">
      <w:pPr>
        <w:rPr>
          <w:rStyle w:val="aa"/>
          <w:color w:val="FF0000"/>
        </w:rPr>
      </w:pPr>
      <w:r>
        <w:fldChar w:fldCharType="begin"/>
      </w:r>
      <w:r>
        <w:instrText xml:space="preserve"> HYPERLINK "https://docs.djangoproject.com/en/1.8/ref/class-based-views/generic-editing/" \l "createview" </w:instrText>
      </w:r>
      <w:r>
        <w:fldChar w:fldCharType="separate"/>
      </w:r>
      <w:r w:rsidRPr="00AD35D3">
        <w:rPr>
          <w:rStyle w:val="aa"/>
        </w:rPr>
        <w:t>https://docs.djangoproject.com/en/1.8/ref/class-based-views/generic-</w:t>
      </w:r>
      <w:r w:rsidRPr="00507E1D">
        <w:rPr>
          <w:rStyle w:val="aa"/>
          <w:highlight w:val="green"/>
        </w:rPr>
        <w:t>editing</w:t>
      </w:r>
      <w:r w:rsidRPr="00AD35D3">
        <w:rPr>
          <w:rStyle w:val="aa"/>
        </w:rPr>
        <w:t>/#</w:t>
      </w:r>
      <w:r w:rsidRPr="003902AB">
        <w:rPr>
          <w:rStyle w:val="aa"/>
          <w:color w:val="FF0000"/>
        </w:rPr>
        <w:t>createview</w:t>
      </w:r>
      <w:r>
        <w:rPr>
          <w:rStyle w:val="aa"/>
          <w:color w:val="FF0000"/>
        </w:rPr>
        <w:fldChar w:fldCharType="end"/>
      </w:r>
    </w:p>
    <w:p w:rsidR="00453A09" w:rsidRPr="00881301" w:rsidRDefault="001D4B26" w:rsidP="00453A09">
      <w:pPr>
        <w:rPr>
          <w:rStyle w:val="aa"/>
          <w:color w:val="auto"/>
          <w:u w:val="none"/>
        </w:rPr>
      </w:pPr>
      <w:hyperlink r:id="rId173" w:anchor="formview" w:history="1">
        <w:r w:rsidR="00453A09" w:rsidRPr="00AD35D3">
          <w:rPr>
            <w:rStyle w:val="aa"/>
          </w:rPr>
          <w:t>https://docs.djangoproject.com/en/1.8/ref/class-based-views/generic-</w:t>
        </w:r>
        <w:r w:rsidR="00453A09" w:rsidRPr="00881301">
          <w:rPr>
            <w:rStyle w:val="aa"/>
            <w:highlight w:val="green"/>
          </w:rPr>
          <w:t>editing</w:t>
        </w:r>
        <w:r w:rsidR="00453A09" w:rsidRPr="00AD35D3">
          <w:rPr>
            <w:rStyle w:val="aa"/>
          </w:rPr>
          <w:t>/#formview</w:t>
        </w:r>
      </w:hyperlink>
    </w:p>
    <w:p w:rsidR="00453A09" w:rsidRDefault="001D4B26" w:rsidP="00453A09">
      <w:pPr>
        <w:rPr>
          <w:rStyle w:val="aa"/>
        </w:rPr>
      </w:pPr>
      <w:hyperlink r:id="rId174" w:anchor="django.views.generic.detail.SingleObjectMixin" w:history="1">
        <w:r w:rsidR="00453A09" w:rsidRPr="00AE2C92">
          <w:rPr>
            <w:rStyle w:val="aa"/>
          </w:rPr>
          <w:t>https://docs.djangoproject.com/en/1.8/ref/class-based-views/</w:t>
        </w:r>
        <w:r w:rsidR="00453A09" w:rsidRPr="00A04313">
          <w:rPr>
            <w:rStyle w:val="aa"/>
            <w:highlight w:val="green"/>
          </w:rPr>
          <w:t>mixins</w:t>
        </w:r>
        <w:r w:rsidR="00453A09" w:rsidRPr="00AE2C92">
          <w:rPr>
            <w:rStyle w:val="aa"/>
          </w:rPr>
          <w:t>-single-object/#django.views.generic.detail.SingleObjectMixin</w:t>
        </w:r>
      </w:hyperlink>
    </w:p>
    <w:p w:rsidR="00453A09" w:rsidRDefault="001D4B26" w:rsidP="00453A09">
      <w:hyperlink r:id="rId175" w:anchor="formmixin" w:history="1">
        <w:r w:rsidR="00453A09" w:rsidRPr="00AD35D3">
          <w:rPr>
            <w:rStyle w:val="aa"/>
          </w:rPr>
          <w:t>https://docs.djangoproject.com/en/1.8/ref/class-based-views/</w:t>
        </w:r>
        <w:r w:rsidR="00453A09" w:rsidRPr="00881301">
          <w:rPr>
            <w:rStyle w:val="aa"/>
            <w:highlight w:val="green"/>
          </w:rPr>
          <w:t>mixins</w:t>
        </w:r>
        <w:r w:rsidR="00453A09" w:rsidRPr="00881301">
          <w:rPr>
            <w:rStyle w:val="aa"/>
          </w:rPr>
          <w:t>-editing</w:t>
        </w:r>
        <w:r w:rsidR="00453A09" w:rsidRPr="00AD35D3">
          <w:rPr>
            <w:rStyle w:val="aa"/>
          </w:rPr>
          <w:t>/#formmixin</w:t>
        </w:r>
      </w:hyperlink>
    </w:p>
    <w:p w:rsidR="00453A09" w:rsidRDefault="00453A09" w:rsidP="00453A09">
      <w:pPr>
        <w:rPr>
          <w:rStyle w:val="aa"/>
        </w:rPr>
      </w:pPr>
    </w:p>
    <w:p w:rsidR="00453A09" w:rsidRDefault="00453A09" w:rsidP="00453A09">
      <w:pPr>
        <w:rPr>
          <w:rStyle w:val="aa"/>
        </w:rPr>
      </w:pPr>
    </w:p>
    <w:p w:rsidR="00453A09" w:rsidRPr="00881301" w:rsidRDefault="00453A09" w:rsidP="00453A09">
      <w:pPr>
        <w:rPr>
          <w:rStyle w:val="aa"/>
        </w:rPr>
      </w:pPr>
    </w:p>
    <w:p w:rsidR="00453A09" w:rsidRDefault="00453A09" w:rsidP="00453A09">
      <w:r>
        <w:rPr>
          <w:rFonts w:hint="eastAsia"/>
        </w:rPr>
        <w:t>DetailView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58" w:name="OLE_LINK200"/>
      <w:bookmarkStart w:id="59" w:name="OLE_LINK201"/>
      <w:r w:rsidRPr="003B1766">
        <w:t>BaseDetailView</w:t>
      </w:r>
      <w:bookmarkEnd w:id="58"/>
      <w:bookmarkEnd w:id="59"/>
    </w:p>
    <w:p w:rsidR="00453A09" w:rsidRDefault="00453A09" w:rsidP="00453A09">
      <w:r>
        <w:rPr>
          <w:rFonts w:hint="eastAsia"/>
        </w:rPr>
        <w:t>--------</w:t>
      </w:r>
      <w:r w:rsidRPr="003B1766">
        <w:t xml:space="preserve"> SingleObjectMixin</w:t>
      </w:r>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sidRPr="00ED2E02">
        <w:t>ListView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r w:rsidRPr="00ED2E02">
        <w:t>BaseListView</w:t>
      </w:r>
    </w:p>
    <w:p w:rsidR="00453A09" w:rsidRDefault="00453A09" w:rsidP="00453A09">
      <w:r>
        <w:rPr>
          <w:rFonts w:hint="eastAsia"/>
        </w:rPr>
        <w:t>--------</w:t>
      </w:r>
      <w:r w:rsidRPr="003B1766">
        <w:t xml:space="preserve"> </w:t>
      </w:r>
      <w:bookmarkStart w:id="60" w:name="OLE_LINK202"/>
      <w:bookmarkStart w:id="61" w:name="OLE_LINK203"/>
      <w:r w:rsidRPr="00ED2E02">
        <w:t>MultipleObjectMixin</w:t>
      </w:r>
      <w:bookmarkEnd w:id="60"/>
      <w:bookmarkEnd w:id="61"/>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Pr>
          <w:rFonts w:hint="eastAsia"/>
        </w:rPr>
        <w:t>CreateView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2" w:name="OLE_LINK206"/>
      <w:bookmarkStart w:id="63" w:name="OLE_LINK207"/>
      <w:r w:rsidRPr="001E659D">
        <w:t>BaseCreateView</w:t>
      </w:r>
      <w:bookmarkEnd w:id="62"/>
      <w:bookmarkEnd w:id="63"/>
    </w:p>
    <w:p w:rsidR="00453A09" w:rsidRDefault="00453A09" w:rsidP="00453A09">
      <w:r>
        <w:rPr>
          <w:rFonts w:hint="eastAsia"/>
        </w:rPr>
        <w:t>--------</w:t>
      </w:r>
      <w:r w:rsidRPr="003B1766">
        <w:t xml:space="preserve"> </w:t>
      </w:r>
      <w:r w:rsidRPr="001E659D">
        <w:t>ModelFormMixin</w:t>
      </w:r>
    </w:p>
    <w:p w:rsidR="00453A09" w:rsidRDefault="00453A09" w:rsidP="00453A09">
      <w:r>
        <w:rPr>
          <w:rFonts w:hint="eastAsia"/>
        </w:rPr>
        <w:t>------------</w:t>
      </w:r>
      <w:r w:rsidRPr="00ED2E02">
        <w:t xml:space="preserve"> </w:t>
      </w:r>
      <w:r w:rsidRPr="001E659D">
        <w:t>FormMixin</w:t>
      </w:r>
    </w:p>
    <w:p w:rsidR="00453A09" w:rsidRDefault="00453A09" w:rsidP="00453A09">
      <w:r>
        <w:rPr>
          <w:rFonts w:hint="eastAsia"/>
        </w:rPr>
        <w:t>------------</w:t>
      </w:r>
      <w:r w:rsidRPr="00ED2E02">
        <w:t xml:space="preserve"> </w:t>
      </w:r>
      <w:r w:rsidRPr="001E659D">
        <w:t>SingleObjectMixin</w:t>
      </w:r>
    </w:p>
    <w:p w:rsidR="00453A09" w:rsidRDefault="00453A09" w:rsidP="00453A09">
      <w:r>
        <w:rPr>
          <w:rFonts w:hint="eastAsia"/>
        </w:rPr>
        <w:t>----------------</w:t>
      </w:r>
      <w:bookmarkStart w:id="64" w:name="OLE_LINK210"/>
      <w:bookmarkStart w:id="65" w:name="OLE_LINK211"/>
      <w:r w:rsidRPr="001E659D">
        <w:t>ContextMixin</w:t>
      </w:r>
      <w:bookmarkEnd w:id="64"/>
      <w:bookmarkEnd w:id="65"/>
    </w:p>
    <w:p w:rsidR="00453A09" w:rsidRDefault="00453A09" w:rsidP="00453A09">
      <w:pPr>
        <w:rPr>
          <w:rStyle w:val="aa"/>
        </w:rPr>
      </w:pPr>
      <w:r>
        <w:rPr>
          <w:rFonts w:hint="eastAsia"/>
        </w:rPr>
        <w:t>--------</w:t>
      </w:r>
      <w:r w:rsidRPr="003B1766">
        <w:t xml:space="preserve"> </w:t>
      </w:r>
      <w:r w:rsidRPr="001E659D">
        <w:t>ProcessFormView</w:t>
      </w:r>
    </w:p>
    <w:p w:rsidR="00453A09" w:rsidRDefault="00453A09" w:rsidP="00453A09">
      <w:r>
        <w:rPr>
          <w:rFonts w:hint="eastAsia"/>
        </w:rPr>
        <w:t>------------View</w:t>
      </w:r>
    </w:p>
    <w:p w:rsidR="00453A09" w:rsidRDefault="00453A09" w:rsidP="00453A09"/>
    <w:p w:rsidR="00453A09" w:rsidRDefault="00453A09" w:rsidP="00453A09">
      <w:r w:rsidRPr="00A872C0">
        <w:t>FormView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6" w:name="OLE_LINK204"/>
      <w:bookmarkStart w:id="67" w:name="OLE_LINK205"/>
      <w:r w:rsidRPr="00A872C0">
        <w:t>BaseFormView</w:t>
      </w:r>
      <w:bookmarkEnd w:id="66"/>
      <w:bookmarkEnd w:id="67"/>
    </w:p>
    <w:p w:rsidR="00453A09" w:rsidRDefault="00453A09" w:rsidP="00453A09">
      <w:r>
        <w:rPr>
          <w:rFonts w:hint="eastAsia"/>
        </w:rPr>
        <w:t>--------</w:t>
      </w:r>
      <w:r w:rsidRPr="003B1766">
        <w:t xml:space="preserve"> </w:t>
      </w:r>
      <w:r w:rsidRPr="00A872C0">
        <w:t>FormMixin</w:t>
      </w:r>
    </w:p>
    <w:p w:rsidR="00453A09" w:rsidRDefault="00453A09" w:rsidP="00453A09">
      <w:r>
        <w:rPr>
          <w:rFonts w:hint="eastAsia"/>
        </w:rPr>
        <w:t>--------</w:t>
      </w:r>
      <w:r w:rsidRPr="003B1766">
        <w:t xml:space="preserve"> </w:t>
      </w:r>
      <w:r w:rsidRPr="00A872C0">
        <w:t>ProcessFormView</w:t>
      </w:r>
    </w:p>
    <w:p w:rsidR="00453A09" w:rsidRDefault="00453A09" w:rsidP="00453A09">
      <w:pPr>
        <w:rPr>
          <w:rStyle w:val="aa"/>
        </w:rPr>
      </w:pPr>
      <w:r>
        <w:rPr>
          <w:rFonts w:hint="eastAsia"/>
        </w:rPr>
        <w:t>------------</w:t>
      </w:r>
      <w:r w:rsidRPr="00A872C0">
        <w:t xml:space="preserve"> View</w:t>
      </w:r>
    </w:p>
    <w:p w:rsidR="00453A09" w:rsidRDefault="00453A09" w:rsidP="00453A09"/>
    <w:p w:rsidR="00453A09" w:rsidRDefault="00453A09" w:rsidP="00453A09">
      <w:r w:rsidRPr="00ED2E02">
        <w:t>FormMixin</w:t>
      </w:r>
    </w:p>
    <w:p w:rsidR="00453A09" w:rsidRDefault="00453A09" w:rsidP="00453A09">
      <w:r>
        <w:rPr>
          <w:rStyle w:val="aa"/>
          <w:rFonts w:hint="eastAsia"/>
        </w:rPr>
        <w:t>----</w:t>
      </w:r>
      <w:r w:rsidRPr="003B1766">
        <w:t xml:space="preserve"> </w:t>
      </w:r>
      <w:bookmarkStart w:id="68" w:name="OLE_LINK208"/>
      <w:bookmarkStart w:id="69" w:name="OLE_LINK209"/>
      <w:r w:rsidRPr="00ED2E02">
        <w:t>FormMixinBase</w:t>
      </w:r>
      <w:bookmarkEnd w:id="68"/>
      <w:bookmarkEnd w:id="69"/>
    </w:p>
    <w:p w:rsidR="00453A09" w:rsidRDefault="00453A09" w:rsidP="00453A09">
      <w:r>
        <w:rPr>
          <w:rFonts w:hint="eastAsia"/>
        </w:rPr>
        <w:t xml:space="preserve">---- </w:t>
      </w:r>
      <w:r w:rsidRPr="00ED2E02">
        <w:t>ContextMixin</w:t>
      </w:r>
    </w:p>
    <w:p w:rsidR="00453A09" w:rsidRDefault="00453A09" w:rsidP="00453A09">
      <w:bookmarkStart w:id="70" w:name="_Toc476467669"/>
    </w:p>
    <w:p w:rsidR="00453A09" w:rsidRPr="000643E5" w:rsidRDefault="00453A09" w:rsidP="00453A09">
      <w:r w:rsidRPr="000643E5">
        <w:rPr>
          <w:rFonts w:hint="eastAsia"/>
        </w:rPr>
        <w:t>008 Product Detail View</w:t>
      </w:r>
      <w:bookmarkEnd w:id="70"/>
    </w:p>
    <w:p w:rsidR="00453A09" w:rsidRPr="000643E5" w:rsidRDefault="00453A09" w:rsidP="00453A09">
      <w:bookmarkStart w:id="71" w:name="_Toc476467674"/>
      <w:r w:rsidRPr="000643E5">
        <w:rPr>
          <w:rFonts w:hint="eastAsia"/>
        </w:rPr>
        <w:t>011 ListView</w:t>
      </w:r>
      <w:bookmarkEnd w:id="71"/>
    </w:p>
    <w:p w:rsidR="00453A09" w:rsidRPr="000643E5" w:rsidRDefault="00453A09" w:rsidP="00453A09">
      <w:bookmarkStart w:id="72" w:name="_Toc476467745"/>
      <w:r w:rsidRPr="000643E5">
        <w:rPr>
          <w:rFonts w:hint="eastAsia"/>
        </w:rPr>
        <w:t>039 Add, Update, Remove Carts in CBV</w:t>
      </w:r>
      <w:bookmarkEnd w:id="72"/>
    </w:p>
    <w:p w:rsidR="00453A09" w:rsidRPr="000643E5" w:rsidRDefault="00453A09" w:rsidP="00453A09">
      <w:bookmarkStart w:id="73" w:name="_Toc476467752"/>
      <w:r w:rsidRPr="000643E5">
        <w:rPr>
          <w:rFonts w:hint="eastAsia"/>
        </w:rPr>
        <w:t>041 Render Cart View</w:t>
      </w:r>
      <w:bookmarkEnd w:id="73"/>
    </w:p>
    <w:p w:rsidR="00453A09" w:rsidRPr="000643E5" w:rsidRDefault="00453A09" w:rsidP="00453A09">
      <w:bookmarkStart w:id="74" w:name="_Toc476467772"/>
      <w:r w:rsidRPr="000643E5">
        <w:rPr>
          <w:rFonts w:hint="eastAsia"/>
        </w:rPr>
        <w:t>092 Checkout from FromMixin</w:t>
      </w:r>
      <w:bookmarkEnd w:id="74"/>
    </w:p>
    <w:p w:rsidR="00453A09" w:rsidRPr="000643E5" w:rsidRDefault="00453A09" w:rsidP="00453A09">
      <w:bookmarkStart w:id="75" w:name="_Toc476467775"/>
      <w:r w:rsidRPr="000643E5">
        <w:rPr>
          <w:rFonts w:hint="eastAsia"/>
        </w:rPr>
        <w:t>095 User Address View</w:t>
      </w:r>
      <w:bookmarkEnd w:id="75"/>
    </w:p>
    <w:p w:rsidR="00453A09" w:rsidRPr="000643E5" w:rsidRDefault="00453A09" w:rsidP="00453A09">
      <w:bookmarkStart w:id="76" w:name="_Toc476467780"/>
      <w:r w:rsidRPr="000643E5">
        <w:rPr>
          <w:rFonts w:hint="eastAsia"/>
        </w:rPr>
        <w:t>100 Crafting the Order Part 3</w:t>
      </w:r>
      <w:bookmarkEnd w:id="76"/>
    </w:p>
    <w:p w:rsidR="00453A09" w:rsidRPr="000643E5" w:rsidRDefault="00453A09" w:rsidP="00453A09">
      <w:bookmarkStart w:id="77" w:name="_Toc476467785"/>
      <w:r w:rsidRPr="000643E5">
        <w:t>105 Order List</w:t>
      </w:r>
      <w:bookmarkEnd w:id="77"/>
    </w:p>
    <w:p w:rsidR="00453A09" w:rsidRDefault="00453A09" w:rsidP="00453A09"/>
    <w:p w:rsidR="00453A09" w:rsidRPr="008312AD" w:rsidRDefault="00453A09" w:rsidP="00453A09">
      <w:pPr>
        <w:pStyle w:val="codewithbg"/>
      </w:pPr>
      <w:r w:rsidRPr="008312AD">
        <w:rPr>
          <w:b/>
          <w:bCs/>
          <w:color w:val="0000FF"/>
        </w:rPr>
        <w:t>from</w:t>
      </w:r>
      <w:r w:rsidRPr="008312AD">
        <w:t xml:space="preserve"> django</w:t>
      </w:r>
      <w:r w:rsidRPr="008312AD">
        <w:rPr>
          <w:b/>
          <w:bCs/>
          <w:color w:val="000080"/>
        </w:rPr>
        <w:t>.</w:t>
      </w:r>
      <w:r w:rsidRPr="008312AD">
        <w:t>views</w:t>
      </w:r>
      <w:r w:rsidRPr="008312AD">
        <w:rPr>
          <w:b/>
          <w:bCs/>
          <w:color w:val="000080"/>
        </w:rPr>
        <w:t>.</w:t>
      </w:r>
      <w:r w:rsidRPr="008312AD">
        <w:t>generic</w:t>
      </w:r>
      <w:r w:rsidRPr="008312AD">
        <w:rPr>
          <w:b/>
          <w:bCs/>
          <w:color w:val="000080"/>
        </w:rPr>
        <w:t>.</w:t>
      </w:r>
      <w:r w:rsidRPr="008312AD">
        <w:t xml:space="preserve">edit </w:t>
      </w:r>
      <w:r w:rsidRPr="008312AD">
        <w:rPr>
          <w:b/>
          <w:bCs/>
          <w:color w:val="0000FF"/>
        </w:rPr>
        <w:t>import</w:t>
      </w:r>
      <w:r w:rsidRPr="008312AD">
        <w:t xml:space="preserve"> </w:t>
      </w:r>
      <w:r w:rsidRPr="00BC7A40">
        <w:rPr>
          <w:highlight w:val="yellow"/>
        </w:rPr>
        <w:t>FormMixin</w:t>
      </w:r>
    </w:p>
    <w:p w:rsidR="00453A09" w:rsidRPr="00BB4BE7" w:rsidRDefault="00453A09" w:rsidP="00453A09"/>
    <w:p w:rsidR="00453A09" w:rsidRDefault="00453A09" w:rsidP="00453A09">
      <w:pPr>
        <w:pStyle w:val="3"/>
        <w:ind w:firstLine="883"/>
      </w:pPr>
      <w:r>
        <w:rPr>
          <w:rFonts w:hint="eastAsia"/>
        </w:rPr>
        <w:t>URL</w:t>
      </w:r>
    </w:p>
    <w:p w:rsidR="00453A09" w:rsidRDefault="00453A09" w:rsidP="00453A09">
      <w:r>
        <w:rPr>
          <w:rFonts w:hint="eastAsia"/>
        </w:rPr>
        <w:t>View.as_view()</w:t>
      </w:r>
      <w:r>
        <w:rPr>
          <w:rFonts w:hint="eastAsia"/>
        </w:rPr>
        <w:t>会调用</w:t>
      </w:r>
      <w:r>
        <w:rPr>
          <w:rFonts w:hint="eastAsia"/>
        </w:rPr>
        <w:t>View.dispatch</w:t>
      </w:r>
      <w:r>
        <w:rPr>
          <w:rFonts w:hint="eastAsia"/>
        </w:rPr>
        <w:t>函数。</w:t>
      </w:r>
    </w:p>
    <w:p w:rsidR="00453A09" w:rsidRPr="00E06FD9" w:rsidRDefault="00453A09" w:rsidP="00453A09"/>
    <w:p w:rsidR="00453A09" w:rsidRPr="00700CF0" w:rsidRDefault="00453A09" w:rsidP="00453A09">
      <w:pPr>
        <w:pStyle w:val="codewithbg"/>
      </w:pPr>
      <w:r w:rsidRPr="00700CF0">
        <w:rPr>
          <w:b/>
          <w:bCs/>
          <w:color w:val="0000FF"/>
        </w:rPr>
        <w:t>from</w:t>
      </w:r>
      <w:r w:rsidRPr="00700CF0">
        <w:t xml:space="preserve"> </w:t>
      </w:r>
      <w:r w:rsidRPr="00700CF0">
        <w:rPr>
          <w:b/>
          <w:bCs/>
          <w:color w:val="000080"/>
        </w:rPr>
        <w:t>.</w:t>
      </w:r>
      <w:r w:rsidRPr="00700CF0">
        <w:t xml:space="preserve">views </w:t>
      </w:r>
      <w:r w:rsidRPr="00700CF0">
        <w:rPr>
          <w:b/>
          <w:bCs/>
          <w:color w:val="0000FF"/>
        </w:rPr>
        <w:t>import</w:t>
      </w:r>
      <w:r w:rsidRPr="00700CF0">
        <w:t xml:space="preserve"> ProductDetailView</w:t>
      </w:r>
      <w:r w:rsidRPr="00700CF0">
        <w:rPr>
          <w:b/>
          <w:bCs/>
          <w:color w:val="000080"/>
        </w:rPr>
        <w:t>,</w:t>
      </w:r>
      <w:r w:rsidRPr="00700CF0">
        <w:t xml:space="preserve"> </w:t>
      </w:r>
      <w:r w:rsidRPr="00700CF0">
        <w:rPr>
          <w:highlight w:val="yellow"/>
        </w:rPr>
        <w:t>ProductListView</w:t>
      </w:r>
    </w:p>
    <w:p w:rsidR="00453A09" w:rsidRPr="00690427" w:rsidRDefault="00453A09" w:rsidP="00453A09">
      <w:pPr>
        <w:pStyle w:val="codewithbg"/>
      </w:pPr>
    </w:p>
    <w:p w:rsidR="00453A09" w:rsidRPr="00690427" w:rsidRDefault="00453A09" w:rsidP="00453A09">
      <w:pPr>
        <w:pStyle w:val="codewithbg"/>
      </w:pPr>
      <w:r w:rsidRPr="00690427">
        <w:t xml:space="preserve">urlpatterns </w:t>
      </w:r>
      <w:r w:rsidRPr="00690427">
        <w:rPr>
          <w:b/>
          <w:bCs/>
          <w:color w:val="000080"/>
        </w:rPr>
        <w:t>=</w:t>
      </w:r>
      <w:r w:rsidRPr="00690427">
        <w:t xml:space="preserve"> </w:t>
      </w:r>
      <w:r w:rsidRPr="00690427">
        <w:rPr>
          <w:b/>
          <w:bCs/>
          <w:color w:val="000080"/>
        </w:rPr>
        <w:t>[</w:t>
      </w:r>
    </w:p>
    <w:p w:rsidR="00453A09" w:rsidRDefault="00453A09" w:rsidP="00453A09">
      <w:pPr>
        <w:pStyle w:val="codewithbg"/>
        <w:ind w:firstLine="480"/>
        <w:rPr>
          <w:b/>
          <w:bCs/>
          <w:color w:val="000080"/>
        </w:rPr>
      </w:pPr>
      <w:r w:rsidRPr="00690427">
        <w:t>url</w:t>
      </w:r>
      <w:r w:rsidRPr="00690427">
        <w:rPr>
          <w:b/>
          <w:bCs/>
          <w:color w:val="000080"/>
        </w:rPr>
        <w:t>(</w:t>
      </w:r>
      <w:r w:rsidRPr="00690427">
        <w:rPr>
          <w:color w:val="808080"/>
        </w:rPr>
        <w:t>r'^(?P&lt;pk&gt;\d+)/$'</w:t>
      </w:r>
      <w:r w:rsidRPr="00690427">
        <w:rPr>
          <w:b/>
          <w:bCs/>
          <w:color w:val="000080"/>
        </w:rPr>
        <w:t>,</w:t>
      </w:r>
      <w:r w:rsidRPr="00690427">
        <w:t xml:space="preserve"> ProductDetailView</w:t>
      </w:r>
      <w:r w:rsidRPr="00690427">
        <w:rPr>
          <w:b/>
          <w:bCs/>
          <w:color w:val="000080"/>
        </w:rPr>
        <w:t>.</w:t>
      </w:r>
      <w:r w:rsidRPr="00690427">
        <w:t>as_view</w:t>
      </w:r>
      <w:r w:rsidRPr="00690427">
        <w:rPr>
          <w:b/>
          <w:bCs/>
          <w:color w:val="000080"/>
        </w:rPr>
        <w:t>(),</w:t>
      </w:r>
      <w:r w:rsidRPr="00690427">
        <w:t xml:space="preserve"> name</w:t>
      </w:r>
      <w:r w:rsidRPr="00690427">
        <w:rPr>
          <w:b/>
          <w:bCs/>
          <w:color w:val="000080"/>
        </w:rPr>
        <w:t>=</w:t>
      </w:r>
      <w:r w:rsidRPr="00690427">
        <w:rPr>
          <w:color w:val="808080"/>
        </w:rPr>
        <w:t>'product_detail'</w:t>
      </w:r>
      <w:r w:rsidRPr="00690427">
        <w:rPr>
          <w:b/>
          <w:bCs/>
          <w:color w:val="000080"/>
        </w:rPr>
        <w:t>),</w:t>
      </w:r>
    </w:p>
    <w:p w:rsidR="00453A09" w:rsidRPr="003725C5" w:rsidRDefault="00453A09" w:rsidP="00453A09">
      <w:pPr>
        <w:pStyle w:val="codewithbg"/>
      </w:pPr>
      <w:r w:rsidRPr="00700CF0">
        <w:t xml:space="preserve">    </w:t>
      </w:r>
      <w:r w:rsidRPr="00700CF0">
        <w:rPr>
          <w:highlight w:val="yellow"/>
        </w:rPr>
        <w:t>url</w:t>
      </w:r>
      <w:r w:rsidRPr="00700CF0">
        <w:rPr>
          <w:b/>
          <w:bCs/>
          <w:color w:val="000080"/>
          <w:highlight w:val="yellow"/>
        </w:rPr>
        <w:t>(</w:t>
      </w:r>
      <w:r w:rsidRPr="00700CF0">
        <w:rPr>
          <w:color w:val="808080"/>
          <w:highlight w:val="yellow"/>
        </w:rPr>
        <w:t>r'^$'</w:t>
      </w:r>
      <w:r w:rsidRPr="00700CF0">
        <w:rPr>
          <w:b/>
          <w:bCs/>
          <w:color w:val="000080"/>
          <w:highlight w:val="yellow"/>
        </w:rPr>
        <w:t>,</w:t>
      </w:r>
      <w:r w:rsidRPr="00700CF0">
        <w:rPr>
          <w:highlight w:val="yellow"/>
        </w:rPr>
        <w:t xml:space="preserve"> ProductListView</w:t>
      </w:r>
      <w:r w:rsidRPr="00700CF0">
        <w:rPr>
          <w:b/>
          <w:bCs/>
          <w:color w:val="000080"/>
          <w:highlight w:val="yellow"/>
        </w:rPr>
        <w:t>.</w:t>
      </w:r>
      <w:r w:rsidRPr="00700CF0">
        <w:rPr>
          <w:highlight w:val="yellow"/>
        </w:rPr>
        <w:t>as_view</w:t>
      </w:r>
      <w:r w:rsidRPr="00700CF0">
        <w:rPr>
          <w:b/>
          <w:bCs/>
          <w:color w:val="000080"/>
          <w:highlight w:val="yellow"/>
        </w:rPr>
        <w:t>(),</w:t>
      </w:r>
      <w:r w:rsidRPr="00700CF0">
        <w:rPr>
          <w:highlight w:val="yellow"/>
        </w:rPr>
        <w:t xml:space="preserve"> name</w:t>
      </w:r>
      <w:r w:rsidRPr="00700CF0">
        <w:rPr>
          <w:b/>
          <w:bCs/>
          <w:color w:val="000080"/>
          <w:highlight w:val="yellow"/>
        </w:rPr>
        <w:t>=</w:t>
      </w:r>
      <w:r w:rsidRPr="00700CF0">
        <w:rPr>
          <w:color w:val="808080"/>
          <w:highlight w:val="yellow"/>
        </w:rPr>
        <w:t>'products'</w:t>
      </w:r>
      <w:r w:rsidRPr="00700CF0">
        <w:rPr>
          <w:b/>
          <w:bCs/>
          <w:color w:val="000080"/>
          <w:highlight w:val="yellow"/>
        </w:rPr>
        <w:t>),</w:t>
      </w:r>
    </w:p>
    <w:p w:rsidR="00453A09" w:rsidRDefault="00453A09" w:rsidP="00453A09">
      <w:pPr>
        <w:pStyle w:val="codewithbg"/>
      </w:pPr>
      <w:r w:rsidRPr="00690427">
        <w:rPr>
          <w:b/>
          <w:bCs/>
          <w:color w:val="000080"/>
        </w:rPr>
        <w:t>]</w:t>
      </w:r>
    </w:p>
    <w:p w:rsidR="00453A09" w:rsidRDefault="00453A09" w:rsidP="00453A09"/>
    <w:p w:rsidR="00453A09" w:rsidRDefault="00453A09" w:rsidP="00453A09"/>
    <w:p w:rsidR="00453A09" w:rsidRPr="00AA7C04" w:rsidRDefault="00453A09" w:rsidP="00453A09">
      <w:pPr>
        <w:pStyle w:val="codewithbg"/>
      </w:pPr>
      <w:r w:rsidRPr="00AA7C04">
        <w:rPr>
          <w:b/>
          <w:bCs/>
          <w:color w:val="0000FF"/>
        </w:rPr>
        <w:t>from</w:t>
      </w:r>
      <w:r w:rsidRPr="00AA7C04">
        <w:t xml:space="preserve"> django</w:t>
      </w:r>
      <w:r w:rsidRPr="00AA7C04">
        <w:rPr>
          <w:b/>
          <w:bCs/>
          <w:color w:val="000080"/>
        </w:rPr>
        <w:t>.</w:t>
      </w:r>
      <w:r w:rsidRPr="00AA7C04">
        <w:t>core</w:t>
      </w:r>
      <w:r w:rsidRPr="00AA7C04">
        <w:rPr>
          <w:b/>
          <w:bCs/>
          <w:color w:val="000080"/>
        </w:rPr>
        <w:t>.</w:t>
      </w:r>
      <w:r w:rsidRPr="00AA7C04">
        <w:t xml:space="preserve">urlresolvers </w:t>
      </w:r>
      <w:r w:rsidRPr="00AA7C04">
        <w:rPr>
          <w:b/>
          <w:bCs/>
          <w:color w:val="0000FF"/>
        </w:rPr>
        <w:t>import</w:t>
      </w:r>
      <w:r w:rsidRPr="00AA7C04">
        <w:t xml:space="preserve"> reverse</w:t>
      </w:r>
    </w:p>
    <w:p w:rsidR="00453A09" w:rsidRPr="00AA7C04" w:rsidRDefault="00453A09" w:rsidP="00453A09">
      <w:pPr>
        <w:pStyle w:val="codewithbg"/>
      </w:pPr>
    </w:p>
    <w:p w:rsidR="00453A09" w:rsidRPr="00AA7C04" w:rsidRDefault="00453A09" w:rsidP="00453A09">
      <w:pPr>
        <w:pStyle w:val="codewithbg"/>
      </w:pPr>
      <w:r w:rsidRPr="00AA7C04">
        <w:rPr>
          <w:b/>
          <w:bCs/>
          <w:color w:val="0000FF"/>
        </w:rPr>
        <w:t>class</w:t>
      </w:r>
      <w:r w:rsidRPr="00AA7C04">
        <w:t xml:space="preserve"> </w:t>
      </w:r>
      <w:r w:rsidRPr="00AA7C04">
        <w:rPr>
          <w:b/>
          <w:bCs/>
        </w:rPr>
        <w:t>Product</w:t>
      </w:r>
      <w:r w:rsidRPr="00AA7C04">
        <w:rPr>
          <w:b/>
          <w:bCs/>
          <w:color w:val="000080"/>
        </w:rPr>
        <w:t>(</w:t>
      </w:r>
      <w:r w:rsidRPr="00AA7C04">
        <w:t>models</w:t>
      </w:r>
      <w:r w:rsidRPr="00AA7C04">
        <w:rPr>
          <w:b/>
          <w:bCs/>
          <w:color w:val="000080"/>
        </w:rPr>
        <w:t>.</w:t>
      </w:r>
      <w:bookmarkStart w:id="78" w:name="OLE_LINK155"/>
      <w:bookmarkStart w:id="79" w:name="OLE_LINK156"/>
      <w:r w:rsidRPr="00AA7C04">
        <w:t>Model</w:t>
      </w:r>
      <w:bookmarkEnd w:id="78"/>
      <w:bookmarkEnd w:id="79"/>
      <w:r w:rsidRPr="00AA7C04">
        <w:rPr>
          <w:b/>
          <w:bCs/>
          <w:color w:val="000080"/>
        </w:rPr>
        <w:t>):</w:t>
      </w:r>
    </w:p>
    <w:p w:rsidR="00453A09" w:rsidRPr="00AA7C04" w:rsidRDefault="00453A09" w:rsidP="00453A09">
      <w:pPr>
        <w:pStyle w:val="codewithbg"/>
      </w:pPr>
    </w:p>
    <w:p w:rsidR="00453A09" w:rsidRPr="00AA7C04" w:rsidRDefault="00453A09" w:rsidP="00453A09">
      <w:pPr>
        <w:pStyle w:val="codewithbg"/>
      </w:pPr>
      <w:r w:rsidRPr="00AA7C04">
        <w:tab/>
      </w:r>
      <w:r w:rsidRPr="00AA7C04">
        <w:rPr>
          <w:b/>
          <w:bCs/>
          <w:color w:val="0000FF"/>
        </w:rPr>
        <w:t>def</w:t>
      </w:r>
      <w:r w:rsidRPr="00AA7C04">
        <w:t xml:space="preserve"> </w:t>
      </w:r>
      <w:bookmarkStart w:id="80" w:name="OLE_LINK161"/>
      <w:bookmarkStart w:id="81" w:name="OLE_LINK162"/>
      <w:r w:rsidRPr="00AA7C04">
        <w:rPr>
          <w:color w:val="FF00FF"/>
        </w:rPr>
        <w:t>get_absolute_url</w:t>
      </w:r>
      <w:bookmarkEnd w:id="80"/>
      <w:bookmarkEnd w:id="81"/>
      <w:r w:rsidRPr="00AA7C04">
        <w:rPr>
          <w:b/>
          <w:bCs/>
          <w:color w:val="000080"/>
        </w:rPr>
        <w:t>(</w:t>
      </w:r>
      <w:r w:rsidRPr="00AA7C04">
        <w:t>self</w:t>
      </w:r>
      <w:r w:rsidRPr="00AA7C04">
        <w:rPr>
          <w:b/>
          <w:bCs/>
          <w:color w:val="000080"/>
        </w:rPr>
        <w:t>):</w:t>
      </w:r>
    </w:p>
    <w:p w:rsidR="00453A09" w:rsidRDefault="00453A09" w:rsidP="00453A09">
      <w:pPr>
        <w:pStyle w:val="codewithbg"/>
      </w:pPr>
      <w:r w:rsidRPr="00AA7C04">
        <w:tab/>
      </w:r>
      <w:r w:rsidRPr="00AA7C04">
        <w:tab/>
      </w:r>
      <w:r w:rsidRPr="00AA7C04">
        <w:rPr>
          <w:b/>
          <w:bCs/>
          <w:color w:val="0000FF"/>
        </w:rPr>
        <w:t>return</w:t>
      </w:r>
      <w:r w:rsidRPr="00AA7C04">
        <w:t xml:space="preserve"> reverse</w:t>
      </w:r>
      <w:r w:rsidRPr="00AA7C04">
        <w:rPr>
          <w:b/>
          <w:bCs/>
          <w:color w:val="000080"/>
        </w:rPr>
        <w:t>(</w:t>
      </w:r>
      <w:r w:rsidRPr="00AA7C04">
        <w:rPr>
          <w:color w:val="808080"/>
        </w:rPr>
        <w:t>"product_detail"</w:t>
      </w:r>
      <w:r w:rsidRPr="00AA7C04">
        <w:rPr>
          <w:b/>
          <w:bCs/>
          <w:color w:val="000080"/>
        </w:rPr>
        <w:t>,</w:t>
      </w:r>
      <w:r w:rsidRPr="00AA7C04">
        <w:t xml:space="preserve"> kwargs</w:t>
      </w:r>
      <w:r w:rsidRPr="00AA7C04">
        <w:rPr>
          <w:b/>
          <w:bCs/>
          <w:color w:val="000080"/>
        </w:rPr>
        <w:t>={</w:t>
      </w:r>
      <w:r w:rsidRPr="00AA7C04">
        <w:rPr>
          <w:color w:val="808080"/>
        </w:rPr>
        <w:t>"pk"</w:t>
      </w:r>
      <w:r w:rsidRPr="00AA7C04">
        <w:rPr>
          <w:b/>
          <w:bCs/>
          <w:color w:val="000080"/>
        </w:rPr>
        <w:t>:</w:t>
      </w:r>
      <w:r w:rsidRPr="00AA7C04">
        <w:t xml:space="preserve"> self</w:t>
      </w:r>
      <w:r w:rsidRPr="00AA7C04">
        <w:rPr>
          <w:b/>
          <w:bCs/>
          <w:color w:val="000080"/>
        </w:rPr>
        <w:t>.</w:t>
      </w:r>
      <w:r w:rsidRPr="00AA7C04">
        <w:t>pk</w:t>
      </w:r>
      <w:r w:rsidRPr="00AA7C04">
        <w:rPr>
          <w:b/>
          <w:bCs/>
          <w:color w:val="000080"/>
        </w:rPr>
        <w:t>})</w:t>
      </w:r>
    </w:p>
    <w:p w:rsidR="00453A09" w:rsidRPr="00B56A7D" w:rsidRDefault="00453A09" w:rsidP="00453A09"/>
    <w:p w:rsidR="00453A09" w:rsidRDefault="00453A09" w:rsidP="00453A09">
      <w:r>
        <w:t>P</w:t>
      </w:r>
      <w:r>
        <w:rPr>
          <w:rFonts w:hint="eastAsia"/>
        </w:rPr>
        <w:t>roducts/templates/products/product_list.html</w:t>
      </w:r>
    </w:p>
    <w:p w:rsidR="00453A09" w:rsidRPr="00AA7C04" w:rsidRDefault="00453A09" w:rsidP="00453A09">
      <w:pPr>
        <w:pStyle w:val="codewithbg"/>
      </w:pPr>
      <w:r w:rsidRPr="00AA7C04">
        <w:rPr>
          <w:rFonts w:hint="eastAsia"/>
          <w:color w:val="0000FF"/>
        </w:rPr>
        <w:t>&lt;</w:t>
      </w:r>
      <w:r w:rsidRPr="00AA7C04">
        <w:rPr>
          <w:color w:val="0000FF"/>
        </w:rPr>
        <w:t>td&gt;&lt;a</w:t>
      </w:r>
      <w:r w:rsidRPr="00AA7C04">
        <w:t xml:space="preserve"> </w:t>
      </w:r>
      <w:r w:rsidRPr="00AA7C04">
        <w:rPr>
          <w:color w:val="FF0000"/>
        </w:rPr>
        <w:t>href</w:t>
      </w:r>
      <w:r w:rsidRPr="00AA7C04">
        <w:t>="/products/{{object.pk}}/"</w:t>
      </w:r>
      <w:r w:rsidRPr="00AA7C04">
        <w:rPr>
          <w:color w:val="0000FF"/>
        </w:rPr>
        <w:t>&gt;</w:t>
      </w:r>
      <w:r w:rsidRPr="00AA7C04">
        <w:t>{{object.title}}</w:t>
      </w:r>
      <w:r w:rsidRPr="00AA7C04">
        <w:rPr>
          <w:color w:val="0000FF"/>
        </w:rPr>
        <w:t>&lt;/a&gt;&lt;/td&gt;</w:t>
      </w:r>
    </w:p>
    <w:p w:rsidR="00453A09" w:rsidRPr="000552B2" w:rsidRDefault="00453A09" w:rsidP="00453A09">
      <w:pPr>
        <w:pStyle w:val="codewithbg"/>
      </w:pPr>
      <w:r w:rsidRPr="00AA7C04">
        <w:rPr>
          <w:color w:val="0000FF"/>
        </w:rPr>
        <w:t>&lt;td&gt;&lt;a</w:t>
      </w:r>
      <w:r w:rsidRPr="00AA7C04">
        <w:t xml:space="preserve"> </w:t>
      </w:r>
      <w:r w:rsidRPr="00AA7C04">
        <w:rPr>
          <w:color w:val="FF0000"/>
        </w:rPr>
        <w:t>href</w:t>
      </w:r>
      <w:r w:rsidRPr="00AA7C04">
        <w:t>="{% url 'product_detail'</w:t>
      </w:r>
      <w:r w:rsidRPr="00AA7C04">
        <w:rPr>
          <w:color w:val="FF0000"/>
        </w:rPr>
        <w:t xml:space="preserve"> pk=</w:t>
      </w:r>
      <w:r w:rsidRPr="00AA7C04">
        <w:t>object.pk %}"</w:t>
      </w:r>
      <w:r w:rsidRPr="00AA7C04">
        <w:rPr>
          <w:color w:val="0000FF"/>
        </w:rPr>
        <w:t>&gt;</w:t>
      </w:r>
      <w:r w:rsidRPr="00AA7C04">
        <w:t>{{object.title}}</w:t>
      </w:r>
      <w:r w:rsidRPr="00AA7C04">
        <w:rPr>
          <w:color w:val="0000FF"/>
        </w:rPr>
        <w:t>&lt;/a&gt;&lt;/td&gt;</w:t>
      </w:r>
    </w:p>
    <w:p w:rsidR="00453A09" w:rsidRDefault="00453A09" w:rsidP="00453A09">
      <w:pPr>
        <w:pStyle w:val="codewithbg"/>
      </w:pPr>
      <w:r w:rsidRPr="00AA7C04">
        <w:rPr>
          <w:color w:val="0000FF"/>
        </w:rPr>
        <w:t>&lt;td&gt;&lt;a</w:t>
      </w:r>
      <w:r w:rsidRPr="00AA7C04">
        <w:t xml:space="preserve"> </w:t>
      </w:r>
      <w:r w:rsidRPr="00AA7C04">
        <w:rPr>
          <w:color w:val="FF0000"/>
        </w:rPr>
        <w:t>href</w:t>
      </w:r>
      <w:r w:rsidRPr="00AA7C04">
        <w:t>="{{ object.get_absolute_url }}"</w:t>
      </w:r>
      <w:r w:rsidRPr="00AA7C04">
        <w:rPr>
          <w:color w:val="0000FF"/>
        </w:rPr>
        <w:t>&gt;</w:t>
      </w:r>
      <w:r w:rsidRPr="00AA7C04">
        <w:t>{{object.title}}</w:t>
      </w:r>
      <w:r w:rsidRPr="00AA7C04">
        <w:rPr>
          <w:color w:val="0000FF"/>
        </w:rPr>
        <w:t>&lt;/a&gt;&lt;/td&gt;</w:t>
      </w:r>
    </w:p>
    <w:p w:rsidR="00453A09" w:rsidRDefault="00453A09" w:rsidP="00453A09"/>
    <w:p w:rsidR="00453A09" w:rsidRDefault="00453A09" w:rsidP="00453A09">
      <w:pPr>
        <w:pStyle w:val="3"/>
        <w:ind w:firstLine="883"/>
      </w:pPr>
      <w:r>
        <w:rPr>
          <w:rFonts w:hint="eastAsia"/>
        </w:rPr>
        <w:t>context</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views</w:t>
      </w:r>
      <w:r w:rsidRPr="003F4668">
        <w:rPr>
          <w:b/>
          <w:bCs/>
          <w:color w:val="000080"/>
        </w:rPr>
        <w:t>.</w:t>
      </w:r>
      <w:r w:rsidRPr="003F4668">
        <w:t>generic</w:t>
      </w:r>
      <w:r w:rsidRPr="003F4668">
        <w:rPr>
          <w:b/>
          <w:bCs/>
          <w:color w:val="000080"/>
        </w:rPr>
        <w:t>.</w:t>
      </w:r>
      <w:r w:rsidRPr="003F4668">
        <w:t xml:space="preserve">list </w:t>
      </w:r>
      <w:r w:rsidRPr="003F4668">
        <w:rPr>
          <w:b/>
          <w:bCs/>
          <w:color w:val="0000FF"/>
        </w:rPr>
        <w:t>import</w:t>
      </w:r>
      <w:r w:rsidRPr="003F4668">
        <w:t xml:space="preserve"> </w:t>
      </w:r>
      <w:r w:rsidRPr="00816720">
        <w:rPr>
          <w:color w:val="FF0000"/>
        </w:rPr>
        <w:t>ListView</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 xml:space="preserve">utils </w:t>
      </w:r>
      <w:r w:rsidRPr="003F4668">
        <w:rPr>
          <w:b/>
          <w:bCs/>
          <w:color w:val="0000FF"/>
        </w:rPr>
        <w:t>import</w:t>
      </w:r>
      <w:r w:rsidRPr="003F4668">
        <w:t xml:space="preserve"> timezone</w:t>
      </w:r>
    </w:p>
    <w:p w:rsidR="00453A09" w:rsidRPr="003F4668" w:rsidRDefault="00453A09" w:rsidP="00453A09">
      <w:pPr>
        <w:pStyle w:val="codewithbg"/>
      </w:pPr>
    </w:p>
    <w:p w:rsidR="00453A09" w:rsidRPr="003F4668" w:rsidRDefault="00453A09" w:rsidP="00453A09">
      <w:pPr>
        <w:pStyle w:val="codewithbg"/>
      </w:pPr>
      <w:r w:rsidRPr="003F4668">
        <w:rPr>
          <w:b/>
          <w:bCs/>
          <w:color w:val="0000FF"/>
        </w:rPr>
        <w:t>class</w:t>
      </w:r>
      <w:r w:rsidRPr="003F4668">
        <w:t xml:space="preserve"> </w:t>
      </w:r>
      <w:r w:rsidRPr="003F4668">
        <w:rPr>
          <w:b/>
          <w:bCs/>
        </w:rPr>
        <w:t>ProductListView</w:t>
      </w:r>
      <w:r w:rsidRPr="003F4668">
        <w:rPr>
          <w:b/>
          <w:bCs/>
          <w:color w:val="000080"/>
        </w:rPr>
        <w:t>(</w:t>
      </w:r>
      <w:r w:rsidRPr="003F4668">
        <w:t>ListView</w:t>
      </w:r>
      <w:r w:rsidRPr="003F4668">
        <w:rPr>
          <w:b/>
          <w:bCs/>
          <w:color w:val="000080"/>
        </w:rPr>
        <w:t>):</w:t>
      </w:r>
    </w:p>
    <w:p w:rsidR="00453A09" w:rsidRPr="003F4668" w:rsidRDefault="00453A09" w:rsidP="00453A09">
      <w:pPr>
        <w:pStyle w:val="codewithbg"/>
      </w:pPr>
      <w:r w:rsidRPr="003F4668">
        <w:t xml:space="preserve">    </w:t>
      </w:r>
      <w:r w:rsidRPr="00816720">
        <w:rPr>
          <w:color w:val="FF0000"/>
        </w:rPr>
        <w:t xml:space="preserve">model </w:t>
      </w:r>
      <w:r w:rsidRPr="003F4668">
        <w:rPr>
          <w:b/>
          <w:bCs/>
          <w:color w:val="000080"/>
        </w:rPr>
        <w:t>=</w:t>
      </w:r>
      <w:r w:rsidRPr="003F4668">
        <w:t xml:space="preserve"> Product</w:t>
      </w:r>
    </w:p>
    <w:p w:rsidR="00453A09" w:rsidRPr="003F4668" w:rsidRDefault="00453A09" w:rsidP="00453A09">
      <w:pPr>
        <w:pStyle w:val="codewithbg"/>
      </w:pPr>
    </w:p>
    <w:p w:rsidR="00453A09" w:rsidRPr="003F4668" w:rsidRDefault="00453A09" w:rsidP="00453A09">
      <w:pPr>
        <w:pStyle w:val="codewithbg"/>
      </w:pPr>
      <w:r w:rsidRPr="003F4668">
        <w:t xml:space="preserve">    </w:t>
      </w:r>
      <w:r w:rsidRPr="003F4668">
        <w:rPr>
          <w:b/>
          <w:bCs/>
          <w:color w:val="0000FF"/>
        </w:rPr>
        <w:t>def</w:t>
      </w:r>
      <w:r w:rsidRPr="003F4668">
        <w:t xml:space="preserve"> </w:t>
      </w:r>
      <w:r w:rsidRPr="003F4668">
        <w:rPr>
          <w:color w:val="FF00FF"/>
        </w:rPr>
        <w:t>get_context_data</w:t>
      </w:r>
      <w:r w:rsidRPr="003F4668">
        <w:rPr>
          <w:b/>
          <w:bCs/>
          <w:color w:val="000080"/>
        </w:rPr>
        <w:t>(</w:t>
      </w:r>
      <w:r w:rsidRPr="003F4668">
        <w:t>self</w:t>
      </w:r>
      <w:r w:rsidRPr="003F4668">
        <w:rPr>
          <w:b/>
          <w:bCs/>
          <w:color w:val="000080"/>
        </w:rPr>
        <w:t>,</w:t>
      </w:r>
      <w:r w:rsidRPr="003F4668">
        <w:t xml:space="preserve"> </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context </w:t>
      </w:r>
      <w:r w:rsidRPr="003F4668">
        <w:rPr>
          <w:b/>
          <w:bCs/>
          <w:color w:val="000080"/>
        </w:rPr>
        <w:t>=</w:t>
      </w:r>
      <w:r w:rsidRPr="003F4668">
        <w:t xml:space="preserve"> super</w:t>
      </w:r>
      <w:r w:rsidRPr="003F4668">
        <w:rPr>
          <w:b/>
          <w:bCs/>
          <w:color w:val="000080"/>
        </w:rPr>
        <w:t>(</w:t>
      </w:r>
      <w:r w:rsidRPr="003F4668">
        <w:t>ProductListView</w:t>
      </w:r>
      <w:r w:rsidRPr="003F4668">
        <w:rPr>
          <w:b/>
          <w:bCs/>
          <w:color w:val="000080"/>
        </w:rPr>
        <w:t>,</w:t>
      </w:r>
      <w:r w:rsidRPr="003F4668">
        <w:t xml:space="preserve"> self</w:t>
      </w:r>
      <w:r w:rsidRPr="003F4668">
        <w:rPr>
          <w:b/>
          <w:bCs/>
          <w:color w:val="000080"/>
        </w:rPr>
        <w:t>).</w:t>
      </w:r>
      <w:r w:rsidRPr="003F4668">
        <w:t>get_context_data</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w:t>
      </w:r>
      <w:r w:rsidRPr="00816720">
        <w:rPr>
          <w:color w:val="FF0000"/>
        </w:rPr>
        <w:t>context</w:t>
      </w:r>
      <w:r w:rsidRPr="003F4668">
        <w:rPr>
          <w:b/>
          <w:bCs/>
          <w:color w:val="000080"/>
        </w:rPr>
        <w:t>[</w:t>
      </w:r>
      <w:r w:rsidRPr="003F4668">
        <w:rPr>
          <w:color w:val="808080"/>
        </w:rPr>
        <w:t>"now"</w:t>
      </w:r>
      <w:r w:rsidRPr="003F4668">
        <w:rPr>
          <w:b/>
          <w:bCs/>
          <w:color w:val="000080"/>
        </w:rPr>
        <w:t>]</w:t>
      </w:r>
      <w:r w:rsidRPr="003F4668">
        <w:t xml:space="preserve"> </w:t>
      </w:r>
      <w:r w:rsidRPr="003F4668">
        <w:rPr>
          <w:b/>
          <w:bCs/>
          <w:color w:val="000080"/>
        </w:rPr>
        <w:t>=</w:t>
      </w:r>
      <w:r w:rsidRPr="003F4668">
        <w:t xml:space="preserve"> timezone</w:t>
      </w:r>
      <w:r w:rsidRPr="003F4668">
        <w:rPr>
          <w:b/>
          <w:bCs/>
          <w:color w:val="000080"/>
        </w:rPr>
        <w:t>.</w:t>
      </w:r>
      <w:r w:rsidRPr="003F4668">
        <w:t>now</w:t>
      </w:r>
      <w:r w:rsidRPr="003F4668">
        <w:rPr>
          <w:b/>
          <w:bCs/>
          <w:color w:val="000080"/>
        </w:rPr>
        <w:t>()</w:t>
      </w:r>
    </w:p>
    <w:p w:rsidR="00453A09" w:rsidRPr="002248ED" w:rsidRDefault="00453A09" w:rsidP="00453A09">
      <w:pPr>
        <w:pStyle w:val="codewithbg"/>
      </w:pPr>
      <w:r w:rsidRPr="003F4668">
        <w:t xml:space="preserve">        </w:t>
      </w:r>
      <w:r w:rsidRPr="003F4668">
        <w:rPr>
          <w:b/>
          <w:bCs/>
          <w:color w:val="0000FF"/>
        </w:rPr>
        <w:t>return</w:t>
      </w:r>
      <w:r w:rsidRPr="003F4668">
        <w:t xml:space="preserve"> context</w:t>
      </w:r>
    </w:p>
    <w:p w:rsidR="00453A09" w:rsidRDefault="00453A09" w:rsidP="00453A09"/>
    <w:p w:rsidR="00453A09" w:rsidRPr="005F3246" w:rsidRDefault="00453A09" w:rsidP="00453A09">
      <w:pPr>
        <w:pStyle w:val="3"/>
        <w:ind w:firstLine="883"/>
      </w:pPr>
      <w:r>
        <w:rPr>
          <w:rFonts w:hint="eastAsia"/>
        </w:rPr>
        <w:t>ModelManager</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r w:rsidRPr="007F1BC9">
        <w:rPr>
          <w:rFonts w:ascii="Courier New" w:hAnsi="Courier New" w:cs="Courier New"/>
          <w:b/>
          <w:bCs/>
          <w:color w:val="0000FF"/>
          <w:sz w:val="20"/>
        </w:rPr>
        <w:t>class</w:t>
      </w:r>
      <w:r w:rsidRPr="007F1BC9">
        <w:rPr>
          <w:rFonts w:ascii="Courier New" w:hAnsi="Courier New" w:cs="Courier New"/>
          <w:color w:val="000000"/>
          <w:sz w:val="20"/>
        </w:rPr>
        <w:t xml:space="preserve"> </w:t>
      </w:r>
      <w:r w:rsidRPr="007F1BC9">
        <w:rPr>
          <w:rFonts w:ascii="Courier New" w:hAnsi="Courier New" w:cs="Courier New"/>
          <w:b/>
          <w:bCs/>
          <w:color w:val="000000"/>
          <w:sz w:val="20"/>
        </w:rPr>
        <w:t>Product</w:t>
      </w:r>
      <w:r w:rsidRPr="007F1BC9">
        <w:rPr>
          <w:rFonts w:ascii="Courier New" w:hAnsi="Courier New" w:cs="Courier New"/>
          <w:b/>
          <w:bCs/>
          <w:color w:val="000080"/>
          <w:sz w:val="20"/>
        </w:rPr>
        <w:t>(</w:t>
      </w:r>
      <w:r w:rsidRPr="007F1BC9">
        <w:rPr>
          <w:rFonts w:ascii="Courier New" w:hAnsi="Courier New" w:cs="Courier New"/>
          <w:color w:val="000000"/>
          <w:sz w:val="20"/>
        </w:rPr>
        <w:t>models</w:t>
      </w:r>
      <w:r w:rsidRPr="007F1BC9">
        <w:rPr>
          <w:rFonts w:ascii="Courier New" w:hAnsi="Courier New" w:cs="Courier New"/>
          <w:b/>
          <w:bCs/>
          <w:color w:val="000080"/>
          <w:sz w:val="20"/>
        </w:rPr>
        <w:t>.</w:t>
      </w:r>
      <w:r w:rsidRPr="007F1BC9">
        <w:rPr>
          <w:rFonts w:ascii="Courier New" w:hAnsi="Courier New" w:cs="Courier New"/>
          <w:color w:val="000000"/>
          <w:sz w:val="20"/>
        </w:rPr>
        <w:t>Model</w:t>
      </w:r>
      <w:r w:rsidRPr="007F1BC9">
        <w:rPr>
          <w:rFonts w:ascii="Courier New" w:hAnsi="Courier New" w:cs="Courier New"/>
          <w:b/>
          <w:bCs/>
          <w:color w:val="000080"/>
          <w:sz w:val="20"/>
        </w:rPr>
        <w:t>):</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p>
    <w:p w:rsidR="00453A09" w:rsidRDefault="00453A09" w:rsidP="00453A09">
      <w:pPr>
        <w:shd w:val="clear" w:color="auto" w:fill="DAEEF3" w:themeFill="accent5" w:themeFillTint="33"/>
        <w:rPr>
          <w:rFonts w:ascii="Courier New" w:hAnsi="Courier New" w:cs="Courier New"/>
          <w:b/>
          <w:bCs/>
          <w:color w:val="000080"/>
          <w:sz w:val="20"/>
        </w:rPr>
      </w:pPr>
      <w:r w:rsidRPr="007F1BC9">
        <w:rPr>
          <w:rFonts w:ascii="Courier New" w:hAnsi="Courier New" w:cs="Courier New"/>
          <w:color w:val="000000"/>
          <w:sz w:val="20"/>
        </w:rPr>
        <w:tab/>
      </w:r>
      <w:r w:rsidRPr="006B65B5">
        <w:rPr>
          <w:rFonts w:ascii="Courier New" w:hAnsi="Courier New" w:cs="Courier New"/>
          <w:color w:val="FF0000"/>
          <w:sz w:val="20"/>
          <w:highlight w:val="yellow"/>
        </w:rPr>
        <w:t xml:space="preserve">objects </w:t>
      </w:r>
      <w:r w:rsidRPr="007F1BC9">
        <w:rPr>
          <w:rFonts w:ascii="Courier New" w:hAnsi="Courier New" w:cs="Courier New"/>
          <w:b/>
          <w:bCs/>
          <w:color w:val="000080"/>
          <w:sz w:val="20"/>
          <w:highlight w:val="yellow"/>
        </w:rPr>
        <w:t>=</w:t>
      </w:r>
      <w:r w:rsidRPr="007F1BC9">
        <w:rPr>
          <w:rFonts w:ascii="Courier New" w:hAnsi="Courier New" w:cs="Courier New"/>
          <w:color w:val="000000"/>
          <w:sz w:val="20"/>
          <w:highlight w:val="yellow"/>
        </w:rPr>
        <w:t xml:space="preserve"> ProductManager</w:t>
      </w:r>
      <w:r w:rsidRPr="007F1BC9">
        <w:rPr>
          <w:rFonts w:ascii="Courier New" w:hAnsi="Courier New" w:cs="Courier New"/>
          <w:b/>
          <w:bCs/>
          <w:color w:val="000080"/>
          <w:sz w:val="20"/>
          <w:highlight w:val="yellow"/>
        </w:rPr>
        <w:t>()</w:t>
      </w:r>
    </w:p>
    <w:p w:rsidR="00453A09" w:rsidRDefault="00453A09" w:rsidP="00453A09"/>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096" w:rsidRDefault="00431096" w:rsidP="00BB1ADC">
      <w:r>
        <w:separator/>
      </w:r>
    </w:p>
  </w:endnote>
  <w:endnote w:type="continuationSeparator" w:id="0">
    <w:p w:rsidR="00431096" w:rsidRDefault="00431096"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096" w:rsidRDefault="00431096" w:rsidP="00BB1ADC">
      <w:r>
        <w:separator/>
      </w:r>
    </w:p>
  </w:footnote>
  <w:footnote w:type="continuationSeparator" w:id="0">
    <w:p w:rsidR="00431096" w:rsidRDefault="00431096"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9"/>
  </w:num>
  <w:num w:numId="5">
    <w:abstractNumId w:val="11"/>
  </w:num>
  <w:num w:numId="6">
    <w:abstractNumId w:val="2"/>
  </w:num>
  <w:num w:numId="7">
    <w:abstractNumId w:val="3"/>
  </w:num>
  <w:num w:numId="8">
    <w:abstractNumId w:val="5"/>
  </w:num>
  <w:num w:numId="9">
    <w:abstractNumId w:val="4"/>
  </w:num>
  <w:num w:numId="10">
    <w:abstractNumId w:val="6"/>
  </w:num>
  <w:num w:numId="11">
    <w:abstractNumId w:val="8"/>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3EA"/>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015D"/>
    <w:rsid w:val="001A11B4"/>
    <w:rsid w:val="001A2E91"/>
    <w:rsid w:val="001A5526"/>
    <w:rsid w:val="001B04F7"/>
    <w:rsid w:val="001B4141"/>
    <w:rsid w:val="001B638D"/>
    <w:rsid w:val="001B7BA6"/>
    <w:rsid w:val="001C0CE9"/>
    <w:rsid w:val="001C142B"/>
    <w:rsid w:val="001C19C1"/>
    <w:rsid w:val="001C1F6C"/>
    <w:rsid w:val="001C33D6"/>
    <w:rsid w:val="001C398E"/>
    <w:rsid w:val="001C5665"/>
    <w:rsid w:val="001C6CF1"/>
    <w:rsid w:val="001C776C"/>
    <w:rsid w:val="001D0985"/>
    <w:rsid w:val="001D1805"/>
    <w:rsid w:val="001D4892"/>
    <w:rsid w:val="001D4B26"/>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18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096"/>
    <w:rsid w:val="0043197C"/>
    <w:rsid w:val="00432807"/>
    <w:rsid w:val="00432C62"/>
    <w:rsid w:val="0043338B"/>
    <w:rsid w:val="00436D6D"/>
    <w:rsid w:val="0044427C"/>
    <w:rsid w:val="00447DD7"/>
    <w:rsid w:val="0045024D"/>
    <w:rsid w:val="0045269E"/>
    <w:rsid w:val="00453A09"/>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44BC"/>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4D5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27D0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2AA5"/>
    <w:rsid w:val="006A6402"/>
    <w:rsid w:val="006B1A6E"/>
    <w:rsid w:val="006B486F"/>
    <w:rsid w:val="006B57DD"/>
    <w:rsid w:val="006B7564"/>
    <w:rsid w:val="006C281A"/>
    <w:rsid w:val="006C2A72"/>
    <w:rsid w:val="006C2DC6"/>
    <w:rsid w:val="006C437A"/>
    <w:rsid w:val="006C46AA"/>
    <w:rsid w:val="006C7306"/>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3F24"/>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BE3"/>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0F04"/>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C3C6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523"/>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34F0"/>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5B3"/>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086E"/>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E6FCC"/>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54" Type="http://schemas.openxmlformats.org/officeDocument/2006/relationships/hyperlink" Target="http://blog.csdn.net/l_courser/article/details/7038859" TargetMode="External"/><Relationship Id="rId159" Type="http://schemas.openxmlformats.org/officeDocument/2006/relationships/hyperlink" Target="http://www.cnblogs.com/zifenger/p/3904536.html" TargetMode="External"/><Relationship Id="rId175" Type="http://schemas.openxmlformats.org/officeDocument/2006/relationships/hyperlink" Target="https://docs.djangoproject.com/en/1.8/ref/class-based-views/mixins-editing/" TargetMode="External"/><Relationship Id="rId170" Type="http://schemas.openxmlformats.org/officeDocument/2006/relationships/hyperlink" Target="http://www.cnblogs.com/mindsbook/archive/2009/10/27/django_signal.html"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160" Type="http://schemas.openxmlformats.org/officeDocument/2006/relationships/hyperlink" Target="http://www.cnblogs.com/xiaoyaowuming/p/5812611.html" TargetMode="External"/><Relationship Id="rId165" Type="http://schemas.openxmlformats.org/officeDocument/2006/relationships/hyperlink" Target="http://www.kindeditor.com/" TargetMode="External"/><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hyperlink" Target="http://jingyan.baidu.com/article/c45ad29cdc5d4f051753e2d2.html" TargetMode="External"/><Relationship Id="rId155" Type="http://schemas.openxmlformats.org/officeDocument/2006/relationships/hyperlink" Target="https://pypi.python.org/pypi/django-pagination" TargetMode="External"/><Relationship Id="rId171" Type="http://schemas.openxmlformats.org/officeDocument/2006/relationships/hyperlink" Target="https://docs.djangoproject.com/en/1.8/ref/class-based-views/generic-display/" TargetMode="External"/><Relationship Id="rId176"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59" Type="http://schemas.openxmlformats.org/officeDocument/2006/relationships/hyperlink" Target="http://www.qttc.net/201209207.html"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54" Type="http://schemas.openxmlformats.org/officeDocument/2006/relationships/hyperlink" Target="https://docs.djangoproject.com/en/1.8/ref/models/fields/"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61" Type="http://schemas.openxmlformats.org/officeDocument/2006/relationships/hyperlink" Target="http://eclipse.kacprzak.org/" TargetMode="External"/><Relationship Id="rId166" Type="http://schemas.openxmlformats.org/officeDocument/2006/relationships/hyperlink" Target="http://blog.csdn.net/mingzznet/article/details/5068819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49" Type="http://schemas.openxmlformats.org/officeDocument/2006/relationships/hyperlink" Target="https://docs.djangoproject.com/en/1.8/topics/http/file-uploads/"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hyperlink" Target="http://blog.csdn.net/u013920085/article/details/51173316" TargetMode="External"/><Relationship Id="rId156" Type="http://schemas.openxmlformats.org/officeDocument/2006/relationships/hyperlink" Target="https://pypi.python.org/pypi/django-ckeditor/" TargetMode="External"/><Relationship Id="rId164" Type="http://schemas.openxmlformats.org/officeDocument/2006/relationships/hyperlink" Target="http://www.cnblogs.com/yeelone/archive/2012/11/15/2771678.html" TargetMode="External"/><Relationship Id="rId169" Type="http://schemas.openxmlformats.org/officeDocument/2006/relationships/hyperlink" Target="https://docs.djangoproject.com/en/1.8/ref/signals/" TargetMode="External"/><Relationship Id="rId177"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docs.djangoproject.com/en/1.8/ref/class-based-views/generic-display/" TargetMode="External"/><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167" Type="http://schemas.openxmlformats.org/officeDocument/2006/relationships/hyperlink" Target="https://github.com/macropin/django-registration"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162" Type="http://schemas.openxmlformats.org/officeDocument/2006/relationships/hyperlink" Target="http://www.cnblogs.com/ken-zhang/archive/2010/12/16/django_widget_kindeditor.html"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157" Type="http://schemas.openxmlformats.org/officeDocument/2006/relationships/hyperlink" Target="https://github.com/django-ckeditor/django-ckeditor" TargetMode="External"/><Relationship Id="rId178" Type="http://schemas.openxmlformats.org/officeDocument/2006/relationships/theme" Target="theme/theme1.xm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hyperlink" Target="https://github.com/chronossc/django-breadcrumbs" TargetMode="External"/><Relationship Id="rId173" Type="http://schemas.openxmlformats.org/officeDocument/2006/relationships/hyperlink" Target="https://docs.djangoproject.com/en/1.8/ref/class-based-views/generic-editing/" TargetMode="Externa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168" Type="http://schemas.openxmlformats.org/officeDocument/2006/relationships/hyperlink" Target="https://docs.djangoproject.com/en/1.8/ref/signals/"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163" Type="http://schemas.openxmlformats.org/officeDocument/2006/relationships/hyperlink" Target="http://blog.csdn.net/oranyujian/article/details/45311577" TargetMode="External"/><Relationship Id="rId3" Type="http://schemas.openxmlformats.org/officeDocument/2006/relationships/styles" Target="styles.xml"/><Relationship Id="rId25" Type="http://schemas.openxmlformats.org/officeDocument/2006/relationships/hyperlink" Target="http://www.w3school.com.cn/tags/att_form_enctype.asp" TargetMode="External"/><Relationship Id="rId46" Type="http://schemas.openxmlformats.org/officeDocument/2006/relationships/image" Target="media/image13.png"/><Relationship Id="rId67" Type="http://schemas.openxmlformats.org/officeDocument/2006/relationships/hyperlink" Target="https://github.com/blueimp/jQuery-File-Upload/wiki" TargetMode="External"/><Relationship Id="rId116" Type="http://schemas.openxmlformats.org/officeDocument/2006/relationships/hyperlink" Target="http://www.yihaomen.com/article/python/255.htm" TargetMode="External"/><Relationship Id="rId137" Type="http://schemas.openxmlformats.org/officeDocument/2006/relationships/hyperlink" Target="https://my.oschina.net/u/2308739/blog/371414" TargetMode="External"/><Relationship Id="rId158" Type="http://schemas.openxmlformats.org/officeDocument/2006/relationships/hyperlink" Target="http://www.nanerbang.com/article/2/"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62" Type="http://schemas.openxmlformats.org/officeDocument/2006/relationships/hyperlink" Target="http://www.alonely.com.cn/Ajax/20161025/58632.html"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53" Type="http://schemas.openxmlformats.org/officeDocument/2006/relationships/hyperlink" Target="https://pypi.python.org/pypi/django-breadcrumbs" TargetMode="External"/><Relationship Id="rId174" Type="http://schemas.openxmlformats.org/officeDocument/2006/relationships/hyperlink" Target="https://docs.djangoproject.com/en/1.8/ref/class-based-views/mixins-single-object/" TargetMode="External"/><Relationship Id="rId15" Type="http://schemas.openxmlformats.org/officeDocument/2006/relationships/hyperlink" Target="https://github.com/gusibi/python-weixin" TargetMode="External"/><Relationship Id="rId36" Type="http://schemas.openxmlformats.org/officeDocument/2006/relationships/image" Target="media/image4.png"/><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27" Type="http://schemas.openxmlformats.org/officeDocument/2006/relationships/hyperlink" Target="http://www.cnblogs.com/onlys/articles/jQuer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0B758D"/>
    <w:rsid w:val="00135638"/>
    <w:rsid w:val="001648F6"/>
    <w:rsid w:val="00191866"/>
    <w:rsid w:val="001F3B4F"/>
    <w:rsid w:val="00327FB5"/>
    <w:rsid w:val="00377C8C"/>
    <w:rsid w:val="00450AF9"/>
    <w:rsid w:val="00496E24"/>
    <w:rsid w:val="004A1F20"/>
    <w:rsid w:val="0051216E"/>
    <w:rsid w:val="0056781A"/>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94583"/>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6781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678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109973</TotalTime>
  <Pages>39</Pages>
  <Words>15179</Words>
  <Characters>86524</Characters>
  <Application>Microsoft Office Word</Application>
  <DocSecurity>0</DocSecurity>
  <Lines>721</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1058</cp:revision>
  <dcterms:created xsi:type="dcterms:W3CDTF">2016-11-25T14:28:00Z</dcterms:created>
  <dcterms:modified xsi:type="dcterms:W3CDTF">2017-09-24T15:31:00Z</dcterms:modified>
</cp:coreProperties>
</file>