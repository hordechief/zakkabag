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BB1ADC">
          <w:pPr>
            <w:pStyle w:val="PadderBetweenControlandBody"/>
          </w:pPr>
        </w:p>
      </w:sdtContent>
    </w:sdt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CF63D1">
      <w:pPr>
        <w:pStyle w:val="2"/>
      </w:pPr>
      <w:r>
        <w:rPr>
          <w:rFonts w:hint="eastAsia"/>
        </w:rPr>
        <w:t>注册登录</w:t>
      </w:r>
    </w:p>
    <w:p w:rsidR="00335771" w:rsidRDefault="00335771" w:rsidP="00335771">
      <w:pPr>
        <w:pStyle w:val="3"/>
      </w:pPr>
      <w:r w:rsidRPr="00335771">
        <w:rPr>
          <w:rFonts w:hint="eastAsia"/>
        </w:rPr>
        <w:t>普通登录</w:t>
      </w:r>
    </w:p>
    <w:p w:rsidR="00335771" w:rsidRDefault="00335771" w:rsidP="00335771">
      <w:r w:rsidRPr="00335771">
        <w:rPr>
          <w:rFonts w:hint="eastAsia"/>
        </w:rPr>
        <w:t>用户通过手机中微信登录网站</w:t>
      </w:r>
    </w:p>
    <w:p w:rsidR="009F5CEE" w:rsidRDefault="009F5CEE" w:rsidP="00335771"/>
    <w:p w:rsidR="00F90251" w:rsidRDefault="00F90251" w:rsidP="00335771"/>
    <w:p w:rsidR="00F90251" w:rsidRDefault="00F90251" w:rsidP="00335771"/>
    <w:p w:rsidR="000E0C4A" w:rsidRPr="000E0C4A" w:rsidRDefault="000E0C4A" w:rsidP="00335771"/>
    <w:p w:rsidR="008E4903" w:rsidRDefault="008E4903" w:rsidP="008E4903">
      <w:pPr>
        <w:pStyle w:val="3"/>
      </w:pPr>
      <w:r w:rsidRPr="008E4903">
        <w:rPr>
          <w:rFonts w:hint="eastAsia"/>
        </w:rPr>
        <w:t>第三方登录</w:t>
      </w:r>
    </w:p>
    <w:p w:rsidR="008E4903" w:rsidRDefault="008E4903" w:rsidP="00335771">
      <w:r w:rsidRPr="008E4903">
        <w:rPr>
          <w:rFonts w:hint="eastAsia"/>
        </w:rPr>
        <w:t>可以通过微信直接登录微网站，减少登录流程</w:t>
      </w:r>
    </w:p>
    <w:p w:rsidR="00FA0810" w:rsidRDefault="00FA0810" w:rsidP="00335771">
      <w:r>
        <w:rPr>
          <w:rFonts w:hint="eastAsia"/>
          <w:noProof/>
        </w:rPr>
        <w:drawing>
          <wp:inline distT="0" distB="0" distL="0" distR="0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BB1ADC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>web</w:t>
      </w:r>
      <w:r>
        <w:rPr>
          <w:rFonts w:hint="eastAsia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</w:t>
      </w:r>
      <w:proofErr w:type="gramStart"/>
      <w:r w:rsidRPr="00411C99">
        <w:rPr>
          <w:color w:val="0000FF"/>
        </w:rPr>
        <w:t>&lt;i</w:t>
      </w:r>
      <w:proofErr w:type="gramEnd"/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proofErr w:type="gramStart"/>
      <w:r w:rsidRPr="00411C99">
        <w:t>urlpatterns</w:t>
      </w:r>
      <w:proofErr w:type="gramEnd"/>
      <w:r w:rsidRPr="00411C99">
        <w:t xml:space="preserve">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proofErr w:type="gramStart"/>
      <w:r w:rsidRPr="00411C99">
        <w:t>url</w:t>
      </w:r>
      <w:r w:rsidRPr="00411C99">
        <w:rPr>
          <w:b/>
          <w:bCs/>
          <w:color w:val="000080"/>
        </w:rPr>
        <w:t>(</w:t>
      </w:r>
      <w:proofErr w:type="gramEnd"/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0" w:name="OLE_LINK212"/>
      <w:bookmarkStart w:id="1" w:name="OLE_LINK213"/>
      <w:r w:rsidRPr="00213463">
        <w:rPr>
          <w:color w:val="808080"/>
        </w:rPr>
        <w:t>newsletter.views.login</w:t>
      </w:r>
      <w:bookmarkEnd w:id="0"/>
      <w:bookmarkEnd w:id="1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from</w:t>
      </w:r>
      <w:proofErr w:type="gramEnd"/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def</w:t>
      </w:r>
      <w:proofErr w:type="gramEnd"/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</w:t>
      </w:r>
      <w:proofErr w:type="gramStart"/>
      <w:r w:rsidRPr="0027457E">
        <w:t>uri</w:t>
      </w:r>
      <w:r w:rsidRPr="0027457E">
        <w:rPr>
          <w:b/>
          <w:bCs/>
          <w:color w:val="000080"/>
        </w:rPr>
        <w:t>(</w:t>
      </w:r>
      <w:proofErr w:type="gramEnd"/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t>api</w:t>
      </w:r>
      <w:proofErr w:type="gramEnd"/>
      <w:r w:rsidRPr="0027457E">
        <w:t xml:space="preserve">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</w:t>
      </w:r>
      <w:proofErr w:type="gramStart"/>
      <w:r w:rsidRPr="0027457E">
        <w:t>url</w:t>
      </w:r>
      <w:r w:rsidRPr="0027457E">
        <w:rPr>
          <w:b/>
          <w:bCs/>
          <w:color w:val="000080"/>
        </w:rPr>
        <w:t>(</w:t>
      </w:r>
      <w:proofErr w:type="gramEnd"/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rPr>
          <w:b/>
          <w:bCs/>
          <w:color w:val="0000FF"/>
        </w:rPr>
        <w:t>return</w:t>
      </w:r>
      <w:proofErr w:type="gramEnd"/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2" w:name="OLE_LINK216"/>
      <w:bookmarkStart w:id="3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2"/>
      <w:bookmarkEnd w:id="3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proofErr w:type="gramStart"/>
      <w:r w:rsidRPr="00AE3115">
        <w:rPr>
          <w:b/>
          <w:bCs/>
          <w:color w:val="0000FF"/>
        </w:rPr>
        <w:t>def</w:t>
      </w:r>
      <w:proofErr w:type="gramEnd"/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t>code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4" w:name="OLE_LINK218"/>
      <w:bookmarkStart w:id="5" w:name="OLE_LINK219"/>
      <w:r w:rsidRPr="007B244B">
        <w:rPr>
          <w:highlight w:val="green"/>
        </w:rPr>
        <w:t>authenticate</w:t>
      </w:r>
      <w:bookmarkEnd w:id="4"/>
      <w:bookmarkEnd w:id="5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>
        <w:rPr>
          <w:rFonts w:hint="eastAsia"/>
        </w:rPr>
        <w:t>特别注意的是，这边登录用了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，这个其实已经对登录的后台进行了扩展，具体可参考章节“用户扩展”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6" w:name="OLE_LINK214"/>
      <w:bookmarkStart w:id="7" w:name="OLE_LINK215"/>
      <w:r w:rsidRPr="0004166E">
        <w:rPr>
          <w:highlight w:val="yellow"/>
        </w:rPr>
        <w:t>account_type</w:t>
      </w:r>
      <w:bookmarkEnd w:id="6"/>
      <w:bookmarkEnd w:id="7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1030E5" w:rsidRPr="00AE3115" w:rsidRDefault="001030E5" w:rsidP="00AE3115"/>
    <w:p w:rsidR="00335771" w:rsidRDefault="00461A00" w:rsidP="00461A00">
      <w:pPr>
        <w:pStyle w:val="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461A00">
      <w:pPr>
        <w:pStyle w:val="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CF63D1">
      <w:pPr>
        <w:pStyle w:val="2"/>
      </w:pPr>
      <w:r>
        <w:rPr>
          <w:rFonts w:hint="eastAsia"/>
        </w:rPr>
        <w:t>个人中心</w:t>
      </w:r>
    </w:p>
    <w:p w:rsidR="00186153" w:rsidRDefault="00186153" w:rsidP="00186153">
      <w:pPr>
        <w:pStyle w:val="3"/>
      </w:pPr>
      <w:r w:rsidRPr="00186153">
        <w:rPr>
          <w:rFonts w:hint="eastAsia"/>
        </w:rPr>
        <w:t>个人信息展示</w:t>
      </w:r>
    </w:p>
    <w:p w:rsidR="00186153" w:rsidRDefault="00186153" w:rsidP="00186153">
      <w:r w:rsidRPr="00186153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186153">
      <w:pPr>
        <w:pStyle w:val="3"/>
      </w:pPr>
      <w:r w:rsidRPr="00186153">
        <w:rPr>
          <w:rFonts w:hint="eastAsia"/>
        </w:rPr>
        <w:t>上传头像</w:t>
      </w:r>
    </w:p>
    <w:p w:rsidR="00186153" w:rsidRDefault="00186153" w:rsidP="00186153">
      <w:r w:rsidRPr="00186153">
        <w:rPr>
          <w:rFonts w:hint="eastAsia"/>
        </w:rPr>
        <w:t>通过网站可以修改头像</w:t>
      </w:r>
    </w:p>
    <w:p w:rsidR="00C65A14" w:rsidRPr="00C65A14" w:rsidRDefault="003067FA" w:rsidP="00202393">
      <w:pPr>
        <w:pStyle w:val="4"/>
      </w:pPr>
      <w:r>
        <w:rPr>
          <w:rFonts w:hint="eastAsia"/>
        </w:rPr>
        <w:t>后台上传</w:t>
      </w:r>
      <w:r w:rsidR="00202393">
        <w:rPr>
          <w:rFonts w:hint="eastAsia"/>
        </w:rPr>
        <w:t>，</w:t>
      </w:r>
      <w:r w:rsidR="00C65A14" w:rsidRPr="00C65A14">
        <w:rPr>
          <w:rFonts w:hint="eastAsia"/>
        </w:rPr>
        <w:t>细节可参考</w:t>
      </w:r>
      <w:r w:rsidR="00C65A14" w:rsidRPr="00C65A14">
        <w:rPr>
          <w:rFonts w:hint="eastAsia"/>
        </w:rPr>
        <w:t xml:space="preserve">ecommerce </w:t>
      </w:r>
      <w:bookmarkStart w:id="8" w:name="_Toc476467681"/>
      <w:r w:rsidR="00C65A14" w:rsidRPr="00C65A14">
        <w:rPr>
          <w:rFonts w:hint="eastAsia"/>
        </w:rPr>
        <w:t>017 Image Uploads</w:t>
      </w:r>
      <w:bookmarkEnd w:id="8"/>
    </w:p>
    <w:p w:rsidR="00A12E42" w:rsidRDefault="00A12E42" w:rsidP="00A12E42"/>
    <w:p w:rsidR="00A12E42" w:rsidRDefault="00BB1ADC" w:rsidP="00A12E42">
      <w:hyperlink r:id="rId13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593F1E" w:rsidRDefault="00BB1ADC" w:rsidP="00A12E42">
      <w:hyperlink r:id="rId14" w:anchor="handling-uploaded-files-with-a-model" w:history="1">
        <w:r w:rsidR="00593F1E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5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6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7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9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0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when </w:t>
      </w:r>
      <w:proofErr w:type="gramStart"/>
      <w:r>
        <w:rPr>
          <w:rFonts w:ascii="Roboto" w:hAnsi="Roboto"/>
          <w:color w:val="0C3C26"/>
          <w:sz w:val="21"/>
          <w:szCs w:val="21"/>
        </w:rPr>
        <w:t>calling</w:t>
      </w:r>
      <w:r>
        <w:rPr>
          <w:rStyle w:val="pre"/>
          <w:b/>
          <w:bCs/>
          <w:color w:val="0C4B33"/>
          <w:sz w:val="21"/>
          <w:szCs w:val="21"/>
        </w:rPr>
        <w:t>form.save(</w:t>
      </w:r>
      <w:proofErr w:type="gramEnd"/>
      <w:r>
        <w:rPr>
          <w:rStyle w:val="pre"/>
          <w:b/>
          <w:bCs/>
          <w:color w:val="0C4B33"/>
          <w:sz w:val="21"/>
          <w:szCs w:val="21"/>
        </w:rPr>
        <w:t>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# </w:t>
      </w:r>
      <w:proofErr w:type="gramStart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file</w:t>
      </w:r>
      <w:proofErr w:type="gramEnd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 is saved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  <w:proofErr w:type="gramEnd"/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proofErr w:type="gramEnd"/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proofErr w:type="gramStart"/>
      <w:r w:rsidRPr="00D46112">
        <w:rPr>
          <w:b/>
          <w:bCs/>
          <w:color w:val="0000FF"/>
        </w:rPr>
        <w:t>def</w:t>
      </w:r>
      <w:proofErr w:type="gramEnd"/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</w:t>
      </w:r>
      <w:proofErr w:type="gramStart"/>
      <w:r w:rsidR="001A5526" w:rsidRPr="001A5526">
        <w:t>name</w:t>
      </w:r>
      <w:proofErr w:type="gramEnd"/>
      <w:r w:rsidR="001A5526" w:rsidRPr="001A5526">
        <w:t xml:space="preserve">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proofErr w:type="gramStart"/>
      <w:r w:rsidR="00897950">
        <w:rPr>
          <w:rFonts w:hint="eastAsia"/>
        </w:rPr>
        <w:t>title</w:t>
      </w:r>
      <w:proofErr w:type="gramEnd"/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</w:t>
      </w:r>
      <w:proofErr w:type="gramStart"/>
      <w:r w:rsidRPr="001A5526">
        <w:rPr>
          <w:color w:val="808080"/>
        </w:rPr>
        <w:t>.%</w:t>
      </w:r>
      <w:proofErr w:type="gramEnd"/>
      <w:r w:rsidRPr="001A5526">
        <w:rPr>
          <w:color w:val="808080"/>
        </w:rPr>
        <w:t>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proofErr w:type="gramStart"/>
      <w:r w:rsidRPr="001A5526">
        <w:rPr>
          <w:b/>
          <w:bCs/>
          <w:color w:val="0000FF"/>
        </w:rPr>
        <w:t>return</w:t>
      </w:r>
      <w:proofErr w:type="gramEnd"/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proofErr w:type="gramStart"/>
      <w:r w:rsidRPr="00A12E42">
        <w:rPr>
          <w:b/>
          <w:bCs/>
          <w:color w:val="0000FF"/>
        </w:rPr>
        <w:t>class</w:t>
      </w:r>
      <w:proofErr w:type="gramEnd"/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</w:t>
      </w:r>
      <w:proofErr w:type="gramStart"/>
      <w:r w:rsidRPr="00A12E42">
        <w:t>image</w:t>
      </w:r>
      <w:proofErr w:type="gramEnd"/>
      <w:r w:rsidRPr="00A12E42">
        <w:t xml:space="preserve">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proofErr w:type="gramStart"/>
      <w:r w:rsidRPr="00137554">
        <w:t>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proofErr w:type="gramEnd"/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2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3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4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</w:t>
      </w:r>
      <w:proofErr w:type="gramStart"/>
      <w:r w:rsidRPr="003067FA">
        <w:rPr>
          <w:color w:val="0000FF"/>
        </w:rPr>
        <w:t>&gt;</w:t>
      </w:r>
      <w:r w:rsidRPr="003067FA">
        <w:t>{</w:t>
      </w:r>
      <w:proofErr w:type="gramEnd"/>
      <w:r w:rsidRPr="003067FA">
        <w:t>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img</w:t>
      </w:r>
      <w:r w:rsidRPr="003067FA">
        <w:t xml:space="preserve">  </w:t>
      </w:r>
      <w:r w:rsidRPr="003067FA">
        <w:rPr>
          <w:color w:val="FF0000"/>
        </w:rPr>
        <w:t>id</w:t>
      </w:r>
      <w:proofErr w:type="gramEnd"/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br</w:t>
      </w:r>
      <w:proofErr w:type="gramEnd"/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proofErr w:type="gramStart"/>
      <w:r w:rsidRPr="00672D11">
        <w:rPr>
          <w:color w:val="0000FF"/>
        </w:rPr>
        <w:t>class</w:t>
      </w:r>
      <w:proofErr w:type="gramEnd"/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t>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context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</w:t>
      </w:r>
      <w:proofErr w:type="gramStart"/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proofErr w:type="gramEnd"/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form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</w:t>
      </w:r>
      <w:proofErr w:type="gramStart"/>
      <w:r w:rsidRPr="00EE37D5">
        <w:rPr>
          <w:highlight w:val="green"/>
        </w:rPr>
        <w:t>data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  <w:proofErr w:type="gramEnd"/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else</w:t>
      </w:r>
      <w:proofErr w:type="gramEnd"/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proofErr w:type="gramStart"/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proofErr w:type="gramEnd"/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的，如果要支持</w:t>
      </w:r>
      <w:r w:rsidR="007244F5">
        <w:rPr>
          <w:rFonts w:hint="eastAsia"/>
        </w:rPr>
        <w:t>image</w:t>
      </w:r>
      <w:r w:rsidR="007244F5">
        <w:rPr>
          <w:rFonts w:hint="eastAsia"/>
        </w:rPr>
        <w:t>功能，必须支持</w:t>
      </w:r>
      <w:r w:rsidR="007244F5">
        <w:rPr>
          <w:rFonts w:hint="eastAsia"/>
        </w:rPr>
        <w:t>form</w:t>
      </w:r>
      <w:r w:rsidR="007244F5">
        <w:rPr>
          <w:rFonts w:hint="eastAsia"/>
        </w:rPr>
        <w:t>，所以我们添加了基类</w:t>
      </w:r>
      <w:r w:rsidR="007244F5">
        <w:rPr>
          <w:rFonts w:hint="eastAsia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proofErr w:type="gramStart"/>
      <w:r w:rsidRPr="00210E4B">
        <w:rPr>
          <w:i/>
          <w:highlight w:val="yellow"/>
        </w:rPr>
        <w:t>form</w:t>
      </w:r>
      <w:proofErr w:type="gramEnd"/>
      <w:r w:rsidRPr="00210E4B">
        <w:rPr>
          <w:i/>
          <w:highlight w:val="yellow"/>
        </w:rPr>
        <w:t xml:space="preserve">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proofErr w:type="gramStart"/>
      <w:r w:rsidRPr="009D76D4">
        <w:rPr>
          <w:b/>
          <w:bCs/>
          <w:color w:val="0000FF"/>
        </w:rPr>
        <w:t>class</w:t>
      </w:r>
      <w:proofErr w:type="gramEnd"/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an instance of the form to be used in this view.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</w:t>
      </w:r>
      <w:proofErr w:type="gramStart"/>
      <w:r w:rsidRPr="009D76D4">
        <w:t>class</w:t>
      </w:r>
      <w:r w:rsidRPr="009D76D4">
        <w:rPr>
          <w:b/>
          <w:bCs/>
          <w:color w:val="000080"/>
        </w:rPr>
        <w:t>()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the keyword arguments for instantiating the form.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t>kwargs</w:t>
      </w:r>
      <w:proofErr w:type="gramEnd"/>
      <w:r w:rsidRPr="009D76D4">
        <w:t xml:space="preserve">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initial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prefix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proofErr w:type="gramStart"/>
      <w:r w:rsidRPr="009D76D4">
        <w:t>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data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files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</w:t>
      </w:r>
      <w:proofErr w:type="gramStart"/>
      <w:r w:rsidRPr="00CD73A9">
        <w:rPr>
          <w:i/>
          <w:highlight w:val="yellow"/>
        </w:rPr>
        <w:t>data</w:t>
      </w:r>
      <w:r w:rsidRPr="00CD73A9">
        <w:rPr>
          <w:i/>
          <w:color w:val="000080"/>
          <w:highlight w:val="yellow"/>
        </w:rPr>
        <w:t>[</w:t>
      </w:r>
      <w:proofErr w:type="gramEnd"/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from</w:t>
      </w:r>
      <w:proofErr w:type="gramEnd"/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if</w:t>
      </w:r>
      <w:proofErr w:type="gramEnd"/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9" w:name="OLE_LINK121"/>
      <w:bookmarkStart w:id="10" w:name="OLE_LINK122"/>
      <w:proofErr w:type="gramStart"/>
      <w:r w:rsidRPr="001C5665">
        <w:t>img</w:t>
      </w:r>
      <w:r w:rsidRPr="001C5665">
        <w:rPr>
          <w:color w:val="000080"/>
        </w:rPr>
        <w:t>=</w:t>
      </w:r>
      <w:proofErr w:type="gramEnd"/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9"/>
      <w:bookmarkEnd w:id="10"/>
    </w:p>
    <w:p w:rsidR="0050645B" w:rsidRPr="001C5665" w:rsidRDefault="0050645B" w:rsidP="001C5665">
      <w:pPr>
        <w:pStyle w:val="codewithbg"/>
        <w:rPr>
          <w:color w:val="000080"/>
        </w:rPr>
      </w:pPr>
      <w:proofErr w:type="gramStart"/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proofErr w:type="gramEnd"/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1" w:name="OLE_LINK119"/>
      <w:bookmarkStart w:id="12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1"/>
    <w:bookmarkEnd w:id="12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71B7372B" wp14:editId="1CCC6183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6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7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BB1ADC" w:rsidP="003067FA">
      <w:hyperlink r:id="rId28" w:anchor="download" w:history="1">
        <w:proofErr w:type="gramStart"/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</w:t>
        </w:r>
        <w:proofErr w:type="gramEnd"/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 xml:space="preserve"> Form plugin</w:t>
        </w:r>
      </w:hyperlink>
    </w:p>
    <w:p w:rsidR="00160E78" w:rsidRDefault="00160E78" w:rsidP="003067FA">
      <w:proofErr w:type="gramStart"/>
      <w:r>
        <w:rPr>
          <w:rFonts w:hint="eastAsia"/>
        </w:rPr>
        <w:t>ajaxsubmit</w:t>
      </w:r>
      <w:proofErr w:type="gramEnd"/>
    </w:p>
    <w:p w:rsidR="008044ED" w:rsidRDefault="00BB1ADC" w:rsidP="003067FA">
      <w:hyperlink r:id="rId29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BB1ADC" w:rsidP="0058537D">
      <w:hyperlink r:id="rId30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proofErr w:type="gramStart"/>
      <w:r>
        <w:rPr>
          <w:rFonts w:hint="eastAsia"/>
        </w:rPr>
        <w:t>progressbar</w:t>
      </w:r>
      <w:proofErr w:type="gramEnd"/>
    </w:p>
    <w:p w:rsidR="0058537D" w:rsidRPr="00D47028" w:rsidRDefault="00BB1ADC" w:rsidP="0058537D">
      <w:hyperlink r:id="rId31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BB1ADC" w:rsidP="0058537D">
      <w:hyperlink r:id="rId32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BB1ADC" w:rsidP="003067FA">
      <w:hyperlink r:id="rId33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</w:t>
      </w:r>
      <w:proofErr w:type="gramStart"/>
      <w:r w:rsidRPr="003610CF">
        <w:t>UploadFileForm</w:t>
      </w:r>
      <w:r w:rsidRPr="003610CF">
        <w:rPr>
          <w:color w:val="000080"/>
        </w:rPr>
        <w:t>(</w:t>
      </w:r>
      <w:proofErr w:type="gramEnd"/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proofErr w:type="gramStart"/>
      <w:r w:rsidRPr="003610CF">
        <w:rPr>
          <w:color w:val="000080"/>
        </w:rPr>
        <w:t>+</w:t>
      </w:r>
      <w:r w:rsidRPr="003610CF">
        <w:t xml:space="preserve">  image</w:t>
      </w:r>
      <w:proofErr w:type="gramEnd"/>
      <w:r w:rsidRPr="003610CF">
        <w:t xml:space="preserve">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proofErr w:type="gramStart"/>
      <w:r w:rsidRPr="003610CF">
        <w:rPr>
          <w:color w:val="000080"/>
        </w:rPr>
        <w:t>={</w:t>
      </w:r>
      <w:proofErr w:type="gramEnd"/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proofErr w:type="gramStart"/>
      <w:r w:rsidRPr="006E36B4">
        <w:t>urlpatterns</w:t>
      </w:r>
      <w:proofErr w:type="gramEnd"/>
      <w:r w:rsidRPr="006E36B4">
        <w:t xml:space="preserve">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</w:t>
      </w:r>
      <w:proofErr w:type="gramStart"/>
      <w:r w:rsidRPr="005E7C40">
        <w:rPr>
          <w:color w:val="FF00FF"/>
        </w:rPr>
        <w:t>file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proofErr w:type="gramStart"/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t>filename</w:t>
      </w:r>
      <w:r w:rsidRPr="005E7C40">
        <w:rPr>
          <w:b/>
          <w:bCs/>
          <w:color w:val="000080"/>
        </w:rPr>
        <w:t>=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from</w:t>
      </w:r>
      <w:proofErr w:type="gramEnd"/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photopath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</w:t>
      </w:r>
      <w:proofErr w:type="gramStart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proofErr w:type="gramEnd"/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proofErr w:type="gramEnd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proofErr w:type="gramEnd"/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t>form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</w:t>
      </w:r>
      <w:proofErr w:type="gramStart"/>
      <w:r w:rsidRPr="005E7C40">
        <w:rPr>
          <w:color w:val="008000"/>
        </w:rPr>
        <w:t>response(</w:t>
      </w:r>
      <w:proofErr w:type="gramEnd"/>
      <w:r w:rsidRPr="005E7C40">
        <w:rPr>
          <w:color w:val="008000"/>
        </w:rPr>
        <w:t>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</w:t>
      </w:r>
      <w:proofErr w:type="gramStart"/>
      <w:r w:rsidRPr="0043085F">
        <w:t>status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proofErr w:type="gramStart"/>
      <w:r w:rsidRPr="0043085F">
        <w:rPr>
          <w:color w:val="000000"/>
        </w:rPr>
        <w:t>value</w:t>
      </w:r>
      <w:proofErr w:type="gramEnd"/>
      <w:r w:rsidRPr="0043085F">
        <w:rPr>
          <w:color w:val="000000"/>
        </w:rPr>
        <w:t xml:space="preserve"> </w:t>
      </w:r>
      <w:r w:rsidRPr="0043085F">
        <w:rPr>
          <w:b/>
          <w:bCs/>
          <w:color w:val="000080"/>
        </w:rPr>
        <w:t>=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proofErr w:type="gramStart"/>
      <w:r w:rsidRPr="00ED5895">
        <w:rPr>
          <w:color w:val="0000FF"/>
        </w:rPr>
        <w:t>class</w:t>
      </w:r>
      <w:proofErr w:type="gramEnd"/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</w:t>
      </w:r>
      <w:proofErr w:type="gramStart"/>
      <w:r w:rsidRPr="00ED5895">
        <w:t>form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  <w:proofErr w:type="gramEnd"/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else</w:t>
      </w:r>
      <w:proofErr w:type="gramEnd"/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</w:t>
      </w:r>
      <w:proofErr w:type="gramStart"/>
      <w:r w:rsidRPr="00ED5895">
        <w:t>object</w:t>
      </w:r>
      <w:r w:rsidRPr="00ED5895">
        <w:rPr>
          <w:color w:val="000080"/>
        </w:rPr>
        <w:t>(</w:t>
      </w:r>
      <w:proofErr w:type="gramEnd"/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proofErr w:type="gramStart"/>
      <w:r w:rsidRPr="008148FE">
        <w:t>uploadfilehandler</w:t>
      </w:r>
      <w:proofErr w:type="gramEnd"/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proofErr w:type="gramStart"/>
      <w:r w:rsidRPr="00A12320">
        <w:rPr>
          <w:b/>
          <w:bCs/>
          <w:color w:val="0000FF"/>
        </w:rPr>
        <w:t>from</w:t>
      </w:r>
      <w:proofErr w:type="gramEnd"/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proofErr w:type="gramStart"/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proofErr w:type="gramEnd"/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3" w:name="OLE_LINK125"/>
      <w:bookmarkStart w:id="14" w:name="OLE_LINK126"/>
      <w:r w:rsidRPr="008148FE">
        <w:t>uploadfilehandler</w:t>
      </w:r>
      <w:bookmarkEnd w:id="13"/>
      <w:bookmarkEnd w:id="14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62212AC6" wp14:editId="2D72DAE0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proofErr w:type="gramStart"/>
      <w:r w:rsidRPr="00F926F1">
        <w:rPr>
          <w:b/>
          <w:bCs/>
          <w:color w:val="0000FF"/>
        </w:rPr>
        <w:t>def</w:t>
      </w:r>
      <w:proofErr w:type="gramEnd"/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myuser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try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rPr>
          <w:b/>
          <w:bCs/>
          <w:color w:val="0000FF"/>
        </w:rPr>
        <w:t>raise</w:t>
      </w:r>
      <w:proofErr w:type="gramEnd"/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proofErr w:type="gramStart"/>
      <w:r w:rsidRPr="00F926F1">
        <w:t>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proofErr w:type="gramEnd"/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template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context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</w:t>
      </w:r>
      <w:proofErr w:type="gramStart"/>
      <w:r w:rsidRPr="00F926F1">
        <w:rPr>
          <w:color w:val="808080"/>
        </w:rPr>
        <w:t>myuser</w:t>
      </w:r>
      <w:proofErr w:type="gramEnd"/>
      <w:r w:rsidRPr="00F926F1">
        <w:rPr>
          <w:color w:val="808080"/>
        </w:rPr>
        <w:t>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</w:t>
      </w:r>
      <w:proofErr w:type="gramStart"/>
      <w:r w:rsidRPr="00F926F1">
        <w:rPr>
          <w:color w:val="808080"/>
        </w:rPr>
        <w:t>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proofErr w:type="gramEnd"/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proofErr w:type="gramStart"/>
      <w:r w:rsidRPr="00351729">
        <w:rPr>
          <w:color w:val="0000FF"/>
        </w:rPr>
        <w:t>class</w:t>
      </w:r>
      <w:proofErr w:type="gramEnd"/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user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score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level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rPr>
          <w:color w:val="0000FF"/>
        </w:rPr>
        <w:t>def</w:t>
      </w:r>
      <w:proofErr w:type="gramEnd"/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proofErr w:type="gramStart"/>
      <w:r w:rsidRPr="00351729">
        <w:rPr>
          <w:color w:val="0000FF"/>
        </w:rPr>
        <w:t>return</w:t>
      </w:r>
      <w:proofErr w:type="gramEnd"/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186153">
      <w:pPr>
        <w:pStyle w:val="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proofErr w:type="gramStart"/>
      <w:r w:rsidRPr="00B104F4">
        <w:rPr>
          <w:color w:val="0000FF"/>
        </w:rPr>
        <w:t>class</w:t>
      </w:r>
      <w:proofErr w:type="gramEnd"/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t>model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rPr>
          <w:color w:val="0000FF"/>
        </w:rPr>
        <w:t>def</w:t>
      </w:r>
      <w:proofErr w:type="gramEnd"/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</w:t>
      </w:r>
      <w:proofErr w:type="gramStart"/>
      <w:r w:rsidRPr="00B104F4">
        <w:t>UploadFileForm</w:t>
      </w:r>
      <w:r w:rsidRPr="00B104F4">
        <w:rPr>
          <w:color w:val="000080"/>
        </w:rPr>
        <w:t>()</w:t>
      </w:r>
      <w:proofErr w:type="gramEnd"/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usermodel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rPr>
          <w:color w:val="0000FF"/>
        </w:rPr>
        <w:t>from</w:t>
      </w:r>
      <w:proofErr w:type="gramEnd"/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usercheckout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</w:t>
      </w:r>
      <w:proofErr w:type="gramStart"/>
      <w:r w:rsidR="00B104F4" w:rsidRPr="00B104F4">
        <w:t>context</w:t>
      </w:r>
      <w:r w:rsidR="00B104F4" w:rsidRPr="00B104F4">
        <w:rPr>
          <w:color w:val="000080"/>
        </w:rPr>
        <w:t>[</w:t>
      </w:r>
      <w:proofErr w:type="gramEnd"/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rPr>
          <w:color w:val="0000FF"/>
        </w:rPr>
        <w:t>return</w:t>
      </w:r>
      <w:proofErr w:type="gramEnd"/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</w:t>
      </w:r>
      <w:proofErr w:type="gramStart"/>
      <w:r w:rsidRPr="00FD6D81">
        <w:rPr>
          <w:color w:val="8000FF"/>
        </w:rPr>
        <w:t>{ object.get</w:t>
      </w:r>
      <w:proofErr w:type="gramEnd"/>
      <w:r w:rsidRPr="00FD6D81">
        <w:rPr>
          <w:color w:val="8000FF"/>
        </w:rPr>
        <w:t>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</w:t>
      </w:r>
      <w:proofErr w:type="gramStart"/>
      <w:r w:rsidRPr="00FD6D81">
        <w:t>{ object.cart.items.count</w:t>
      </w:r>
      <w:proofErr w:type="gramEnd"/>
      <w:r w:rsidRPr="00FD6D81">
        <w:t xml:space="preserve">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td&gt;</w:t>
      </w:r>
      <w:proofErr w:type="gramEnd"/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D56BCBA" wp14:editId="7392EFE7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设置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386F9940" wp14:editId="21215713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37F934DC" wp14:editId="031674AE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431054">
      <w:pPr>
        <w:pStyle w:val="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040BFDA4" wp14:editId="49032A05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431054">
      <w:pPr>
        <w:pStyle w:val="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活动消息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轮播图</w:t>
      </w:r>
    </w:p>
    <w:p w:rsidR="00431054" w:rsidRDefault="00431054" w:rsidP="00431054">
      <w:pPr>
        <w:rPr>
          <w:rFonts w:hint="eastAsia"/>
        </w:rPr>
      </w:pPr>
      <w:proofErr w:type="gramStart"/>
      <w:r w:rsidRPr="00431054">
        <w:rPr>
          <w:rFonts w:hint="eastAsia"/>
        </w:rPr>
        <w:t>轮播切换</w:t>
      </w:r>
      <w:proofErr w:type="gramEnd"/>
      <w:r w:rsidRPr="00431054">
        <w:rPr>
          <w:rFonts w:hint="eastAsia"/>
        </w:rPr>
        <w:t>广告图片，可以放自己活动也可以作为广告位营销</w:t>
      </w:r>
    </w:p>
    <w:p w:rsidR="00E81184" w:rsidRPr="00431054" w:rsidRDefault="00E81184" w:rsidP="00431054">
      <w:r>
        <w:rPr>
          <w:noProof/>
        </w:rPr>
        <w:drawing>
          <wp:inline distT="0" distB="0" distL="0" distR="0" wp14:anchorId="7D8BCCAD" wp14:editId="3B0AF18B">
            <wp:extent cx="3648075" cy="51339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A73421" w:rsidP="00431054">
      <w:bookmarkStart w:id="15" w:name="_GoBack"/>
      <w:r>
        <w:rPr>
          <w:noProof/>
        </w:rPr>
        <w:drawing>
          <wp:inline distT="0" distB="0" distL="0" distR="0" wp14:anchorId="4F340570" wp14:editId="2FCFB8D1">
            <wp:extent cx="5486400" cy="2971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CF63D1" w:rsidRDefault="00CF63D1" w:rsidP="00CF63D1">
      <w:pPr>
        <w:pStyle w:val="2"/>
      </w:pPr>
      <w:r>
        <w:rPr>
          <w:rFonts w:hint="eastAsia"/>
        </w:rPr>
        <w:t>捐衣模块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Pr="00431054" w:rsidRDefault="00431054" w:rsidP="00431054"/>
    <w:p w:rsidR="00CF63D1" w:rsidRDefault="00CF63D1" w:rsidP="00CF63D1">
      <w:pPr>
        <w:pStyle w:val="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BB1ADC" w:rsidP="00912CBA">
      <w:hyperlink r:id="rId42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CF63D1">
      <w:pPr>
        <w:pStyle w:val="2"/>
      </w:pPr>
      <w:r w:rsidRPr="00CF63D1">
        <w:rPr>
          <w:rFonts w:hint="eastAsia"/>
        </w:rPr>
        <w:t>积分商城</w:t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23713F" w:rsidP="00BD5829">
      <w:r>
        <w:rPr>
          <w:noProof/>
        </w:rPr>
        <w:drawing>
          <wp:inline distT="0" distB="0" distL="0" distR="0" wp14:anchorId="473FF6B1" wp14:editId="03202C25">
            <wp:extent cx="3705225" cy="6362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CD21E26" wp14:editId="626D5217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77053DBC" wp14:editId="6872904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3F1E6A12" wp14:editId="5487951F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CF63D1">
      <w:pPr>
        <w:pStyle w:val="2"/>
      </w:pPr>
      <w:r w:rsidRPr="00CF63D1">
        <w:rPr>
          <w:rFonts w:hint="eastAsia"/>
        </w:rPr>
        <w:t>会员管理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CF63D1">
      <w:pPr>
        <w:pStyle w:val="2"/>
      </w:pPr>
      <w:r w:rsidRPr="00CF63D1">
        <w:rPr>
          <w:rFonts w:hint="eastAsia"/>
        </w:rPr>
        <w:t>微网站内容管理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消息推送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众筹管理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CF63D1">
      <w:pPr>
        <w:pStyle w:val="2"/>
      </w:pPr>
      <w:r w:rsidRPr="00CF63D1">
        <w:rPr>
          <w:rFonts w:hint="eastAsia"/>
        </w:rPr>
        <w:t>商城管理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090280">
      <w:pPr>
        <w:pStyle w:val="2"/>
      </w:pPr>
      <w:r>
        <w:rPr>
          <w:rFonts w:hint="eastAsia"/>
        </w:rPr>
        <w:t>CBV</w:t>
      </w:r>
    </w:p>
    <w:p w:rsidR="00090280" w:rsidRDefault="00090280"/>
    <w:p w:rsidR="00603F14" w:rsidRDefault="00BB1ADC" w:rsidP="00603F14">
      <w:hyperlink r:id="rId47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BB1ADC" w:rsidP="009276CD">
      <w:pPr>
        <w:rPr>
          <w:color w:val="0000FF" w:themeColor="hyperlink"/>
          <w:u w:val="single"/>
        </w:rPr>
      </w:pPr>
      <w:hyperlink r:id="rId48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6"/>
    <w:bookmarkEnd w:id="17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BB1ADC" w:rsidP="00F2628B">
      <w:pPr>
        <w:rPr>
          <w:rStyle w:val="aa"/>
          <w:color w:val="auto"/>
          <w:u w:val="none"/>
        </w:rPr>
      </w:pPr>
      <w:hyperlink r:id="rId49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BB1ADC" w:rsidP="00F2628B">
      <w:pPr>
        <w:rPr>
          <w:rStyle w:val="aa"/>
        </w:rPr>
      </w:pPr>
      <w:hyperlink r:id="rId50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BB1ADC" w:rsidP="00881301">
      <w:hyperlink r:id="rId51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 xml:space="preserve">092 </w:t>
      </w:r>
      <w:proofErr w:type="gramStart"/>
      <w:r w:rsidRPr="000643E5">
        <w:rPr>
          <w:rFonts w:hint="eastAsia"/>
        </w:rPr>
        <w:t>Checkout</w:t>
      </w:r>
      <w:proofErr w:type="gramEnd"/>
      <w:r w:rsidRPr="000643E5">
        <w:rPr>
          <w:rFonts w:hint="eastAsia"/>
        </w:rPr>
        <w:t xml:space="preserve">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proofErr w:type="gramStart"/>
      <w:r w:rsidRPr="008312AD">
        <w:rPr>
          <w:b/>
          <w:bCs/>
          <w:color w:val="0000FF"/>
        </w:rPr>
        <w:t>from</w:t>
      </w:r>
      <w:proofErr w:type="gramEnd"/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56A7D">
      <w:pPr>
        <w:pStyle w:val="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proofErr w:type="gramStart"/>
      <w:r w:rsidRPr="00700CF0">
        <w:rPr>
          <w:b/>
          <w:bCs/>
          <w:color w:val="0000FF"/>
        </w:rPr>
        <w:t>from</w:t>
      </w:r>
      <w:proofErr w:type="gramEnd"/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proofErr w:type="gramStart"/>
      <w:r w:rsidRPr="00690427">
        <w:t>urlpatterns</w:t>
      </w:r>
      <w:proofErr w:type="gramEnd"/>
      <w:r w:rsidRPr="00690427">
        <w:t xml:space="preserve">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proofErr w:type="gramStart"/>
      <w:r w:rsidRPr="00690427">
        <w:t>url</w:t>
      </w:r>
      <w:r w:rsidRPr="00690427">
        <w:rPr>
          <w:b/>
          <w:bCs/>
          <w:color w:val="000080"/>
        </w:rPr>
        <w:t>(</w:t>
      </w:r>
      <w:proofErr w:type="gramEnd"/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proofErr w:type="gramStart"/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proofErr w:type="gramEnd"/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from</w:t>
      </w:r>
      <w:proofErr w:type="gramEnd"/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class</w:t>
      </w:r>
      <w:proofErr w:type="gramEnd"/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proofErr w:type="gramStart"/>
      <w:r w:rsidRPr="00AA7C04">
        <w:rPr>
          <w:b/>
          <w:bCs/>
          <w:color w:val="0000FF"/>
        </w:rPr>
        <w:t>def</w:t>
      </w:r>
      <w:proofErr w:type="gramEnd"/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proofErr w:type="gramStart"/>
      <w:r w:rsidRPr="00AA7C04">
        <w:rPr>
          <w:b/>
          <w:bCs/>
          <w:color w:val="0000FF"/>
        </w:rPr>
        <w:t>return</w:t>
      </w:r>
      <w:proofErr w:type="gramEnd"/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proofErr w:type="gramStart"/>
      <w:r w:rsidRPr="00AA7C04">
        <w:rPr>
          <w:color w:val="0000FF"/>
        </w:rPr>
        <w:t>td</w:t>
      </w:r>
      <w:proofErr w:type="gramEnd"/>
      <w:r w:rsidRPr="00AA7C04">
        <w:rPr>
          <w:color w:val="0000FF"/>
        </w:rPr>
        <w:t>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</w:t>
      </w:r>
      <w:proofErr w:type="gramStart"/>
      <w:r w:rsidRPr="00AA7C04">
        <w:t>{object.title</w:t>
      </w:r>
      <w:proofErr w:type="gramEnd"/>
      <w:r w:rsidRPr="00AA7C04">
        <w:t>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</w:t>
      </w:r>
      <w:proofErr w:type="gramStart"/>
      <w:r w:rsidRPr="00AA7C04">
        <w:t>{ object.get</w:t>
      </w:r>
      <w:proofErr w:type="gramEnd"/>
      <w:r w:rsidRPr="00AA7C04">
        <w:t>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5F3246">
      <w:pPr>
        <w:pStyle w:val="3"/>
      </w:pPr>
      <w:proofErr w:type="gramStart"/>
      <w:r>
        <w:rPr>
          <w:rFonts w:hint="eastAsia"/>
        </w:rPr>
        <w:t>context</w:t>
      </w:r>
      <w:proofErr w:type="gramEnd"/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class</w:t>
      </w:r>
      <w:proofErr w:type="gramEnd"/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816720">
        <w:rPr>
          <w:color w:val="FF0000"/>
        </w:rPr>
        <w:t>model</w:t>
      </w:r>
      <w:proofErr w:type="gramEnd"/>
      <w:r w:rsidRPr="00816720">
        <w:rPr>
          <w:color w:val="FF0000"/>
        </w:rPr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3F4668">
        <w:rPr>
          <w:b/>
          <w:bCs/>
          <w:color w:val="0000FF"/>
        </w:rPr>
        <w:t>def</w:t>
      </w:r>
      <w:proofErr w:type="gramEnd"/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t>context</w:t>
      </w:r>
      <w:proofErr w:type="gramEnd"/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proofErr w:type="gramEnd"/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rPr>
          <w:b/>
          <w:bCs/>
          <w:color w:val="0000FF"/>
        </w:rPr>
        <w:t>return</w:t>
      </w:r>
      <w:proofErr w:type="gramEnd"/>
      <w:r w:rsidRPr="003F4668">
        <w:t xml:space="preserve"> context</w:t>
      </w:r>
    </w:p>
    <w:p w:rsidR="005F3246" w:rsidRDefault="005F3246"/>
    <w:p w:rsidR="002C490B" w:rsidRPr="005F3246" w:rsidRDefault="002C490B" w:rsidP="002C490B">
      <w:pPr>
        <w:pStyle w:val="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proofErr w:type="gramStart"/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proofErr w:type="gramEnd"/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proofErr w:type="gramStart"/>
      <w:r w:rsidRPr="006B65B5">
        <w:rPr>
          <w:rFonts w:ascii="Courier New" w:hAnsi="Courier New" w:cs="Courier New"/>
          <w:color w:val="FF0000"/>
          <w:sz w:val="20"/>
          <w:highlight w:val="yellow"/>
        </w:rPr>
        <w:t>objects</w:t>
      </w:r>
      <w:proofErr w:type="gramEnd"/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Pr="009A2AC2" w:rsidRDefault="00F63517" w:rsidP="00F63517">
      <w:pPr>
        <w:pStyle w:val="2"/>
      </w:pPr>
      <w:r w:rsidRPr="009A2AC2">
        <w:t>图片上传</w:t>
      </w:r>
    </w:p>
    <w:p w:rsidR="00F63517" w:rsidRPr="004776C0" w:rsidRDefault="00F63517" w:rsidP="00F63517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2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4C1984" w:rsidRDefault="004C1984" w:rsidP="00F63517">
      <w:proofErr w:type="gramStart"/>
      <w:r w:rsidRPr="004C1984">
        <w:t>products/forms.py</w:t>
      </w:r>
      <w:proofErr w:type="gramEnd"/>
    </w:p>
    <w:p w:rsidR="004C1984" w:rsidRPr="00645D22" w:rsidRDefault="004C1984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model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fields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645D22">
        <w:rPr>
          <w:color w:val="808080"/>
        </w:rPr>
        <w:t>'</w:t>
      </w:r>
      <w:proofErr w:type="gramStart"/>
      <w:r w:rsidRPr="00645D22">
        <w:rPr>
          <w:color w:val="808080"/>
        </w:rPr>
        <w:t>image</w:t>
      </w:r>
      <w:proofErr w:type="gramEnd"/>
      <w:r w:rsidRPr="00645D22">
        <w:rPr>
          <w:color w:val="808080"/>
        </w:rPr>
        <w:t>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2" w:name="OLE_LINK123"/>
      <w:bookmarkStart w:id="43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2"/>
      <w:bookmarkEnd w:id="43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4C1984" w:rsidP="00410F9D">
      <w:pPr>
        <w:pStyle w:val="code"/>
      </w:pPr>
      <w:r w:rsidRPr="00410F9D">
        <w:t xml:space="preserve"> {</w:t>
      </w:r>
      <w:proofErr w:type="gramStart"/>
      <w:r w:rsidRPr="00410F9D">
        <w:t>{ form</w:t>
      </w:r>
      <w:proofErr w:type="gramEnd"/>
      <w:r w:rsidRPr="00410F9D">
        <w:t>|crispy }}</w:t>
      </w:r>
    </w:p>
    <w:p w:rsidR="00EC4058" w:rsidRPr="00410F9D" w:rsidRDefault="00EC4058" w:rsidP="00410F9D">
      <w:pPr>
        <w:pStyle w:val="code"/>
      </w:pPr>
      <w:proofErr w:type="gramStart"/>
      <w:r w:rsidRPr="00410F9D">
        <w:t>+{</w:t>
      </w:r>
      <w:proofErr w:type="gramEnd"/>
      <w:r w:rsidRPr="00410F9D">
        <w:t>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proofErr w:type="gramStart"/>
      <w:r w:rsidRPr="00CE2B6D">
        <w:t>products/views.py</w:t>
      </w:r>
      <w:proofErr w:type="gramEnd"/>
    </w:p>
    <w:p w:rsidR="00432807" w:rsidRPr="00645D22" w:rsidRDefault="00432807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r w:rsidRPr="00645D22">
        <w:rPr>
          <w:color w:val="000080"/>
        </w:rPr>
        <w:t>[</w:t>
      </w:r>
      <w:proofErr w:type="gramEnd"/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return</w:t>
      </w:r>
      <w:proofErr w:type="gramEnd"/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t>postresult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img</w:t>
      </w:r>
      <w:r w:rsidRPr="00645D22">
        <w:rPr>
          <w:color w:val="000080"/>
        </w:rPr>
        <w:t>=</w:t>
      </w:r>
      <w:proofErr w:type="gramEnd"/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title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slug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basename</w:t>
      </w:r>
      <w:proofErr w:type="gramEnd"/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</w:t>
      </w:r>
      <w:proofErr w:type="gramStart"/>
      <w:r w:rsidRPr="00645D22">
        <w:rPr>
          <w:color w:val="808080"/>
        </w:rPr>
        <w:t>.%</w:t>
      </w:r>
      <w:proofErr w:type="gramEnd"/>
      <w:r w:rsidRPr="00645D22">
        <w:rPr>
          <w:color w:val="808080"/>
        </w:rPr>
        <w:t>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import</w:t>
      </w:r>
      <w:proofErr w:type="gramEnd"/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photoname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photopath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proofErr w:type="gramEnd"/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proofErr w:type="gramEnd"/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proofErr w:type="gramEnd"/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else</w:t>
      </w:r>
      <w:proofErr w:type="gramEnd"/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imageForm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  <w:proofErr w:type="gramEnd"/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    </w:t>
      </w:r>
    </w:p>
    <w:p w:rsidR="00F63517" w:rsidRPr="009A2AC2" w:rsidRDefault="00F63517" w:rsidP="00F63517"/>
    <w:p w:rsidR="00F63517" w:rsidRDefault="00BB1ADC" w:rsidP="00F63517">
      <w:hyperlink r:id="rId53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BB1ADC" w:rsidP="00F63517">
      <w:hyperlink r:id="rId54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BB1ADC" w:rsidP="00F63517">
      <w:hyperlink r:id="rId55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BB1ADC" w:rsidP="00F63517">
      <w:pPr>
        <w:rPr>
          <w:rStyle w:val="aa"/>
        </w:rPr>
      </w:pPr>
      <w:hyperlink r:id="rId56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57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BB1ADC" w:rsidP="00B82509">
      <w:hyperlink r:id="rId58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BB1ADC" w:rsidP="00B82509">
      <w:hyperlink r:id="rId59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BB1ADC" w:rsidP="00B129CA">
      <w:hyperlink r:id="rId60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>
        <w:rPr>
          <w:rStyle w:val="aa"/>
          <w:rFonts w:hint="eastAsia"/>
        </w:rPr>
        <w:t xml:space="preserve"> </w:t>
      </w:r>
      <w:r w:rsidR="00604BC3" w:rsidRPr="00604BC3">
        <w:rPr>
          <w:rStyle w:val="aa"/>
        </w:rPr>
        <w:t>https://github.com/pcraciunoiu/kitsune/</w:t>
      </w:r>
    </w:p>
    <w:p w:rsidR="007A5EC1" w:rsidRPr="007A5EC1" w:rsidRDefault="00BB1ADC" w:rsidP="007A5EC1">
      <w:hyperlink r:id="rId61" w:history="1">
        <w:r w:rsidR="007A5EC1" w:rsidRPr="007A5EC1">
          <w:rPr>
            <w:rStyle w:val="aa"/>
          </w:rPr>
          <w:t>Django image upload</w:t>
        </w:r>
      </w:hyperlink>
    </w:p>
    <w:p w:rsidR="007A5EC1" w:rsidRPr="007A5EC1" w:rsidRDefault="00BB1ADC" w:rsidP="007A5EC1">
      <w:hyperlink r:id="rId62" w:history="1">
        <w:proofErr w:type="gramStart"/>
        <w:r w:rsidR="007A5EC1" w:rsidRPr="004D1E8E">
          <w:rPr>
            <w:rStyle w:val="aa"/>
            <w:highlight w:val="green"/>
          </w:rPr>
          <w:t>jQuery</w:t>
        </w:r>
        <w:proofErr w:type="gramEnd"/>
        <w:r w:rsidR="007A5EC1" w:rsidRPr="004D1E8E">
          <w:rPr>
            <w:rStyle w:val="aa"/>
            <w:highlight w:val="green"/>
          </w:rPr>
          <w:t xml:space="preserve"> File Upload Demo</w:t>
        </w:r>
      </w:hyperlink>
    </w:p>
    <w:p w:rsidR="00447DD7" w:rsidRDefault="00447DD7" w:rsidP="00F63517"/>
    <w:p w:rsidR="00F63517" w:rsidRDefault="00F63517"/>
    <w:p w:rsidR="00761CC4" w:rsidRDefault="0045269E" w:rsidP="00761CC4">
      <w:pPr>
        <w:pStyle w:val="2"/>
      </w:pPr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4" w:name="t1"/>
      <w:bookmarkEnd w:id="44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B362FC" w:rsidRDefault="00B362FC" w:rsidP="00716220"/>
    <w:p w:rsidR="00B362FC" w:rsidRDefault="00B362FC" w:rsidP="00716220"/>
    <w:p w:rsidR="00B362FC" w:rsidRDefault="00B362FC" w:rsidP="00716220"/>
    <w:p w:rsidR="00716220" w:rsidRPr="000477A7" w:rsidRDefault="009818A2" w:rsidP="009818A2">
      <w:pPr>
        <w:pStyle w:val="2"/>
      </w:pPr>
      <w:r>
        <w:rPr>
          <w:rFonts w:hint="eastAsia"/>
        </w:rPr>
        <w:t>扩展用户授权登录</w:t>
      </w:r>
    </w:p>
    <w:p w:rsidR="00761CC4" w:rsidRPr="001C398E" w:rsidRDefault="000477A7" w:rsidP="001C398E">
      <w:pPr>
        <w:pStyle w:val="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63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BB1ADC">
      <w:hyperlink r:id="rId64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65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0477A7">
      <w:pPr>
        <w:pStyle w:val="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</w:t>
      </w:r>
      <w:proofErr w:type="gramStart"/>
      <w:r w:rsidRPr="005D4D77">
        <w:rPr>
          <w:rFonts w:ascii="Courier New" w:hAnsi="Courier New" w:cs="Courier New"/>
          <w:color w:val="808080"/>
          <w:sz w:val="20"/>
        </w:rPr>
        <w:t>user(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proofErr w:type="gramStart"/>
      <w:r w:rsidRPr="005D4D77">
        <w:rPr>
          <w:rFonts w:ascii="Courier New" w:hAnsi="Courier New" w:cs="Courier New"/>
          <w:color w:val="808080"/>
          <w:sz w:val="20"/>
        </w:rPr>
        <w:t>authenticate(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FF4BD0" w:rsidP="00041E52">
      <w:r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Pr="00FF4BD0">
        <w:rPr>
          <w:rFonts w:hint="eastAsia"/>
        </w:rPr>
        <w:t>函数没写好，之前返回</w:t>
      </w:r>
      <w:r w:rsidRPr="00FF4BD0">
        <w:rPr>
          <w:rFonts w:hint="eastAsia"/>
        </w:rPr>
        <w:t>None</w:t>
      </w:r>
      <w:r w:rsidRPr="00FF4BD0">
        <w:rPr>
          <w:rFonts w:hint="eastAsia"/>
        </w:rPr>
        <w:t>，这个函数在</w:t>
      </w:r>
      <w:r w:rsidRPr="00FF4BD0">
        <w:rPr>
          <w:rFonts w:hint="eastAsia"/>
        </w:rPr>
        <w:t>eclipse</w:t>
      </w:r>
      <w:r w:rsidRPr="00FF4BD0">
        <w:rPr>
          <w:rFonts w:hint="eastAsia"/>
        </w:rPr>
        <w:t>上打断点也进不去不知道为什么</w:t>
      </w:r>
    </w:p>
    <w:p w:rsidR="00FF4BD0" w:rsidRDefault="00212ADC" w:rsidP="00041E52">
      <w:r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proofErr w:type="gramStart"/>
      <w:r w:rsidRPr="002A3DCD">
        <w:rPr>
          <w:color w:val="0000FF"/>
        </w:rPr>
        <w:t>class</w:t>
      </w:r>
      <w:proofErr w:type="gramEnd"/>
      <w:r w:rsidRPr="002A3DCD">
        <w:t xml:space="preserve"> </w:t>
      </w:r>
      <w:bookmarkStart w:id="45" w:name="OLE_LINK220"/>
      <w:bookmarkStart w:id="46" w:name="OLE_LINK221"/>
      <w:r w:rsidRPr="002A3DCD">
        <w:t>WechatBackend</w:t>
      </w:r>
      <w:bookmarkEnd w:id="45"/>
      <w:bookmarkEnd w:id="46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proofErr w:type="gramStart"/>
      <w:r w:rsidRPr="002A3DCD">
        <w:rPr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try</w:t>
      </w:r>
      <w:proofErr w:type="gramEnd"/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except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proofErr w:type="gramStart"/>
      <w:r w:rsidRPr="002A3DCD">
        <w:rPr>
          <w:b/>
          <w:bCs/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7" w:name="OLE_LINK226"/>
      <w:bookmarkStart w:id="48" w:name="OLE_LINK227"/>
      <w:r w:rsidRPr="002A3DCD">
        <w:t xml:space="preserve">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try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except</w:t>
      </w:r>
      <w:proofErr w:type="gramEnd"/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user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else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  <w:proofErr w:type="gramEnd"/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return</w:t>
      </w:r>
      <w:proofErr w:type="gramEnd"/>
      <w:r w:rsidRPr="002A3DCD">
        <w:t xml:space="preserve"> obj</w:t>
      </w:r>
    </w:p>
    <w:bookmarkEnd w:id="47"/>
    <w:bookmarkEnd w:id="48"/>
    <w:p w:rsidR="008761C0" w:rsidRDefault="008761C0" w:rsidP="00DF4A7B"/>
    <w:p w:rsidR="0033490D" w:rsidRDefault="0033490D" w:rsidP="00DF4A7B"/>
    <w:p w:rsidR="0033490D" w:rsidRDefault="00A47B89" w:rsidP="00A47B89">
      <w:pPr>
        <w:pStyle w:val="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if</w:t>
      </w:r>
      <w:proofErr w:type="gramEnd"/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proofErr w:type="gramEnd"/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pass</w:t>
      </w:r>
      <w:proofErr w:type="gramEnd"/>
    </w:p>
    <w:p w:rsidR="008761C0" w:rsidRDefault="008761C0" w:rsidP="00DF4A7B"/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bookmarkStart w:id="49" w:name="OLE_LINK228"/>
      <w:bookmarkStart w:id="50" w:name="OLE_LINK229"/>
      <w:r w:rsidRPr="00BA539E">
        <w:rPr>
          <w:color w:val="FF00FF"/>
        </w:rPr>
        <w:t>authenticate</w:t>
      </w:r>
      <w:bookmarkEnd w:id="49"/>
      <w:bookmarkEnd w:id="50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proofErr w:type="gramEnd"/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846251">
      <w:pPr>
        <w:pStyle w:val="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proofErr w:type="gramStart"/>
      <w:r w:rsidRPr="005F430E">
        <w:rPr>
          <w:b/>
          <w:bCs/>
          <w:color w:val="0000FF"/>
        </w:rPr>
        <w:t>def</w:t>
      </w:r>
      <w:proofErr w:type="gramEnd"/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user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proofErr w:type="gramStart"/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proofErr w:type="gramEnd"/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if</w:t>
      </w:r>
      <w:proofErr w:type="gramEnd"/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try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1" w:name="OLE_LINK222"/>
      <w:bookmarkStart w:id="52" w:name="OLE_LINK223"/>
      <w:r w:rsidRPr="005F430E">
        <w:rPr>
          <w:color w:val="000000"/>
        </w:rPr>
        <w:t>WechatUserProfile</w:t>
      </w:r>
      <w:bookmarkEnd w:id="51"/>
      <w:bookmarkEnd w:id="52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 xml:space="preserve">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except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pass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</w:t>
      </w:r>
      <w:proofErr w:type="gramStart"/>
      <w:r w:rsidRPr="00BF54B6">
        <w:t>trans</w:t>
      </w:r>
      <w:proofErr w:type="gramEnd"/>
      <w:r w:rsidRPr="00BF54B6">
        <w:t xml:space="preserve">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 xml:space="preserve">{% </w:t>
      </w:r>
      <w:proofErr w:type="gramStart"/>
      <w:r w:rsidRPr="00BF54B6">
        <w:t>trans</w:t>
      </w:r>
      <w:proofErr w:type="gramEnd"/>
      <w:r w:rsidRPr="00BF54B6">
        <w:t xml:space="preserve">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proofErr w:type="gramStart"/>
      <w:r w:rsidRPr="00BF54B6">
        <w:rPr>
          <w:color w:val="0000FF"/>
        </w:rPr>
        <w:t>&gt;</w:t>
      </w:r>
      <w:r w:rsidRPr="00BF54B6">
        <w:t>Link</w:t>
      </w:r>
      <w:proofErr w:type="gramEnd"/>
      <w:r w:rsidRPr="00BF54B6">
        <w:t xml:space="preserve">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</w:t>
      </w:r>
      <w:proofErr w:type="gramStart"/>
      <w:r w:rsidRPr="006A07E9">
        <w:t>model</w:t>
      </w:r>
      <w:r w:rsidRPr="006A07E9">
        <w:rPr>
          <w:b/>
          <w:bCs/>
          <w:color w:val="000080"/>
        </w:rPr>
        <w:t>()</w:t>
      </w:r>
      <w:proofErr w:type="gramEnd"/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class</w:t>
      </w:r>
      <w:proofErr w:type="gramEnd"/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proofErr w:type="gramStart"/>
      <w:r w:rsidRPr="006A07E9">
        <w:rPr>
          <w:b/>
          <w:bCs/>
          <w:color w:val="0000FF"/>
        </w:rPr>
        <w:t>def</w:t>
      </w:r>
      <w:proofErr w:type="gramEnd"/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try</w:t>
      </w:r>
      <w:proofErr w:type="gramEnd"/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except</w:t>
      </w:r>
      <w:proofErr w:type="gramEnd"/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pass</w:t>
      </w:r>
      <w:proofErr w:type="gramEnd"/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3" w:name="OLE_LINK224"/>
      <w:bookmarkStart w:id="54" w:name="OLE_LINK225"/>
      <w:r>
        <w:rPr>
          <w:rFonts w:hint="eastAsia"/>
        </w:rPr>
        <w:t>templates.registration.login.html</w:t>
      </w:r>
    </w:p>
    <w:bookmarkEnd w:id="53"/>
    <w:bookmarkEnd w:id="54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</w:t>
      </w:r>
      <w:proofErr w:type="gramStart"/>
      <w:r w:rsidRPr="003A0C8E">
        <w:rPr>
          <w:b/>
          <w:bCs/>
          <w:color w:val="000000"/>
        </w:rPr>
        <w:t>{ form</w:t>
      </w:r>
      <w:proofErr w:type="gramEnd"/>
      <w:r w:rsidRPr="003A0C8E">
        <w:rPr>
          <w:b/>
          <w:bCs/>
          <w:color w:val="000000"/>
        </w:rPr>
        <w:t>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</w:t>
      </w:r>
      <w:proofErr w:type="gramStart"/>
      <w:r w:rsidR="008821D0" w:rsidRPr="008821D0">
        <w:rPr>
          <w:color w:val="00B050"/>
        </w:rPr>
        <w:t>!--</w:t>
      </w:r>
      <w:proofErr w:type="gramEnd"/>
      <w:r w:rsidR="008821D0" w:rsidRPr="008821D0">
        <w:rPr>
          <w:color w:val="00B050"/>
        </w:rPr>
        <w:t xml:space="preserve">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</w:t>
      </w:r>
      <w:proofErr w:type="gramStart"/>
      <w:r w:rsidRPr="003A0C8E">
        <w:rPr>
          <w:b/>
          <w:bCs/>
          <w:color w:val="8000FF"/>
        </w:rPr>
        <w:t>{ next</w:t>
      </w:r>
      <w:proofErr w:type="gramEnd"/>
      <w:r w:rsidRPr="003A0C8E">
        <w:rPr>
          <w:b/>
          <w:bCs/>
          <w:color w:val="8000FF"/>
        </w:rPr>
        <w:t xml:space="preserve">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5C4829" w:rsidRDefault="005C4829" w:rsidP="005C4829">
      <w:pPr>
        <w:rPr>
          <w:rFonts w:ascii="Courier New" w:hAnsi="Courier New" w:cs="Courier New"/>
          <w:b/>
          <w:bCs/>
          <w:color w:val="0000FF"/>
          <w:sz w:val="20"/>
        </w:rPr>
      </w:pPr>
    </w:p>
    <w:p w:rsidR="005C4829" w:rsidRDefault="005C4829" w:rsidP="005F430E"/>
    <w:p w:rsidR="002D3370" w:rsidRDefault="002D3370" w:rsidP="00514B7B">
      <w:pPr>
        <w:pStyle w:val="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5" w:name="OLE_LINK6"/>
      <w:bookmarkStart w:id="56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5"/>
      <w:bookmarkEnd w:id="56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proofErr w:type="gramStart"/>
      <w:r w:rsidRPr="00012A40">
        <w:rPr>
          <w:b/>
          <w:bCs/>
          <w:color w:val="0000FF"/>
        </w:rPr>
        <w:t>def</w:t>
      </w:r>
      <w:proofErr w:type="gramEnd"/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proofErr w:type="gramEnd"/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if</w:t>
      </w:r>
      <w:proofErr w:type="gramEnd"/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try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b/>
          <w:bCs/>
          <w:color w:val="0000FF"/>
        </w:rPr>
        <w:t>None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except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b/>
          <w:bCs/>
          <w:color w:val="0000FF"/>
        </w:rPr>
        <w:t>pass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return</w:t>
      </w:r>
      <w:proofErr w:type="gramEnd"/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065178">
      <w:pPr>
        <w:pStyle w:val="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proofErr w:type="gramStart"/>
      <w:r>
        <w:rPr>
          <w:highlight w:val="white"/>
        </w:rPr>
        <w:t>authenticate</w:t>
      </w:r>
      <w:proofErr w:type="gramEnd"/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for</w:t>
      </w:r>
      <w:proofErr w:type="gramEnd"/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7" w:name="OLE_LINK3"/>
      <w:r w:rsidRPr="00273663">
        <w:rPr>
          <w:color w:val="008000"/>
        </w:rPr>
        <w:t># Annotate the u</w:t>
      </w:r>
      <w:bookmarkEnd w:id="57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The</w:t>
      </w:r>
      <w:proofErr w:type="gramEnd"/>
      <w:r w:rsidRPr="00273663">
        <w:rPr>
          <w:color w:val="008000"/>
        </w:rPr>
        <w:t xml:space="preserve">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</w:t>
      </w:r>
      <w:proofErr w:type="gramStart"/>
      <w:r w:rsidRPr="00273663">
        <w:t>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proofErr w:type="gramEnd"/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t>credentials</w:t>
      </w:r>
      <w:proofErr w:type="gramEnd"/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BB1ADC" w:rsidP="000F4AE8">
      <w:pPr>
        <w:rPr>
          <w:rStyle w:val="aa"/>
        </w:rPr>
      </w:pPr>
      <w:hyperlink r:id="rId66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BB1ADC" w:rsidP="000F4AE8">
      <w:pPr>
        <w:pStyle w:val="a4"/>
        <w:numPr>
          <w:ilvl w:val="0"/>
          <w:numId w:val="15"/>
        </w:numPr>
      </w:pPr>
      <w:hyperlink r:id="rId67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BB1ADC" w:rsidP="000F4AE8">
      <w:pPr>
        <w:pStyle w:val="a4"/>
        <w:numPr>
          <w:ilvl w:val="0"/>
          <w:numId w:val="15"/>
        </w:numPr>
        <w:rPr>
          <w:rStyle w:val="aa"/>
        </w:rPr>
      </w:pPr>
      <w:hyperlink r:id="rId68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proofErr w:type="gramStart"/>
      <w:r w:rsidRPr="006259FD">
        <w:rPr>
          <w:color w:val="0000FF"/>
        </w:rPr>
        <w:t>class</w:t>
      </w:r>
      <w:proofErr w:type="gramEnd"/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</w:t>
      </w:r>
      <w:proofErr w:type="gramStart"/>
      <w:r w:rsidRPr="00273663">
        <w:t>password</w:t>
      </w:r>
      <w:r w:rsidRPr="00273663">
        <w:rPr>
          <w:b/>
          <w:bCs/>
          <w:color w:val="000080"/>
        </w:rPr>
        <w:t>(</w:t>
      </w:r>
      <w:proofErr w:type="gramEnd"/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because</w:t>
      </w:r>
      <w:proofErr w:type="gramEnd"/>
      <w:r w:rsidRPr="00273663">
        <w:rPr>
          <w:color w:val="008000"/>
        </w:rPr>
        <w:t xml:space="preserve">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BB1ADC" w:rsidP="000F4AE8">
      <w:pPr>
        <w:rPr>
          <w:rStyle w:val="aa"/>
        </w:rPr>
      </w:pPr>
      <w:hyperlink r:id="rId69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from</w:t>
      </w:r>
      <w:proofErr w:type="gramEnd"/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password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login</w:t>
      </w:r>
      <w:r w:rsidRPr="00273663">
        <w:rPr>
          <w:b/>
          <w:bCs/>
          <w:color w:val="000080"/>
        </w:rPr>
        <w:t>(</w:t>
      </w:r>
      <w:proofErr w:type="gramEnd"/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color w:val="0000FF"/>
        </w:rPr>
        <w:t>class</w:t>
      </w:r>
      <w:proofErr w:type="gramEnd"/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Authenticates against settings.AUTH_USER_MODEL.</w:t>
      </w:r>
      <w:proofErr w:type="gramEnd"/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</w:t>
      </w:r>
      <w:proofErr w:type="gramStart"/>
      <w:r w:rsidRPr="00273663">
        <w:t>model</w:t>
      </w:r>
      <w:r w:rsidRPr="00273663">
        <w:rPr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try</w:t>
      </w:r>
      <w:proofErr w:type="gramEnd"/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rPr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except</w:t>
      </w:r>
      <w:proofErr w:type="gramEnd"/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difference</w:t>
      </w:r>
      <w:proofErr w:type="gramEnd"/>
      <w:r w:rsidRPr="00273663">
        <w:rPr>
          <w:color w:val="008000"/>
        </w:rPr>
        <w:t xml:space="preserve">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UserModel</w:t>
      </w:r>
      <w:r w:rsidRPr="00273663">
        <w:rPr>
          <w:color w:val="000080"/>
        </w:rPr>
        <w:t>(</w:t>
      </w:r>
      <w:proofErr w:type="gramEnd"/>
      <w:r w:rsidRPr="00273663">
        <w:rPr>
          <w:color w:val="000080"/>
        </w:rPr>
        <w:t>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proofErr w:type="gramStart"/>
      <w:r w:rsidRPr="00273663">
        <w:t>login</w:t>
      </w:r>
      <w:proofErr w:type="gramEnd"/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Persist</w:t>
      </w:r>
      <w:proofErr w:type="gramEnd"/>
      <w:r w:rsidRPr="00273663">
        <w:rPr>
          <w:color w:val="FF8000"/>
        </w:rPr>
        <w:t xml:space="preserve">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have</w:t>
      </w:r>
      <w:proofErr w:type="gramEnd"/>
      <w:r w:rsidRPr="00273663">
        <w:rPr>
          <w:color w:val="FF8000"/>
        </w:rPr>
        <w:t xml:space="preserve">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the</w:t>
      </w:r>
      <w:proofErr w:type="gramEnd"/>
      <w:r w:rsidRPr="00273663">
        <w:rPr>
          <w:color w:val="FF8000"/>
        </w:rPr>
        <w:t xml:space="preserve">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</w:t>
      </w:r>
      <w:proofErr w:type="gramStart"/>
      <w:r w:rsidRPr="00273663">
        <w:t>hash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session_auth_hash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proofErr w:type="gramEnd"/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To</w:t>
      </w:r>
      <w:proofErr w:type="gramEnd"/>
      <w:r w:rsidRPr="00273663">
        <w:rPr>
          <w:color w:val="008000"/>
        </w:rPr>
        <w:t xml:space="preserve">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session</w:t>
      </w:r>
      <w:proofErr w:type="gramEnd"/>
      <w:r w:rsidRPr="00273663">
        <w:rPr>
          <w:color w:val="008000"/>
        </w:rPr>
        <w:t xml:space="preserve">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</w:t>
      </w:r>
      <w:proofErr w:type="gramStart"/>
      <w:r w:rsidRPr="00273663">
        <w:t>key</w:t>
      </w:r>
      <w:r w:rsidRPr="00273663">
        <w:rPr>
          <w:b/>
          <w:bCs/>
          <w:color w:val="000080"/>
        </w:rPr>
        <w:t>()</w:t>
      </w:r>
      <w:proofErr w:type="gramEnd"/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proofErr w:type="gramStart"/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proofErr w:type="gramEnd"/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</w:t>
      </w:r>
      <w:proofErr w:type="gramStart"/>
      <w:r w:rsidRPr="00BA539E">
        <w:t>token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</w:t>
      </w:r>
      <w:proofErr w:type="gramStart"/>
      <w:r w:rsidRPr="00BA539E">
        <w:t>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proofErr w:type="gramEnd"/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</w:t>
      </w:r>
      <w:proofErr w:type="gramStart"/>
      <w:r w:rsidRPr="00DD0454">
        <w:rPr>
          <w:rFonts w:ascii="Courier New" w:hAnsi="Courier New" w:cs="Courier New"/>
          <w:color w:val="000000"/>
          <w:sz w:val="20"/>
        </w:rPr>
        <w:t>user</w:t>
      </w:r>
      <w:proofErr w:type="gramEnd"/>
      <w:r w:rsidRPr="00DD0454">
        <w:rPr>
          <w:rFonts w:ascii="Courier New" w:hAnsi="Courier New" w:cs="Courier New"/>
          <w:color w:val="000000"/>
          <w:sz w:val="20"/>
        </w:rPr>
        <w:t>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proofErr w:type="gramStart"/>
      <w:r w:rsidRPr="00594D01">
        <w:rPr>
          <w:rFonts w:hint="eastAsia"/>
          <w:i/>
        </w:rPr>
        <w:t>django/contrib/auth/__init</w:t>
      </w:r>
      <w:proofErr w:type="gramEnd"/>
      <w:r w:rsidRPr="00594D01">
        <w:rPr>
          <w:rFonts w:hint="eastAsia"/>
          <w:i/>
        </w:rPr>
        <w:t>__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from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try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</w:t>
      </w:r>
      <w:proofErr w:type="gramStart"/>
      <w:r w:rsidRPr="00BA539E">
        <w:t>key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except</w:t>
      </w:r>
      <w:proofErr w:type="gramEnd"/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pass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else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backend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rPr>
          <w:b/>
          <w:bCs/>
          <w:color w:val="0000FF"/>
        </w:rPr>
        <w:t>in</w:t>
      </w:r>
      <w:proofErr w:type="gramEnd"/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</w:t>
      </w:r>
      <w:proofErr w:type="gramStart"/>
      <w:r w:rsidRPr="00BA539E">
        <w:t>compare</w:t>
      </w:r>
      <w:r w:rsidRPr="00BA539E">
        <w:rPr>
          <w:b/>
          <w:bCs/>
          <w:color w:val="000080"/>
        </w:rPr>
        <w:t>(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</w:t>
      </w:r>
      <w:proofErr w:type="gramStart"/>
      <w:r w:rsidRPr="00BA539E">
        <w:t>hash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</w:t>
      </w:r>
      <w:proofErr w:type="gramStart"/>
      <w:r w:rsidRPr="00BA539E">
        <w:t>user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proofErr w:type="gramStart"/>
      <w:r>
        <w:rPr>
          <w:rFonts w:hint="eastAsia"/>
        </w:rPr>
        <w:t>a</w:t>
      </w:r>
      <w:r w:rsidR="000F4AE8">
        <w:rPr>
          <w:rFonts w:hint="eastAsia"/>
        </w:rPr>
        <w:t>uth</w:t>
      </w:r>
      <w:proofErr w:type="gramEnd"/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def</w:t>
      </w:r>
      <w:proofErr w:type="gramEnd"/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system</w:t>
      </w:r>
      <w:proofErr w:type="gramEnd"/>
      <w:r w:rsidRPr="00BF2539">
        <w:rPr>
          <w:color w:val="FF8000"/>
        </w:rPr>
        <w:t>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django.contrib.auth).</w:t>
      </w:r>
      <w:proofErr w:type="gramEnd"/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if</w:t>
      </w:r>
      <w:proofErr w:type="gramEnd"/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else</w:t>
      </w:r>
      <w:proofErr w:type="gramEnd"/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rPr>
          <w:b/>
          <w:bCs/>
          <w:color w:val="0000FF"/>
        </w:rPr>
        <w:t>from</w:t>
      </w:r>
      <w:proofErr w:type="gramEnd"/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return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user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perms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proofErr w:type="gramStart"/>
      <w:r>
        <w:rPr>
          <w:rFonts w:hint="eastAsia"/>
        </w:rPr>
        <w:t>middleware</w:t>
      </w:r>
      <w:proofErr w:type="gramEnd"/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if</w:t>
      </w:r>
      <w:proofErr w:type="gramEnd"/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</w:t>
      </w:r>
      <w:proofErr w:type="gramStart"/>
      <w:r w:rsidRPr="001440A8">
        <w:t>user</w:t>
      </w:r>
      <w:r w:rsidRPr="001440A8">
        <w:rPr>
          <w:b/>
          <w:bCs/>
          <w:color w:val="000080"/>
        </w:rPr>
        <w:t>(</w:t>
      </w:r>
      <w:proofErr w:type="gramEnd"/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return</w:t>
      </w:r>
      <w:proofErr w:type="gramEnd"/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class</w:t>
      </w:r>
      <w:proofErr w:type="gramEnd"/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proofErr w:type="gramStart"/>
      <w:r w:rsidRPr="001440A8">
        <w:rPr>
          <w:b/>
          <w:bCs/>
          <w:color w:val="0000FF"/>
        </w:rPr>
        <w:t>assert</w:t>
      </w:r>
      <w:proofErr w:type="gramEnd"/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"The Django authentication middleware requires session </w:t>
      </w:r>
      <w:proofErr w:type="gramStart"/>
      <w:r w:rsidRPr="001440A8">
        <w:rPr>
          <w:color w:val="808080"/>
        </w:rPr>
        <w:t>middleware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</w:t>
      </w:r>
      <w:proofErr w:type="gramStart"/>
      <w:r w:rsidRPr="001440A8">
        <w:rPr>
          <w:color w:val="808080"/>
        </w:rPr>
        <w:t>to</w:t>
      </w:r>
      <w:proofErr w:type="gramEnd"/>
      <w:r w:rsidRPr="001440A8">
        <w:rPr>
          <w:color w:val="808080"/>
        </w:rPr>
        <w:t xml:space="preserve"> be installed. Edit your MIDDLEWARE_CLASSES setting to </w:t>
      </w:r>
      <w:proofErr w:type="gramStart"/>
      <w:r w:rsidRPr="001440A8">
        <w:rPr>
          <w:color w:val="808080"/>
        </w:rPr>
        <w:t>insert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"'django.contrib.sessions.middleware.SessionMiddleware' </w:t>
      </w:r>
      <w:proofErr w:type="gramStart"/>
      <w:r w:rsidRPr="001440A8">
        <w:rPr>
          <w:color w:val="808080"/>
        </w:rPr>
        <w:t>before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proofErr w:type="gramStart"/>
      <w:r w:rsidRPr="001440A8">
        <w:rPr>
          <w:color w:val="808080"/>
        </w:rPr>
        <w:t>"'django.contrib.auth.middleware.AuthenticationMiddleware'."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</w:t>
      </w:r>
      <w:proofErr w:type="gramStart"/>
      <w:r w:rsidRPr="001440A8">
        <w:t>SimpleLazyObject</w:t>
      </w:r>
      <w:r w:rsidRPr="001440A8">
        <w:rPr>
          <w:b/>
          <w:bCs/>
          <w:color w:val="000080"/>
        </w:rPr>
        <w:t>(</w:t>
      </w:r>
      <w:proofErr w:type="gramEnd"/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Decides</w:t>
      </w:r>
      <w:proofErr w:type="gramEnd"/>
      <w:r w:rsidRPr="00BA539E">
        <w:rPr>
          <w:color w:val="008000"/>
        </w:rPr>
        <w:t xml:space="preserve">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main</w:t>
      </w:r>
      <w:proofErr w:type="gramEnd"/>
      <w:r w:rsidRPr="00BA539E">
        <w:rPr>
          <w:color w:val="008000"/>
        </w:rPr>
        <w:t xml:space="preserve">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proofErr w:type="gramStart"/>
      <w:r w:rsidRPr="00BA539E">
        <w:rPr>
          <w:color w:val="FF8000"/>
        </w:rPr>
        <w:t>"""Same as in BaseServer but as a thread.</w:t>
      </w:r>
      <w:proofErr w:type="gramEnd"/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</w:t>
      </w:r>
      <w:proofErr w:type="gramStart"/>
      <w:r w:rsidRPr="00BA539E">
        <w:rPr>
          <w:highlight w:val="yellow"/>
        </w:rPr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</w:t>
      </w:r>
      <w:proofErr w:type="gramStart"/>
      <w:r w:rsidRPr="00BA539E">
        <w:t>error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proofErr w:type="gramEnd"/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</w:t>
      </w:r>
      <w:proofErr w:type="gramStart"/>
      <w:r w:rsidRPr="00BA539E">
        <w:t>args</w:t>
      </w:r>
      <w:proofErr w:type="gramEnd"/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t>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  <w:proofErr w:type="gramEnd"/>
    </w:p>
    <w:p w:rsidR="00B31A08" w:rsidRDefault="00B31A08" w:rsidP="00B31A08"/>
    <w:p w:rsidR="005B2E48" w:rsidRPr="00837781" w:rsidRDefault="005B2E48" w:rsidP="00837781">
      <w:pPr>
        <w:pStyle w:val="code"/>
      </w:pPr>
      <w:proofErr w:type="gramStart"/>
      <w:r w:rsidRPr="00837781">
        <w:rPr>
          <w:color w:val="0000FF"/>
        </w:rPr>
        <w:t>class</w:t>
      </w:r>
      <w:proofErr w:type="gramEnd"/>
      <w:r w:rsidRPr="00837781">
        <w:t xml:space="preserve"> </w:t>
      </w:r>
      <w:bookmarkStart w:id="58" w:name="OLE_LINK4"/>
      <w:bookmarkStart w:id="59" w:name="OLE_LINK5"/>
      <w:r w:rsidRPr="00837781">
        <w:t>BaseHandler</w:t>
      </w:r>
      <w:bookmarkEnd w:id="58"/>
      <w:bookmarkEnd w:id="59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proofErr w:type="gramStart"/>
      <w:r w:rsidRPr="00837781">
        <w:rPr>
          <w:b/>
          <w:bCs/>
          <w:color w:val="0000FF"/>
        </w:rPr>
        <w:t>def</w:t>
      </w:r>
      <w:proofErr w:type="gramEnd"/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Setup default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variable</w:t>
      </w:r>
      <w:proofErr w:type="gramEnd"/>
      <w:r w:rsidRPr="00837781">
        <w:rPr>
          <w:color w:val="008000"/>
        </w:rPr>
        <w:t>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resolver</w:t>
      </w:r>
      <w:proofErr w:type="gramEnd"/>
      <w:r w:rsidRPr="00837781">
        <w:rPr>
          <w:color w:val="008000"/>
        </w:rPr>
        <w:t xml:space="preserve"> is set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Reset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callback</w:t>
      </w:r>
      <w:proofErr w:type="gramEnd"/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</w:t>
      </w:r>
      <w:proofErr w:type="gramStart"/>
      <w:r w:rsidRPr="00837781">
        <w:t>atomic</w:t>
      </w:r>
      <w:r w:rsidRPr="00837781">
        <w:rPr>
          <w:b/>
          <w:bCs/>
          <w:color w:val="000080"/>
        </w:rPr>
        <w:t>(</w:t>
      </w:r>
      <w:proofErr w:type="gramEnd"/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middleware</w:t>
      </w:r>
      <w:proofErr w:type="gramEnd"/>
      <w:r w:rsidRPr="00837781">
        <w:rPr>
          <w:color w:val="008000"/>
        </w:rPr>
        <w:t>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>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Complain if the view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 xml:space="preserve">"The view %s.%s didn't return an 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 xml:space="preserve">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Complain if the template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"%s.process_template_response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force_</w:t>
      </w:r>
      <w:proofErr w:type="gramStart"/>
      <w:r w:rsidRPr="00837781">
        <w:t>text</w:t>
      </w:r>
      <w:r w:rsidRPr="00837781">
        <w:rPr>
          <w:b/>
          <w:bCs/>
          <w:color w:val="000080"/>
        </w:rPr>
        <w:t>(</w:t>
      </w:r>
      <w:proofErr w:type="gramEnd"/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Allow </w:t>
      </w:r>
      <w:proofErr w:type="gramStart"/>
      <w:r w:rsidRPr="00837781">
        <w:rPr>
          <w:color w:val="008000"/>
        </w:rPr>
        <w:t>sys.exit(</w:t>
      </w:r>
      <w:proofErr w:type="gramEnd"/>
      <w:r w:rsidRPr="00837781">
        <w:rPr>
          <w:color w:val="008000"/>
        </w:rPr>
        <w:t>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Apply</w:t>
      </w:r>
      <w:proofErr w:type="gramEnd"/>
      <w:r w:rsidRPr="00837781">
        <w:rPr>
          <w:color w:val="008000"/>
        </w:rPr>
        <w:t xml:space="preserve">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 xml:space="preserve"># Complain if the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"%s.process_response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</w:t>
      </w:r>
      <w:proofErr w:type="gramStart"/>
      <w:r w:rsidRPr="00837781">
        <w:t>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proofErr w:type="gramStart"/>
      <w:r>
        <w:rPr>
          <w:rFonts w:hint="eastAsia"/>
          <w:highlight w:val="white"/>
        </w:rPr>
        <w:t>render</w:t>
      </w:r>
      <w:proofErr w:type="gramEnd"/>
    </w:p>
    <w:p w:rsidR="009236F0" w:rsidRDefault="009236F0" w:rsidP="009236F0">
      <w:pPr>
        <w:pStyle w:val="code"/>
      </w:pPr>
      <w:proofErr w:type="gramStart"/>
      <w:r w:rsidRPr="00AA14BF">
        <w:t>render(</w:t>
      </w:r>
      <w:proofErr w:type="gramEnd"/>
      <w:r w:rsidRPr="00AA14BF">
        <w:t xml:space="preserve">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proofErr w:type="gramStart"/>
      <w:r>
        <w:rPr>
          <w:rFonts w:hint="eastAsia"/>
        </w:rPr>
        <w:t>render</w:t>
      </w:r>
      <w:proofErr w:type="gramEnd"/>
      <w:r>
        <w:rPr>
          <w:rFonts w:hint="eastAsia"/>
        </w:rPr>
        <w:t xml:space="preserve">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9E1C1F">
      <w:pPr>
        <w:pStyle w:val="3"/>
      </w:pPr>
      <w:r>
        <w:rPr>
          <w:rFonts w:hint="eastAsia"/>
        </w:rPr>
        <w:t>参考</w:t>
      </w:r>
    </w:p>
    <w:p w:rsidR="00A35D29" w:rsidRPr="00005A47" w:rsidRDefault="00BB1ADC">
      <w:hyperlink r:id="rId70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BB1ADC">
      <w:hyperlink r:id="rId71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BB1ADC" w:rsidP="007F468E">
      <w:hyperlink r:id="rId72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BB1ADC" w:rsidP="0045269E">
      <w:hyperlink r:id="rId73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BB1ADC" w:rsidP="00761CC4">
      <w:hyperlink r:id="rId74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BB1ADC" w:rsidP="0096346C">
      <w:hyperlink r:id="rId75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BB1ADC" w:rsidP="00F91EB8">
      <w:hyperlink r:id="rId76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BB1ADC" w:rsidP="00715C7E">
      <w:hyperlink r:id="rId77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BB1ADC" w:rsidP="00715C7E">
      <w:hyperlink r:id="rId78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BB1ADC" w:rsidP="00005A47">
      <w:pPr>
        <w:rPr>
          <w:rStyle w:val="aa"/>
        </w:rPr>
      </w:pPr>
      <w:hyperlink r:id="rId79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BB1ADC" w:rsidP="006A0067">
      <w:hyperlink r:id="rId80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0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0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BB1ADC">
      <w:hyperlink r:id="rId81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BB1ADC">
      <w:hyperlink r:id="rId82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87038">
      <w:pPr>
        <w:pStyle w:val="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BB1ADC" w:rsidP="00DA3E0F">
      <w:hyperlink r:id="rId83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proofErr w:type="gramStart"/>
      <w:r w:rsidRPr="000A49AB">
        <w:t>Signal</w:t>
      </w:r>
      <w:r w:rsidRPr="000A49AB">
        <w:rPr>
          <w:b/>
          <w:bCs/>
          <w:color w:val="000080"/>
        </w:rPr>
        <w:t>(</w:t>
      </w:r>
      <w:proofErr w:type="gramEnd"/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 xml:space="preserve">""" Automatically authenticate the user when </w:t>
      </w:r>
      <w:proofErr w:type="gramStart"/>
      <w:r w:rsidRPr="000A49AB">
        <w:rPr>
          <w:color w:val="FF8000"/>
        </w:rPr>
        <w:t>activated  "</w:t>
      </w:r>
      <w:proofErr w:type="gramEnd"/>
      <w:r w:rsidRPr="000A49AB">
        <w:rPr>
          <w:color w:val="FF8000"/>
        </w:rPr>
        <w:t>""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backend</w:t>
      </w:r>
      <w:proofErr w:type="gramEnd"/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</w:t>
      </w:r>
      <w:proofErr w:type="gramStart"/>
      <w:r w:rsidRPr="000A49AB">
        <w:rPr>
          <w:color w:val="808080"/>
        </w:rPr>
        <w:t>.%</w:t>
      </w:r>
      <w:proofErr w:type="gramEnd"/>
      <w:r w:rsidRPr="000A49AB">
        <w:rPr>
          <w:color w:val="808080"/>
        </w:rPr>
        <w:t>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proofErr w:type="gramEnd"/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proofErr w:type="gramEnd"/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if</w:t>
      </w:r>
      <w:proofErr w:type="gramEnd"/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user</w:t>
      </w:r>
      <w:proofErr w:type="gramEnd"/>
      <w:r w:rsidRPr="000A49AB">
        <w:rPr>
          <w:color w:val="FF8000"/>
        </w:rPr>
        <w:t xml:space="preserve">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tied</w:t>
      </w:r>
      <w:proofErr w:type="gramEnd"/>
      <w:r w:rsidRPr="000A49AB">
        <w:rPr>
          <w:color w:val="FF8000"/>
        </w:rPr>
        <w:t xml:space="preserve">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will</w:t>
      </w:r>
      <w:proofErr w:type="gramEnd"/>
      <w:r w:rsidRPr="000A49AB">
        <w:rPr>
          <w:color w:val="FF8000"/>
        </w:rPr>
        <w:t xml:space="preserve">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email</w:t>
      </w:r>
      <w:proofErr w:type="gramEnd"/>
      <w:r w:rsidRPr="000A49AB">
        <w:rPr>
          <w:color w:val="FF8000"/>
        </w:rPr>
        <w:t xml:space="preserve">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rendered</w:t>
      </w:r>
      <w:proofErr w:type="gramEnd"/>
      <w:r w:rsidRPr="000A49AB">
        <w:rPr>
          <w:color w:val="FF8000"/>
        </w:rPr>
        <w:t xml:space="preserve">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</w:t>
      </w:r>
      <w:proofErr w:type="gramStart"/>
      <w:r w:rsidRPr="000A49AB">
        <w:rPr>
          <w:color w:val="FF8000"/>
        </w:rPr>
        <w:t>email(</w:t>
      </w:r>
      <w:proofErr w:type="gramEnd"/>
      <w:r w:rsidRPr="000A49AB">
        <w:rPr>
          <w:color w:val="FF8000"/>
        </w:rPr>
        <w:t>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information</w:t>
      </w:r>
      <w:proofErr w:type="gramEnd"/>
      <w:r w:rsidRPr="000A49AB">
        <w:rPr>
          <w:color w:val="FF8000"/>
        </w:rPr>
        <w:t xml:space="preserve">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them</w:t>
      </w:r>
      <w:proofErr w:type="gramEnd"/>
      <w:r w:rsidRPr="000A49AB">
        <w:rPr>
          <w:color w:val="FF8000"/>
        </w:rPr>
        <w:t>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class</w:t>
      </w:r>
      <w:proofErr w:type="gramEnd"/>
      <w:r w:rsidRPr="000A49AB">
        <w:rPr>
          <w:color w:val="FF8000"/>
        </w:rPr>
        <w:t xml:space="preserve">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t>site</w:t>
      </w:r>
      <w:proofErr w:type="gramEnd"/>
      <w:r w:rsidRPr="000A49AB">
        <w:t xml:space="preserve">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else</w:t>
      </w:r>
      <w:proofErr w:type="gramEnd"/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proofErr w:type="gramStart"/>
      <w:r w:rsidRPr="000A49AB">
        <w:t>UserModel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site</w:t>
      </w:r>
      <w:r w:rsidRPr="000A49AB">
        <w:rPr>
          <w:color w:val="000080"/>
        </w:rPr>
        <w:t>=</w:t>
      </w:r>
      <w:proofErr w:type="gramEnd"/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</w:t>
      </w:r>
      <w:proofErr w:type="gramStart"/>
      <w:r w:rsidRPr="0016471E">
        <w:rPr>
          <w:highlight w:val="green"/>
        </w:rPr>
        <w:t>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account</w:t>
      </w:r>
      <w:proofErr w:type="gramEnd"/>
      <w:r w:rsidRPr="000A49AB">
        <w:rPr>
          <w:color w:val="FF8000"/>
        </w:rPr>
        <w:t xml:space="preserve">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newly</w:t>
      </w:r>
      <w:proofErr w:type="gramEnd"/>
      <w:r w:rsidRPr="000A49AB">
        <w:rPr>
          <w:color w:val="FF8000"/>
        </w:rPr>
        <w:t xml:space="preserve">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proofErr w:type="gramEnd"/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</w:t>
      </w:r>
      <w:proofErr w:type="gramStart"/>
      <w:r w:rsidRPr="00701006">
        <w:rPr>
          <w:highlight w:val="green"/>
        </w:rPr>
        <w:t>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BB1ADC" w:rsidP="00344DD8">
      <w:pPr>
        <w:pStyle w:val="a4"/>
        <w:numPr>
          <w:ilvl w:val="0"/>
          <w:numId w:val="14"/>
        </w:numPr>
      </w:pPr>
      <w:hyperlink r:id="rId84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DA3E0F">
      <w:pPr>
        <w:pStyle w:val="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1" w:name="_Toc476467717"/>
      <w:r w:rsidRPr="00802B7C">
        <w:rPr>
          <w:rFonts w:hint="eastAsia"/>
        </w:rPr>
        <w:t>028 Distinct Random QuerySets</w:t>
      </w:r>
      <w:bookmarkEnd w:id="61"/>
    </w:p>
    <w:p w:rsidR="00DA3E0F" w:rsidRDefault="00DA3E0F" w:rsidP="00DA3E0F"/>
    <w:p w:rsidR="00DA3E0F" w:rsidRPr="00DA3E0F" w:rsidRDefault="00DA3E0F" w:rsidP="00DA3E0F">
      <w:pPr>
        <w:pStyle w:val="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2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2"/>
    </w:p>
    <w:p w:rsidR="00DA3E0F" w:rsidRDefault="00DA3E0F"/>
    <w:p w:rsidR="00DA3E0F" w:rsidRDefault="005C3C45" w:rsidP="005C3C45">
      <w:pPr>
        <w:pStyle w:val="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3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3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5C3C45">
      <w:pPr>
        <w:pStyle w:val="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9722D6">
      <w:pPr>
        <w:pStyle w:val="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4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4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7E2A76">
      <w:pPr>
        <w:pStyle w:val="2"/>
      </w:pPr>
      <w:r>
        <w:rPr>
          <w:rFonts w:hint="eastAsia"/>
        </w:rPr>
        <w:t>轮播图</w:t>
      </w:r>
    </w:p>
    <w:p w:rsidR="007E2A76" w:rsidRDefault="007E2A76"/>
    <w:p w:rsidR="007E2A76" w:rsidRDefault="00BB1ADC">
      <w:hyperlink r:id="rId85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FD2F1B">
      <w:pPr>
        <w:pStyle w:val="2"/>
      </w:pPr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BB1ADC" w:rsidP="00060DA2">
      <w:hyperlink r:id="rId86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proofErr w:type="gramStart"/>
      <w:r w:rsidRPr="003F3008">
        <w:t>pip</w:t>
      </w:r>
      <w:proofErr w:type="gramEnd"/>
      <w:r w:rsidRPr="003F3008">
        <w:t xml:space="preserve"> install django-contrib-comments</w:t>
      </w:r>
    </w:p>
    <w:p w:rsidR="003F3008" w:rsidRPr="003F3008" w:rsidRDefault="003F3008" w:rsidP="00060DA2">
      <w:proofErr w:type="gramStart"/>
      <w:r w:rsidRPr="003F3008">
        <w:t>and</w:t>
      </w:r>
      <w:proofErr w:type="gramEnd"/>
      <w:r w:rsidRPr="003F3008">
        <w:t xml:space="preserve"> then change all imports like this: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6EA759A4" wp14:editId="2526DD65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5F08260F" wp14:editId="56A8FA65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2B9AD294" wp14:editId="6D8D4218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BB1ADC" w:rsidP="008D53E2">
      <w:hyperlink r:id="rId90" w:history="1">
        <w:proofErr w:type="gramStart"/>
        <w:r w:rsidR="008D53E2" w:rsidRPr="00CB084C">
          <w:rPr>
            <w:rStyle w:val="aa"/>
          </w:rPr>
          <w:t>django-mptt</w:t>
        </w:r>
        <w:proofErr w:type="gramEnd"/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BB1ADC" w:rsidP="008D53E2">
      <w:pPr>
        <w:rPr>
          <w:rStyle w:val="aa"/>
        </w:rPr>
      </w:pPr>
      <w:hyperlink r:id="rId91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BB1ADC" w:rsidP="008D53E2">
      <w:hyperlink r:id="rId92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BB1ADC" w:rsidP="008D53E2">
      <w:pPr>
        <w:rPr>
          <w:highlight w:val="green"/>
        </w:rPr>
      </w:pPr>
      <w:hyperlink r:id="rId93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94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proofErr w:type="gramStart"/>
      <w:r w:rsidRPr="003F0CB8">
        <w:rPr>
          <w:rFonts w:hint="eastAsia"/>
          <w:u w:val="single"/>
        </w:rPr>
        <w:t>slog</w:t>
      </w:r>
      <w:proofErr w:type="gramEnd"/>
    </w:p>
    <w:p w:rsidR="008D53E2" w:rsidRDefault="00BB1ADC" w:rsidP="008D53E2">
      <w:pPr>
        <w:rPr>
          <w:rStyle w:val="aa"/>
        </w:rPr>
      </w:pPr>
      <w:hyperlink r:id="rId95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BB1ADC" w:rsidP="008D53E2">
      <w:hyperlink r:id="rId96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proofErr w:type="gramStart"/>
      <w:r w:rsidRPr="006F625C">
        <w:t>django-threadedcomments</w:t>
      </w:r>
      <w:proofErr w:type="gramEnd"/>
    </w:p>
    <w:p w:rsidR="00362FC0" w:rsidRDefault="00BB1ADC" w:rsidP="00FD2F1B">
      <w:hyperlink r:id="rId97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BB1ADC" w:rsidP="00206304">
      <w:hyperlink r:id="rId98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BB1ADC" w:rsidP="006F625C">
      <w:hyperlink r:id="rId99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proofErr w:type="gramStart"/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  <w:proofErr w:type="gramEnd"/>
    </w:p>
    <w:p w:rsidR="0013645C" w:rsidRDefault="00BB1ADC" w:rsidP="0013645C">
      <w:hyperlink r:id="rId100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proofErr w:type="gramStart"/>
      <w:r w:rsidRPr="00746BE0">
        <w:t>django-contrib-comments</w:t>
      </w:r>
      <w:proofErr w:type="gramEnd"/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BB1ADC" w:rsidP="00AB156E">
      <w:hyperlink r:id="rId101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BB1ADC" w:rsidP="00B515E4">
      <w:hyperlink r:id="rId102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proofErr w:type="gramStart"/>
      <w:r w:rsidRPr="00CD741D">
        <w:rPr>
          <w:rStyle w:val="aa"/>
        </w:rPr>
        <w:t>个人博客开发</w:t>
      </w:r>
      <w:proofErr w:type="gramEnd"/>
      <w:r w:rsidRPr="00CD741D">
        <w:rPr>
          <w:rStyle w:val="aa"/>
        </w:rPr>
        <w:t>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proofErr w:type="gramStart"/>
      <w:r w:rsidRPr="00746BE0">
        <w:t>djangocms-comments</w:t>
      </w:r>
      <w:proofErr w:type="gramEnd"/>
    </w:p>
    <w:bookmarkStart w:id="65" w:name="OLE_LINK8"/>
    <w:bookmarkStart w:id="66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67" w:name="OLE_LINK10"/>
      <w:bookmarkStart w:id="68" w:name="OLE_LINK11"/>
      <w:r w:rsidRPr="00202772">
        <w:rPr>
          <w:rStyle w:val="aa"/>
        </w:rPr>
        <w:t>djangocms-comments</w:t>
      </w:r>
      <w:bookmarkEnd w:id="67"/>
      <w:bookmarkEnd w:id="68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65"/>
    <w:bookmarkEnd w:id="66"/>
    <w:p w:rsidR="00040E03" w:rsidRPr="00040E03" w:rsidRDefault="00040E03" w:rsidP="00FD2F1B"/>
    <w:p w:rsidR="004026EA" w:rsidRPr="00CD741D" w:rsidRDefault="00BB1ADC" w:rsidP="00CD741D">
      <w:hyperlink r:id="rId103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BB1ADC" w:rsidP="00CD741D">
      <w:hyperlink r:id="rId104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BB1ADC" w:rsidP="00CD741D">
      <w:hyperlink r:id="rId105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BB1ADC" w:rsidP="006326FE">
      <w:hyperlink r:id="rId106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BB1ADC" w:rsidP="00CD741D">
      <w:hyperlink r:id="rId107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BB1ADC" w:rsidP="00FC7F47">
      <w:hyperlink r:id="rId108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BB1ADC" w:rsidP="00AA76A3">
      <w:hyperlink r:id="rId109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2F5686">
      <w:pPr>
        <w:pStyle w:val="3"/>
      </w:pPr>
      <w:proofErr w:type="gramStart"/>
      <w:r>
        <w:rPr>
          <w:rFonts w:hint="eastAsia"/>
        </w:rPr>
        <w:t>sblog</w:t>
      </w:r>
      <w:proofErr w:type="gramEnd"/>
    </w:p>
    <w:p w:rsidR="00D92333" w:rsidRDefault="00BB1ADC" w:rsidP="002D68BE">
      <w:hyperlink r:id="rId110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</w:t>
      </w:r>
      <w:proofErr w:type="gramStart"/>
      <w:r w:rsidRPr="00E46A53">
        <w:rPr>
          <w:color w:val="0000FF"/>
        </w:rPr>
        <w:t>fieldset</w:t>
      </w:r>
      <w:proofErr w:type="gramEnd"/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</w:t>
      </w:r>
      <w:proofErr w:type="gramStart"/>
      <w:r w:rsidRPr="00F15FE5">
        <w:rPr>
          <w:highlight w:val="green"/>
        </w:rPr>
        <w:t>/{</w:t>
      </w:r>
      <w:proofErr w:type="gramEnd"/>
      <w:r w:rsidRPr="00F15FE5">
        <w:rPr>
          <w:highlight w:val="green"/>
        </w:rPr>
        <w:t>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proofErr w:type="gramStart"/>
      <w:r w:rsidRPr="00E46A53">
        <w:rPr>
          <w:rFonts w:hint="eastAsia"/>
          <w:i/>
        </w:rPr>
        <w:t>simpleblog/urls.py</w:t>
      </w:r>
      <w:proofErr w:type="gramEnd"/>
    </w:p>
    <w:p w:rsidR="00803679" w:rsidRDefault="00F15FE5" w:rsidP="00E46A53">
      <w:pPr>
        <w:pStyle w:val="code"/>
      </w:pPr>
      <w:proofErr w:type="gramStart"/>
      <w:r w:rsidRPr="00E46A53">
        <w:t>url</w:t>
      </w:r>
      <w:r w:rsidRPr="00E46A53">
        <w:rPr>
          <w:b/>
          <w:bCs/>
          <w:color w:val="000080"/>
        </w:rPr>
        <w:t>(</w:t>
      </w:r>
      <w:proofErr w:type="gramEnd"/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proofErr w:type="gramStart"/>
      <w:r w:rsidRPr="00E46A53">
        <w:rPr>
          <w:rFonts w:hint="eastAsia"/>
          <w:i/>
        </w:rPr>
        <w:t>simpleblog/views.py</w:t>
      </w:r>
      <w:proofErr w:type="gramEnd"/>
    </w:p>
    <w:p w:rsidR="009C7370" w:rsidRPr="00E46A53" w:rsidRDefault="009C7370" w:rsidP="00E46A53">
      <w:pPr>
        <w:pStyle w:val="code"/>
      </w:pPr>
      <w:proofErr w:type="gramStart"/>
      <w:r w:rsidRPr="00E46A53">
        <w:rPr>
          <w:b/>
          <w:bCs/>
          <w:color w:val="0000FF"/>
        </w:rPr>
        <w:t>def</w:t>
      </w:r>
      <w:proofErr w:type="gramEnd"/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t>blog</w:t>
      </w:r>
      <w:proofErr w:type="gramEnd"/>
      <w:r w:rsidRPr="00E46A53">
        <w:t xml:space="preserve">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rPr>
          <w:b/>
          <w:bCs/>
          <w:color w:val="0000FF"/>
        </w:rPr>
        <w:t>return</w:t>
      </w:r>
      <w:proofErr w:type="gramEnd"/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proofErr w:type="gramStart"/>
      <w:r w:rsidRPr="00805D01">
        <w:rPr>
          <w:color w:val="0000FF"/>
        </w:rPr>
        <w:t>&gt;</w:t>
      </w:r>
      <w:r w:rsidRPr="00805D01">
        <w:rPr>
          <w:bCs/>
        </w:rPr>
        <w:t>{</w:t>
      </w:r>
      <w:proofErr w:type="gramEnd"/>
      <w:r w:rsidRPr="00805D01">
        <w:rPr>
          <w:bCs/>
        </w:rPr>
        <w:t>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</w:t>
      </w:r>
      <w:proofErr w:type="gramStart"/>
      <w:r w:rsidRPr="00805D01">
        <w:rPr>
          <w:bCs/>
        </w:rPr>
        <w:t>{ comment.comment</w:t>
      </w:r>
      <w:proofErr w:type="gramEnd"/>
      <w:r w:rsidRPr="00805D01">
        <w:rPr>
          <w:bCs/>
        </w:rPr>
        <w:t xml:space="preserve">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proofErr w:type="gramStart"/>
      <w:r w:rsidRPr="004E11DD">
        <w:rPr>
          <w:color w:val="000080"/>
        </w:rPr>
        <w:t>function</w:t>
      </w:r>
      <w:proofErr w:type="gramEnd"/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</w:t>
      </w:r>
      <w:proofErr w:type="gramStart"/>
      <w:r w:rsidRPr="004E11DD">
        <w:t>remove(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</w:t>
      </w:r>
      <w:proofErr w:type="gramStart"/>
      <w:r w:rsidRPr="004E11DD">
        <w:t>submit(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</w:t>
      </w:r>
      <w:proofErr w:type="gramStart"/>
      <w:r w:rsidRPr="004E11DD">
        <w:t>ajax({</w:t>
      </w:r>
      <w:proofErr w:type="gramEnd"/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type</w:t>
      </w:r>
      <w:proofErr w:type="gramEnd"/>
      <w:r w:rsidRPr="004E11DD">
        <w:t xml:space="preserve">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</w:t>
      </w:r>
      <w:proofErr w:type="gramEnd"/>
      <w:r w:rsidRPr="004E11DD">
        <w:t>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url</w:t>
      </w:r>
      <w:proofErr w:type="gramEnd"/>
      <w:r w:rsidRPr="004E11DD">
        <w:t xml:space="preserve">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cache</w:t>
      </w:r>
      <w:proofErr w:type="gramEnd"/>
      <w:r w:rsidRPr="004E11DD">
        <w:t xml:space="preserve">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dataType</w:t>
      </w:r>
      <w:proofErr w:type="gramEnd"/>
      <w:r w:rsidRPr="004E11DD">
        <w:t xml:space="preserve">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success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proofErr w:type="gramStart"/>
      <w:r w:rsidRPr="0081493F">
        <w:rPr>
          <w:highlight w:val="yellow"/>
        </w:rPr>
        <w:t>replaceWith(</w:t>
      </w:r>
      <w:proofErr w:type="gramEnd"/>
      <w:r w:rsidRPr="0081493F">
        <w:rPr>
          <w:highlight w:val="yellow"/>
        </w:rPr>
        <w:t>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proofErr w:type="gramStart"/>
      <w:r w:rsidRPr="004E11DD">
        <w:t>)[</w:t>
      </w:r>
      <w:proofErr w:type="gramEnd"/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error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</w:t>
      </w:r>
      <w:proofErr w:type="gramStart"/>
      <w:r w:rsidRPr="004E11DD">
        <w:t>replaceWith(</w:t>
      </w:r>
      <w:proofErr w:type="gramEnd"/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proofErr w:type="gramStart"/>
      <w:r w:rsidRPr="004E11DD">
        <w:rPr>
          <w:color w:val="000080"/>
        </w:rPr>
        <w:t>return</w:t>
      </w:r>
      <w:proofErr w:type="gramEnd"/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</w:t>
      </w:r>
      <w:proofErr w:type="gramStart"/>
      <w:r w:rsidRPr="004E11DD">
        <w:t>ready(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</w:t>
      </w:r>
      <w:proofErr w:type="gramStart"/>
      <w:r w:rsidRPr="004E11DD">
        <w:t>bindPostCommentHandler(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proofErr w:type="gramEnd"/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7F663E">
      <w:pPr>
        <w:pStyle w:val="3"/>
      </w:pPr>
      <w:r>
        <w:rPr>
          <w:rFonts w:hint="eastAsia"/>
        </w:rPr>
        <w:t>CSS</w:t>
      </w:r>
    </w:p>
    <w:p w:rsidR="008B0807" w:rsidRPr="0036271E" w:rsidRDefault="00BB1ADC" w:rsidP="008B0807">
      <w:hyperlink r:id="rId111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BB1ADC" w:rsidP="008B0807">
      <w:hyperlink r:id="rId112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805D01">
      <w:pPr>
        <w:pStyle w:val="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7F663E">
      <w:pPr>
        <w:pStyle w:val="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BB1ADC" w:rsidP="007F663E">
      <w:hyperlink r:id="rId113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BB1ADC" w:rsidP="007F663E">
      <w:hyperlink r:id="rId114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BB1ADC" w:rsidP="007F663E">
      <w:hyperlink r:id="rId115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BB1ADC" w:rsidP="007F663E">
      <w:hyperlink r:id="rId116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7F663E">
      <w:pPr>
        <w:pStyle w:val="3"/>
      </w:pPr>
      <w:proofErr w:type="gramStart"/>
      <w:r>
        <w:rPr>
          <w:rFonts w:hint="eastAsia"/>
        </w:rPr>
        <w:t>templatetag</w:t>
      </w:r>
      <w:proofErr w:type="gramEnd"/>
    </w:p>
    <w:p w:rsidR="007F663E" w:rsidRPr="0046154B" w:rsidRDefault="00BB1ADC" w:rsidP="007F663E">
      <w:hyperlink r:id="rId117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A63764">
      <w:pPr>
        <w:pStyle w:val="2"/>
      </w:pPr>
      <w:r>
        <w:rPr>
          <w:rFonts w:hint="eastAsia"/>
        </w:rPr>
        <w:t>分页</w:t>
      </w:r>
    </w:p>
    <w:p w:rsidR="00A0049A" w:rsidRDefault="00A0049A"/>
    <w:p w:rsidR="00A0049A" w:rsidRDefault="00BB1ADC" w:rsidP="00A63764">
      <w:pPr>
        <w:rPr>
          <w:rStyle w:val="aa"/>
        </w:rPr>
      </w:pPr>
      <w:hyperlink r:id="rId118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2F4549" w:rsidRPr="00A63764" w:rsidRDefault="002F4549" w:rsidP="00A63764"/>
    <w:p w:rsidR="007E2A76" w:rsidRDefault="007E2A76" w:rsidP="007E2A76">
      <w:pPr>
        <w:pStyle w:val="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69" w:name="OLE_LINK45"/>
      <w:bookmarkStart w:id="70" w:name="OLE_LINK46"/>
      <w:bookmarkStart w:id="71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69"/>
    <w:bookmarkEnd w:id="70"/>
    <w:bookmarkEnd w:id="71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</w:t>
      </w:r>
      <w:proofErr w:type="gramStart"/>
      <w:r w:rsidRPr="003111D0">
        <w:rPr>
          <w:color w:val="FF8000"/>
        </w:rPr>
        <w:t>parameters</w:t>
      </w:r>
      <w:r w:rsidRPr="003111D0">
        <w:t>()</w:t>
      </w:r>
      <w:proofErr w:type="gramEnd"/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proofErr w:type="gramStart"/>
      <w:r w:rsidRPr="003111D0">
        <w:rPr>
          <w:color w:val="0000FF"/>
        </w:rPr>
        <w:t>def</w:t>
      </w:r>
      <w:proofErr w:type="gramEnd"/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proofErr w:type="gramStart"/>
      <w:r w:rsidRPr="003111D0">
        <w:rPr>
          <w:color w:val="0000FF"/>
        </w:rPr>
        <w:t>None</w:t>
      </w:r>
      <w:proofErr w:type="gramEnd"/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 xml:space="preserve">redirect_to = </w:t>
      </w:r>
      <w:proofErr w:type="gramStart"/>
      <w:r w:rsidRPr="004B304A">
        <w:rPr>
          <w:highlight w:val="yellow"/>
        </w:rPr>
        <w:t>request.POST.get(</w:t>
      </w:r>
      <w:proofErr w:type="gramEnd"/>
      <w:r w:rsidRPr="004B304A">
        <w:rPr>
          <w:highlight w:val="yellow"/>
        </w:rPr>
        <w:t>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</w:t>
      </w:r>
      <w:proofErr w:type="gramStart"/>
      <w:r w:rsidRPr="004B304A">
        <w:rPr>
          <w:highlight w:val="yellow"/>
        </w:rPr>
        <w:t>request.GET.get(</w:t>
      </w:r>
      <w:proofErr w:type="gramEnd"/>
      <w:r w:rsidRPr="004B304A">
        <w:rPr>
          <w:highlight w:val="yellow"/>
        </w:rPr>
        <w:t xml:space="preserve">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 xml:space="preserve"># Ensure the user-originating redirection </w:t>
      </w:r>
      <w:proofErr w:type="gramStart"/>
      <w:r w:rsidRPr="003111D0">
        <w:rPr>
          <w:color w:val="008000"/>
        </w:rPr>
        <w:t>url</w:t>
      </w:r>
      <w:proofErr w:type="gramEnd"/>
      <w:r w:rsidRPr="003111D0">
        <w:rPr>
          <w:color w:val="008000"/>
        </w:rPr>
        <w:t xml:space="preserve">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</w:t>
      </w:r>
      <w:proofErr w:type="gramStart"/>
      <w:r w:rsidRPr="003111D0">
        <w:t>url(</w:t>
      </w:r>
      <w:proofErr w:type="gramEnd"/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8000"/>
        </w:rPr>
        <w:t># Okay, security check complete.</w:t>
      </w:r>
      <w:proofErr w:type="gramEnd"/>
      <w:r w:rsidRPr="003111D0">
        <w:rPr>
          <w:color w:val="008000"/>
        </w:rPr>
        <w:t xml:space="preserve">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</w:t>
      </w:r>
      <w:proofErr w:type="gramStart"/>
      <w:r w:rsidRPr="003111D0">
        <w:t>login(</w:t>
      </w:r>
      <w:proofErr w:type="gramEnd"/>
      <w:r w:rsidRPr="003111D0">
        <w:t>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else</w:t>
      </w:r>
      <w:proofErr w:type="gramEnd"/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</w:t>
      </w:r>
      <w:proofErr w:type="gramStart"/>
      <w:r w:rsidRPr="006C437A">
        <w:rPr>
          <w:highlight w:val="yellow"/>
        </w:rPr>
        <w:t>site</w:t>
      </w:r>
      <w:r w:rsidRPr="003111D0">
        <w:t>(</w:t>
      </w:r>
      <w:proofErr w:type="gramEnd"/>
      <w:r w:rsidRPr="003111D0">
        <w:t>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t>context</w:t>
      </w:r>
      <w:proofErr w:type="gramEnd"/>
      <w:r w:rsidRPr="003111D0">
        <w:t xml:space="preserve">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form</w:t>
      </w:r>
      <w:proofErr w:type="gramEnd"/>
      <w:r w:rsidRPr="003111D0">
        <w:rPr>
          <w:color w:val="808080"/>
        </w:rPr>
        <w:t>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site</w:t>
      </w:r>
      <w:proofErr w:type="gramEnd"/>
      <w:r w:rsidRPr="003111D0">
        <w:rPr>
          <w:color w:val="808080"/>
        </w:rPr>
        <w:t>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context.update(</w:t>
      </w:r>
      <w:proofErr w:type="gramEnd"/>
      <w:r w:rsidRPr="003111D0">
        <w:t>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2" w:name="OLE_LINK1"/>
      <w:bookmarkStart w:id="73" w:name="OLE_LINK2"/>
      <w:r w:rsidRPr="00ED77FD">
        <w:rPr>
          <w:i/>
        </w:rPr>
        <w:t>Shortcuts.py (site-packages\django\contrib\sites)</w:t>
      </w:r>
    </w:p>
    <w:bookmarkEnd w:id="72"/>
    <w:bookmarkEnd w:id="73"/>
    <w:p w:rsidR="0018556B" w:rsidRPr="0047113C" w:rsidRDefault="0018556B" w:rsidP="0047113C">
      <w:pPr>
        <w:pStyle w:val="code"/>
      </w:pPr>
      <w:proofErr w:type="gramStart"/>
      <w:r w:rsidRPr="0047113C">
        <w:rPr>
          <w:b/>
          <w:bCs/>
          <w:color w:val="0000FF"/>
        </w:rPr>
        <w:t>def</w:t>
      </w:r>
      <w:proofErr w:type="gramEnd"/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if</w:t>
      </w:r>
      <w:proofErr w:type="gramEnd"/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else</w:t>
      </w:r>
      <w:proofErr w:type="gramEnd"/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proofErr w:type="gramStart"/>
      <w:r w:rsidRPr="00983EE6">
        <w:rPr>
          <w:color w:val="0000FF"/>
        </w:rPr>
        <w:t>class</w:t>
      </w:r>
      <w:proofErr w:type="gramEnd"/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proofErr w:type="gramStart"/>
      <w:r w:rsidRPr="00983EE6">
        <w:rPr>
          <w:color w:val="0000FF"/>
        </w:rPr>
        <w:t>def</w:t>
      </w:r>
      <w:proofErr w:type="gramEnd"/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</w:t>
      </w:r>
      <w:proofErr w:type="gramStart"/>
      <w:r w:rsidRPr="00983EE6">
        <w:rPr>
          <w:color w:val="FF8000"/>
        </w:rPr>
        <w:t>host(</w:t>
      </w:r>
      <w:proofErr w:type="gramEnd"/>
      <w:r w:rsidRPr="00983EE6">
        <w:rPr>
          <w:color w:val="FF8000"/>
        </w:rPr>
        <w:t>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</w:t>
      </w:r>
      <w:proofErr w:type="gramStart"/>
      <w:r w:rsidRPr="00983EE6">
        <w:rPr>
          <w:color w:val="FF8000"/>
        </w:rPr>
        <w:t>retrieved</w:t>
      </w:r>
      <w:proofErr w:type="gramEnd"/>
      <w:r w:rsidRPr="00983EE6">
        <w:rPr>
          <w:color w:val="FF8000"/>
        </w:rPr>
        <w:t xml:space="preserve">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from</w:t>
      </w:r>
      <w:proofErr w:type="gramEnd"/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if</w:t>
      </w:r>
      <w:proofErr w:type="gramEnd"/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elif</w:t>
      </w:r>
      <w:proofErr w:type="gramEnd"/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raise</w:t>
      </w:r>
      <w:proofErr w:type="gramEnd"/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 xml:space="preserve">"You're using the Django \"sites framework\" without </w:t>
      </w:r>
      <w:proofErr w:type="gramStart"/>
      <w:r w:rsidRPr="00983EE6">
        <w:rPr>
          <w:color w:val="808080"/>
        </w:rPr>
        <w:t>having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setting. Create a site in your database </w:t>
      </w:r>
      <w:proofErr w:type="gramStart"/>
      <w:r w:rsidRPr="00983EE6">
        <w:rPr>
          <w:color w:val="808080"/>
        </w:rPr>
        <w:t>and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</w:t>
      </w:r>
      <w:proofErr w:type="gramStart"/>
      <w:r w:rsidRPr="00983EE6">
        <w:rPr>
          <w:color w:val="808080"/>
        </w:rPr>
        <w:t>current(</w:t>
      </w:r>
      <w:proofErr w:type="gramEnd"/>
      <w:r w:rsidRPr="00983EE6">
        <w:rPr>
          <w:color w:val="808080"/>
        </w:rPr>
        <w:t>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</w:t>
      </w:r>
      <w:proofErr w:type="gramStart"/>
      <w:r w:rsidRPr="006C437A">
        <w:rPr>
          <w:b/>
          <w:bCs/>
        </w:rPr>
        <w:t>{ form.as</w:t>
      </w:r>
      <w:proofErr w:type="gramEnd"/>
      <w:r w:rsidRPr="006C437A">
        <w:rPr>
          <w:b/>
          <w:bCs/>
        </w:rPr>
        <w:t>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</w:t>
      </w:r>
      <w:proofErr w:type="gramStart"/>
      <w:r w:rsidRPr="006C437A">
        <w:rPr>
          <w:b/>
          <w:bCs/>
          <w:color w:val="8000FF"/>
        </w:rPr>
        <w:t>{ next</w:t>
      </w:r>
      <w:proofErr w:type="gramEnd"/>
      <w:r w:rsidRPr="006C437A">
        <w:rPr>
          <w:b/>
          <w:bCs/>
          <w:color w:val="8000FF"/>
        </w:rPr>
        <w:t xml:space="preserve">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560FFE">
      <w:pPr>
        <w:pStyle w:val="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BB1ADC" w:rsidP="00560FFE">
      <w:hyperlink r:id="rId119" w:history="1">
        <w:proofErr w:type="gramStart"/>
        <w:r w:rsidR="00560FFE" w:rsidRPr="00560FFE">
          <w:rPr>
            <w:rStyle w:val="aa"/>
          </w:rPr>
          <w:t>django</w:t>
        </w:r>
        <w:proofErr w:type="gramEnd"/>
        <w:r w:rsidR="00560FFE" w:rsidRPr="00560FFE">
          <w:rPr>
            <w:rStyle w:val="aa"/>
          </w:rPr>
          <w:t xml:space="preserve"> grappelli</w:t>
        </w:r>
      </w:hyperlink>
    </w:p>
    <w:p w:rsidR="00560FFE" w:rsidRDefault="00BB1ADC" w:rsidP="005A139B">
      <w:hyperlink r:id="rId120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BB1ADC" w:rsidP="00B7268C">
      <w:hyperlink r:id="rId121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22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23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24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25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26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4" w:name="_Toc476467734"/>
      <w:r w:rsidRPr="001C142B">
        <w:rPr>
          <w:rFonts w:hint="eastAsia"/>
        </w:rPr>
        <w:t>035 Product Editing with django Inline</w:t>
      </w:r>
      <w:bookmarkEnd w:id="74"/>
    </w:p>
    <w:p w:rsidR="002F45F2" w:rsidRDefault="002F45F2"/>
    <w:p w:rsidR="0036271E" w:rsidRDefault="0036271E"/>
    <w:p w:rsidR="00217FB3" w:rsidRDefault="00217FB3"/>
    <w:p w:rsidR="00217FB3" w:rsidRDefault="00802B7C" w:rsidP="00802B7C">
      <w:pPr>
        <w:pStyle w:val="2"/>
      </w:pPr>
      <w:r>
        <w:rPr>
          <w:rFonts w:hint="eastAsia"/>
        </w:rPr>
        <w:t>Social Share</w:t>
      </w:r>
    </w:p>
    <w:p w:rsidR="00217FB3" w:rsidRDefault="00F55F2B" w:rsidP="00802B7C">
      <w:pPr>
        <w:pStyle w:val="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BB1ADC" w:rsidP="00F55F2B">
      <w:hyperlink r:id="rId127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BB1ADC" w:rsidP="009D0080">
      <w:hyperlink r:id="rId128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BB1ADC" w:rsidP="002A6019">
      <w:hyperlink r:id="rId129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BB1ADC" w:rsidP="002A6019">
      <w:hyperlink r:id="rId130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BB1ADC" w:rsidP="00AE12CD">
      <w:hyperlink r:id="rId131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BB1ADC" w:rsidP="006B57DD">
      <w:pPr>
        <w:rPr>
          <w:rStyle w:val="aa"/>
        </w:rPr>
      </w:pPr>
      <w:hyperlink r:id="rId132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BB1ADC" w:rsidP="006B57DD">
      <w:hyperlink r:id="rId133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Pr="00283389" w:rsidRDefault="00BB1ADC" w:rsidP="00283389">
      <w:hyperlink r:id="rId134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</w:p>
    <w:p w:rsidR="00217FB3" w:rsidRPr="00002810" w:rsidRDefault="00217FB3"/>
    <w:p w:rsidR="00217FB3" w:rsidRDefault="00217FB3"/>
    <w:p w:rsidR="00217FB3" w:rsidRDefault="00580A1E" w:rsidP="00580A1E">
      <w:pPr>
        <w:pStyle w:val="2"/>
      </w:pPr>
      <w:r>
        <w:rPr>
          <w:rFonts w:hint="eastAsia"/>
        </w:rPr>
        <w:t>JQuery</w:t>
      </w:r>
    </w:p>
    <w:p w:rsidR="00580A1E" w:rsidRPr="00580A1E" w:rsidRDefault="00580A1E" w:rsidP="00580A1E">
      <w:bookmarkStart w:id="75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75"/>
    </w:p>
    <w:p w:rsidR="009722D6" w:rsidRPr="009722D6" w:rsidRDefault="009722D6" w:rsidP="009722D6">
      <w:bookmarkStart w:id="76" w:name="_Toc476467768"/>
      <w:r w:rsidRPr="009722D6">
        <w:rPr>
          <w:rFonts w:hint="eastAsia"/>
        </w:rPr>
        <w:t>088 Cart Count in Navbar</w:t>
      </w:r>
      <w:bookmarkEnd w:id="76"/>
    </w:p>
    <w:p w:rsidR="00580A1E" w:rsidRPr="00580A1E" w:rsidRDefault="00580A1E"/>
    <w:p w:rsidR="00580A1E" w:rsidRDefault="00580A1E"/>
    <w:p w:rsidR="009722D6" w:rsidRDefault="009722D6" w:rsidP="009722D6">
      <w:pPr>
        <w:pStyle w:val="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217FB3"/>
    <w:p w:rsidR="00217FB3" w:rsidRPr="00B7268C" w:rsidRDefault="00217FB3"/>
    <w:p w:rsidR="00B7268C" w:rsidRDefault="00B7268C"/>
    <w:p w:rsidR="00B7268C" w:rsidRDefault="00B7268C"/>
    <w:sectPr w:rsidR="00B7268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37B" w:rsidRDefault="00F1337B" w:rsidP="00BB1ADC">
      <w:r>
        <w:separator/>
      </w:r>
    </w:p>
  </w:endnote>
  <w:endnote w:type="continuationSeparator" w:id="0">
    <w:p w:rsidR="00F1337B" w:rsidRDefault="00F1337B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37B" w:rsidRDefault="00F1337B" w:rsidP="00BB1ADC">
      <w:r>
        <w:separator/>
      </w:r>
    </w:p>
  </w:footnote>
  <w:footnote w:type="continuationSeparator" w:id="0">
    <w:p w:rsidR="00F1337B" w:rsidRDefault="00F1337B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16"/>
  </w:num>
  <w:num w:numId="10">
    <w:abstractNumId w:val="9"/>
  </w:num>
  <w:num w:numId="11">
    <w:abstractNumId w:val="3"/>
  </w:num>
  <w:num w:numId="12">
    <w:abstractNumId w:val="15"/>
  </w:num>
  <w:num w:numId="13">
    <w:abstractNumId w:val="18"/>
  </w:num>
  <w:num w:numId="14">
    <w:abstractNumId w:val="17"/>
  </w:num>
  <w:num w:numId="15">
    <w:abstractNumId w:val="2"/>
  </w:num>
  <w:num w:numId="16">
    <w:abstractNumId w:val="6"/>
  </w:num>
  <w:num w:numId="17">
    <w:abstractNumId w:val="4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2D1"/>
    <w:rsid w:val="000972EC"/>
    <w:rsid w:val="000974F2"/>
    <w:rsid w:val="000A04D7"/>
    <w:rsid w:val="000A49AB"/>
    <w:rsid w:val="000A7B6C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1295"/>
    <w:rsid w:val="001819A5"/>
    <w:rsid w:val="00184B99"/>
    <w:rsid w:val="0018556B"/>
    <w:rsid w:val="00186153"/>
    <w:rsid w:val="00192F21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60A"/>
    <w:rsid w:val="00281231"/>
    <w:rsid w:val="00283389"/>
    <w:rsid w:val="00287E59"/>
    <w:rsid w:val="00294319"/>
    <w:rsid w:val="002948E8"/>
    <w:rsid w:val="002A33C6"/>
    <w:rsid w:val="002A33D4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51729"/>
    <w:rsid w:val="0035328C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D45"/>
    <w:rsid w:val="003725C5"/>
    <w:rsid w:val="00372BBE"/>
    <w:rsid w:val="00373FDD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4108"/>
    <w:rsid w:val="003D4244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179F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3162"/>
    <w:rsid w:val="004F45C3"/>
    <w:rsid w:val="004F4E23"/>
    <w:rsid w:val="004F51B9"/>
    <w:rsid w:val="004F5F02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522A6"/>
    <w:rsid w:val="00553908"/>
    <w:rsid w:val="00554C03"/>
    <w:rsid w:val="00556BE3"/>
    <w:rsid w:val="00560FFE"/>
    <w:rsid w:val="00561CBA"/>
    <w:rsid w:val="00571419"/>
    <w:rsid w:val="00574A00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60DB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C0F31"/>
    <w:rsid w:val="007C14BF"/>
    <w:rsid w:val="007C520B"/>
    <w:rsid w:val="007D0748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80CA1"/>
    <w:rsid w:val="009818A2"/>
    <w:rsid w:val="00982186"/>
    <w:rsid w:val="00983DB2"/>
    <w:rsid w:val="00983EE6"/>
    <w:rsid w:val="00984BC2"/>
    <w:rsid w:val="00996E1A"/>
    <w:rsid w:val="009A0DEC"/>
    <w:rsid w:val="009B1581"/>
    <w:rsid w:val="009B18D2"/>
    <w:rsid w:val="009B3C81"/>
    <w:rsid w:val="009B5A46"/>
    <w:rsid w:val="009C0DD1"/>
    <w:rsid w:val="009C10B3"/>
    <w:rsid w:val="009C2745"/>
    <w:rsid w:val="009C7370"/>
    <w:rsid w:val="009D0080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3421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CDA"/>
    <w:rsid w:val="00B95640"/>
    <w:rsid w:val="00BA46DF"/>
    <w:rsid w:val="00BA539E"/>
    <w:rsid w:val="00BB0666"/>
    <w:rsid w:val="00BB1ADC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4B6"/>
    <w:rsid w:val="00BF6972"/>
    <w:rsid w:val="00C018CF"/>
    <w:rsid w:val="00C01DD5"/>
    <w:rsid w:val="00C07C30"/>
    <w:rsid w:val="00C1198A"/>
    <w:rsid w:val="00C1419D"/>
    <w:rsid w:val="00C15F6A"/>
    <w:rsid w:val="00C21A22"/>
    <w:rsid w:val="00C32919"/>
    <w:rsid w:val="00C33031"/>
    <w:rsid w:val="00C33566"/>
    <w:rsid w:val="00C40D12"/>
    <w:rsid w:val="00C54A33"/>
    <w:rsid w:val="00C55E37"/>
    <w:rsid w:val="00C65A14"/>
    <w:rsid w:val="00C65FA0"/>
    <w:rsid w:val="00C70E2D"/>
    <w:rsid w:val="00C7604C"/>
    <w:rsid w:val="00C9120C"/>
    <w:rsid w:val="00C932D5"/>
    <w:rsid w:val="00C95D7C"/>
    <w:rsid w:val="00CA2A39"/>
    <w:rsid w:val="00CB084C"/>
    <w:rsid w:val="00CB3EF5"/>
    <w:rsid w:val="00CB45AE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2204"/>
    <w:rsid w:val="00E64063"/>
    <w:rsid w:val="00E73707"/>
    <w:rsid w:val="00E73C2C"/>
    <w:rsid w:val="00E75E1F"/>
    <w:rsid w:val="00E77388"/>
    <w:rsid w:val="00E77F29"/>
    <w:rsid w:val="00E81184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7B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onetete/Simple-Django-progressbar-upload-file-form-with-ajax" TargetMode="External"/><Relationship Id="rId117" Type="http://schemas.openxmlformats.org/officeDocument/2006/relationships/hyperlink" Target="http://www.cnblogs.com/MnCu8261/p/5934203.html" TargetMode="External"/><Relationship Id="rId21" Type="http://schemas.openxmlformats.org/officeDocument/2006/relationships/hyperlink" Target="http://127.0.0.1:8000/media/profile/bhe001/1-6-lock.jpg" TargetMode="External"/><Relationship Id="rId42" Type="http://schemas.openxmlformats.org/officeDocument/2006/relationships/hyperlink" Target="http://127.0.0.1:8000/crowdfundings/" TargetMode="External"/><Relationship Id="rId47" Type="http://schemas.openxmlformats.org/officeDocument/2006/relationships/hyperlink" Target="https://docs.djangoproject.com/en/1.8/ref/class-based-views/generic-display/" TargetMode="External"/><Relationship Id="rId63" Type="http://schemas.openxmlformats.org/officeDocument/2006/relationships/hyperlink" Target="https://docs.djangoproject.com/en/dev/ref/settings/" TargetMode="External"/><Relationship Id="rId68" Type="http://schemas.openxmlformats.org/officeDocument/2006/relationships/hyperlink" Target="http://blog.csdn.net/anhuidelinger/article/details/10011013" TargetMode="External"/><Relationship Id="rId84" Type="http://schemas.openxmlformats.org/officeDocument/2006/relationships/hyperlink" Target="http://www.cnblogs.com/mindsbook/archive/2009/10/27/django_signal.html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www.runoob.com/bootstrap/bootstrap-wells.html" TargetMode="External"/><Relationship Id="rId133" Type="http://schemas.openxmlformats.org/officeDocument/2006/relationships/hyperlink" Target="http://jsbin.com/kalenahana/edit?html,js,output" TargetMode="External"/><Relationship Id="rId16" Type="http://schemas.openxmlformats.org/officeDocument/2006/relationships/hyperlink" Target="https://docs.djangoproject.com/en/1.8/ref/models/instances/" TargetMode="External"/><Relationship Id="rId107" Type="http://schemas.openxmlformats.org/officeDocument/2006/relationships/hyperlink" Target="http://bookshadow.com/weblog/2014/06/04/django-blog-zinnia-add-duoshuo/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themes/base/jquery-ui.css" TargetMode="External"/><Relationship Id="rId37" Type="http://schemas.openxmlformats.org/officeDocument/2006/relationships/image" Target="media/image6.png"/><Relationship Id="rId53" Type="http://schemas.openxmlformats.org/officeDocument/2006/relationships/hyperlink" Target="https://docs.djangoproject.com/en/1.2/topics/http/file-uploads/" TargetMode="External"/><Relationship Id="rId58" Type="http://schemas.openxmlformats.org/officeDocument/2006/relationships/hyperlink" Target="http://blog.csdn.net/dimply/article/details/42425373" TargetMode="External"/><Relationship Id="rId74" Type="http://schemas.openxmlformats.org/officeDocument/2006/relationships/hyperlink" Target="http://www.cnblogs.com/smallcoderhujin/p/3193103.html" TargetMode="External"/><Relationship Id="rId79" Type="http://schemas.openxmlformats.org/officeDocument/2006/relationships/hyperlink" Target="https://segmentfault.com/q/1010000000610904" TargetMode="External"/><Relationship Id="rId102" Type="http://schemas.openxmlformats.org/officeDocument/2006/relationships/hyperlink" Target="http://www.cnblogs.com/weiming-cheng/p/5344309.html" TargetMode="External"/><Relationship Id="rId123" Type="http://schemas.openxmlformats.org/officeDocument/2006/relationships/hyperlink" Target="http://www.cnblogs.com/cacique/archive/2012/09/30/2709143.html" TargetMode="External"/><Relationship Id="rId128" Type="http://schemas.openxmlformats.org/officeDocument/2006/relationships/hyperlink" Target="http://www.cnblogs.com/wasayezi/p/5275691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github.com/django-mptt/django-mptt/" TargetMode="External"/><Relationship Id="rId95" Type="http://schemas.openxmlformats.org/officeDocument/2006/relationships/hyperlink" Target="http://www.cnblogs.com/cacique/archive/2012/10/03/2710803.html" TargetMode="External"/><Relationship Id="rId14" Type="http://schemas.openxmlformats.org/officeDocument/2006/relationships/hyperlink" Target="https://docs.djangoproject.com/en/1.8/topics/http/file-uploads/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://www.laurentluce.com/posts/upload-to-django-with-progress-bar-using-ajax-and-jquery/" TargetMode="External"/><Relationship Id="rId30" Type="http://schemas.openxmlformats.org/officeDocument/2006/relationships/hyperlink" Target="http://t.wits.sg/jquery-progress-bar/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1.png"/><Relationship Id="rId48" Type="http://schemas.openxmlformats.org/officeDocument/2006/relationships/hyperlink" Target="https://docs.djangoproject.com/en/1.8/ref/class-based-views/generic-display/" TargetMode="External"/><Relationship Id="rId56" Type="http://schemas.openxmlformats.org/officeDocument/2006/relationships/hyperlink" Target="http://www.qttc.net/201209207.html" TargetMode="External"/><Relationship Id="rId64" Type="http://schemas.openxmlformats.org/officeDocument/2006/relationships/hyperlink" Target="https://docs.djangoproject.com/en/dev/ref/settings/" TargetMode="External"/><Relationship Id="rId69" Type="http://schemas.openxmlformats.org/officeDocument/2006/relationships/hyperlink" Target="https://docs.djangoproject.com/en/dev/topics/auth/default/" TargetMode="External"/><Relationship Id="rId77" Type="http://schemas.openxmlformats.org/officeDocument/2006/relationships/hyperlink" Target="http://www.yihaomen.com/article/python/334.htm" TargetMode="External"/><Relationship Id="rId100" Type="http://schemas.openxmlformats.org/officeDocument/2006/relationships/hyperlink" Target="https://github.com/marazmiki/django-comments-threaded" TargetMode="External"/><Relationship Id="rId105" Type="http://schemas.openxmlformats.org/officeDocument/2006/relationships/hyperlink" Target="http://www.cnblogs.com/mfc-itblog/p/5188900.html" TargetMode="External"/><Relationship Id="rId113" Type="http://schemas.openxmlformats.org/officeDocument/2006/relationships/hyperlink" Target="http://blog.csdn.net/ljyabc1028/article/details/7341665" TargetMode="External"/><Relationship Id="rId118" Type="http://schemas.openxmlformats.org/officeDocument/2006/relationships/hyperlink" Target="http://blog.csdn.net/l_courser/article/details/7038859" TargetMode="External"/><Relationship Id="rId126" Type="http://schemas.openxmlformats.org/officeDocument/2006/relationships/hyperlink" Target="http://www.cnblogs.com/cacique/archive/2012/10/07/2713703.html" TargetMode="External"/><Relationship Id="rId134" Type="http://schemas.openxmlformats.org/officeDocument/2006/relationships/hyperlink" Target="http://www.cnblogs.com/txw1958/p/WeixinJSBridge-api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editing/" TargetMode="External"/><Relationship Id="rId72" Type="http://schemas.openxmlformats.org/officeDocument/2006/relationships/hyperlink" Target="http://blog.csdn.net/watsy/article/details/15506351" TargetMode="External"/><Relationship Id="rId80" Type="http://schemas.openxmlformats.org/officeDocument/2006/relationships/hyperlink" Target="http://guangboo.org/2013/03/27/authentication-using-email-in-django" TargetMode="External"/><Relationship Id="rId85" Type="http://schemas.openxmlformats.org/officeDocument/2006/relationships/hyperlink" Target="http://getbootstrap.com/javascript/" TargetMode="External"/><Relationship Id="rId93" Type="http://schemas.openxmlformats.org/officeDocument/2006/relationships/hyperlink" Target="http://mfitzp.io/article/django-ajax-threaded-comments-using-only-jquery/" TargetMode="External"/><Relationship Id="rId98" Type="http://schemas.openxmlformats.org/officeDocument/2006/relationships/hyperlink" Target="https://github.com/HonzaKral/django-threadedcomments" TargetMode="External"/><Relationship Id="rId121" Type="http://schemas.openxmlformats.org/officeDocument/2006/relationships/hyperlink" Target="http://blog.csdn.net/mingzznet/article/details/50688192" TargetMode="External"/><Relationship Id="rId3" Type="http://schemas.openxmlformats.org/officeDocument/2006/relationships/styles" Target="styles.xm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docs.djangoproject.com/en/1.8/ref/models/fields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docs.djangoproject.com/en/1.8/topics/http/file-uploads/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4.png"/><Relationship Id="rId59" Type="http://schemas.openxmlformats.org/officeDocument/2006/relationships/hyperlink" Target="http://www.alonely.com.cn/Ajax/20161025/58632.html" TargetMode="External"/><Relationship Id="rId67" Type="http://schemas.openxmlformats.org/officeDocument/2006/relationships/hyperlink" Target="https://docs.python.org/2/tutorial/controlflow.html" TargetMode="External"/><Relationship Id="rId103" Type="http://schemas.openxmlformats.org/officeDocument/2006/relationships/hyperlink" Target="http://www.cnblogs.com/ccorz/p/5985534.html" TargetMode="External"/><Relationship Id="rId108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16" Type="http://schemas.openxmlformats.org/officeDocument/2006/relationships/hyperlink" Target="http://blog.163.com/zhaoyanping_1125/blog/static/2013291532011112961637321/" TargetMode="External"/><Relationship Id="rId124" Type="http://schemas.openxmlformats.org/officeDocument/2006/relationships/hyperlink" Target="http://www.cnblogs.com/cacique/archive/2012/10/01/2709668.html" TargetMode="External"/><Relationship Id="rId129" Type="http://schemas.openxmlformats.org/officeDocument/2006/relationships/hyperlink" Target="http://www.aichengxu.com/view/5250400" TargetMode="External"/><Relationship Id="rId137" Type="http://schemas.openxmlformats.org/officeDocument/2006/relationships/theme" Target="theme/theme1.xml"/><Relationship Id="rId20" Type="http://schemas.openxmlformats.org/officeDocument/2006/relationships/hyperlink" Target="https://docs.djangoproject.com/en/1.8/ref/models/fields/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://www.cnblogs.com/RoundGirl/p/5395658.html" TargetMode="External"/><Relationship Id="rId62" Type="http://schemas.openxmlformats.org/officeDocument/2006/relationships/hyperlink" Target="https://blueimp.github.io/jQuery-File-Upload/" TargetMode="External"/><Relationship Id="rId70" Type="http://schemas.openxmlformats.org/officeDocument/2006/relationships/hyperlink" Target="https://docs.djangoproject.com/en/1.5/ref/settings/" TargetMode="External"/><Relationship Id="rId75" Type="http://schemas.openxmlformats.org/officeDocument/2006/relationships/hyperlink" Target="http://www.cnblogs.com/BeginMan/p/3389118.html" TargetMode="External"/><Relationship Id="rId83" Type="http://schemas.openxmlformats.org/officeDocument/2006/relationships/hyperlink" Target="https://docs.djangoproject.com/en/1.8/ref/signals/" TargetMode="External"/><Relationship Id="rId88" Type="http://schemas.openxmlformats.org/officeDocument/2006/relationships/image" Target="media/image16.png"/><Relationship Id="rId91" Type="http://schemas.openxmlformats.org/officeDocument/2006/relationships/hyperlink" Target="http://django-mptt.readthedocs.io/en/latest/index.html" TargetMode="External"/><Relationship Id="rId96" Type="http://schemas.openxmlformats.org/officeDocument/2006/relationships/hyperlink" Target="http://qinxuye.me/article/introduction-and-usage-of-django-mptt/" TargetMode="External"/><Relationship Id="rId111" Type="http://schemas.openxmlformats.org/officeDocument/2006/relationships/hyperlink" Target="http://www.w3school.com.cn/html5/html5_article.asp" TargetMode="External"/><Relationship Id="rId132" Type="http://schemas.openxmlformats.org/officeDocument/2006/relationships/hyperlink" Target="http://www.cnblogs.com/txw1958/p/MicroMessenger-browse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topics/http/file-uploads/" TargetMode="External"/><Relationship Id="rId23" Type="http://schemas.openxmlformats.org/officeDocument/2006/relationships/hyperlink" Target="http://127.0.0.1:8000/media/profile/bhe001/1-6-lock_Ni9llB7.jpg" TargetMode="External"/><Relationship Id="rId28" Type="http://schemas.openxmlformats.org/officeDocument/2006/relationships/hyperlink" Target="http://jquery.malsup.com/form/" TargetMode="External"/><Relationship Id="rId36" Type="http://schemas.openxmlformats.org/officeDocument/2006/relationships/image" Target="media/image5.png"/><Relationship Id="rId49" Type="http://schemas.openxmlformats.org/officeDocument/2006/relationships/hyperlink" Target="https://docs.djangoproject.com/en/1.8/ref/class-based-views/generic-editing/" TargetMode="External"/><Relationship Id="rId57" Type="http://schemas.openxmlformats.org/officeDocument/2006/relationships/hyperlink" Target="http://onlypython.group.iteye.com/group/wiki/1517-django-ajax-file-uploads-and-progress-display" TargetMode="External"/><Relationship Id="rId106" Type="http://schemas.openxmlformats.org/officeDocument/2006/relationships/hyperlink" Target="http://www.yihaomen.com/article/python/255.htm" TargetMode="External"/><Relationship Id="rId114" Type="http://schemas.openxmlformats.org/officeDocument/2006/relationships/hyperlink" Target="http://www.cnblogs.com/onlys/articles/jQuery.html" TargetMode="External"/><Relationship Id="rId119" Type="http://schemas.openxmlformats.org/officeDocument/2006/relationships/hyperlink" Target="http://www.cnblogs.com/freeggache/p/4450637.html" TargetMode="External"/><Relationship Id="rId127" Type="http://schemas.openxmlformats.org/officeDocument/2006/relationships/hyperlink" Target="http://www.cnblogs.com/txw1958/p/weixin-js-sharetimeline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s://code.jquery.com/ui/1.12.1/jquery-ui.js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://www.w3school.com.cn/tags/att_form_enctype.asp" TargetMode="External"/><Relationship Id="rId60" Type="http://schemas.openxmlformats.org/officeDocument/2006/relationships/hyperlink" Target="https://blog.mozilla.org/webdev/2010/09/17/django-and-ajax-image-uploads/" TargetMode="External"/><Relationship Id="rId65" Type="http://schemas.openxmlformats.org/officeDocument/2006/relationships/hyperlink" Target="https://docs.djangoproject.com/en/dev/ref/exceptions/" TargetMode="External"/><Relationship Id="rId73" Type="http://schemas.openxmlformats.org/officeDocument/2006/relationships/hyperlink" Target="http://onlypython.group.iteye.com/group/wiki/1519-expansion-django-user-model-by-non-profile-way" TargetMode="External"/><Relationship Id="rId78" Type="http://schemas.openxmlformats.org/officeDocument/2006/relationships/hyperlink" Target="http://www.python88.com/topic/395/" TargetMode="External"/><Relationship Id="rId81" Type="http://schemas.openxmlformats.org/officeDocument/2006/relationships/hyperlink" Target="https://docs.djangoproject.com/en/dev/topics/auth/default/" TargetMode="External"/><Relationship Id="rId86" Type="http://schemas.openxmlformats.org/officeDocument/2006/relationships/hyperlink" Target="http://stackoverflow.com/questions/32986302/importerror-no-module-named-comments-django" TargetMode="External"/><Relationship Id="rId94" Type="http://schemas.openxmlformats.org/officeDocument/2006/relationships/hyperlink" Target="http://mfitzp.io/article/syntax-highlighting-with-django-and-markdown/" TargetMode="External"/><Relationship Id="rId99" Type="http://schemas.openxmlformats.org/officeDocument/2006/relationships/hyperlink" Target="http://eflorenzano.com/blog/categories/django-threadedcomments/" TargetMode="External"/><Relationship Id="rId101" Type="http://schemas.openxmlformats.org/officeDocument/2006/relationships/hyperlink" Target="http://django-comments-xtd.readthedocs.io/en/latest/" TargetMode="External"/><Relationship Id="rId122" Type="http://schemas.openxmlformats.org/officeDocument/2006/relationships/hyperlink" Target="http://www.cnblogs.com/cacique/archive/2012/09/29/2707976.html" TargetMode="External"/><Relationship Id="rId130" Type="http://schemas.openxmlformats.org/officeDocument/2006/relationships/hyperlink" Target="http://www.aichengxu.com/view/4578913" TargetMode="External"/><Relationship Id="rId13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docs.djangoproject.com/en/1.8/ref/forms/fields/" TargetMode="External"/><Relationship Id="rId18" Type="http://schemas.openxmlformats.org/officeDocument/2006/relationships/hyperlink" Target="https://docs.djangoproject.com/en/1.8/topics/forms/modelforms/" TargetMode="External"/><Relationship Id="rId39" Type="http://schemas.openxmlformats.org/officeDocument/2006/relationships/image" Target="media/image8.png"/><Relationship Id="rId109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s://docs.djangoproject.com/en/1.8/ref/class-based-views/mixins-single-object/" TargetMode="External"/><Relationship Id="rId55" Type="http://schemas.openxmlformats.org/officeDocument/2006/relationships/hyperlink" Target="http://www.cnblogs.com/DjangoBlog/p/3557744.html" TargetMode="External"/><Relationship Id="rId76" Type="http://schemas.openxmlformats.org/officeDocument/2006/relationships/hyperlink" Target="http://www.cnblogs.com/captain-cp/p/3590213.html" TargetMode="External"/><Relationship Id="rId97" Type="http://schemas.openxmlformats.org/officeDocument/2006/relationships/hyperlink" Target="https://pypi.python.org/pypi/django-threadedcomments" TargetMode="External"/><Relationship Id="rId104" Type="http://schemas.openxmlformats.org/officeDocument/2006/relationships/hyperlink" Target="http://www.cnblogs.com/restran/archive/2012/04/26/2469839.html" TargetMode="External"/><Relationship Id="rId120" Type="http://schemas.openxmlformats.org/officeDocument/2006/relationships/hyperlink" Target="http://blog.csdn.net/huyoo/article/details/6965816" TargetMode="External"/><Relationship Id="rId125" Type="http://schemas.openxmlformats.org/officeDocument/2006/relationships/hyperlink" Target="http://www.cnblogs.com/cacique/archive/2012/10/03/2710803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docs.djangoproject.com/en/dev/topics/auth/customizing/" TargetMode="External"/><Relationship Id="rId92" Type="http://schemas.openxmlformats.org/officeDocument/2006/relationships/hyperlink" Target="http://django-mptt.readthedocs.io/en/latest/tutorial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malsup.github.io/jquery.form.js" TargetMode="External"/><Relationship Id="rId24" Type="http://schemas.openxmlformats.org/officeDocument/2006/relationships/hyperlink" Target="http://www.w3school.com.cn/tags/att_form_enctype.asp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66" Type="http://schemas.openxmlformats.org/officeDocument/2006/relationships/hyperlink" Target="https://docs.djangoproject.com/en/dev/topics/auth/customizing/" TargetMode="External"/><Relationship Id="rId87" Type="http://schemas.openxmlformats.org/officeDocument/2006/relationships/image" Target="media/image15.png"/><Relationship Id="rId110" Type="http://schemas.openxmlformats.org/officeDocument/2006/relationships/hyperlink" Target="https://github.com/gusibi/sblog" TargetMode="External"/><Relationship Id="rId115" Type="http://schemas.openxmlformats.org/officeDocument/2006/relationships/hyperlink" Target="http://www.w3school.com.cn/jquery/jquery_ref_traversing.asp" TargetMode="External"/><Relationship Id="rId131" Type="http://schemas.openxmlformats.org/officeDocument/2006/relationships/hyperlink" Target="https://my.oschina.net/u/2308739/blog/371414" TargetMode="External"/><Relationship Id="rId136" Type="http://schemas.openxmlformats.org/officeDocument/2006/relationships/glossaryDocument" Target="glossary/document.xml"/><Relationship Id="rId61" Type="http://schemas.openxmlformats.org/officeDocument/2006/relationships/hyperlink" Target="http://cloudinary.com/documentation/django_image_upload" TargetMode="External"/><Relationship Id="rId82" Type="http://schemas.openxmlformats.org/officeDocument/2006/relationships/hyperlink" Target="https://docs.djangoproject.com/en/dev/topics/db/models/" TargetMode="External"/><Relationship Id="rId19" Type="http://schemas.openxmlformats.org/officeDocument/2006/relationships/hyperlink" Target="https://docs.djangoproject.com/en/1.8/ref/models/field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A1F20"/>
    <w:rsid w:val="005A5A98"/>
    <w:rsid w:val="005C4D33"/>
    <w:rsid w:val="006B0733"/>
    <w:rsid w:val="006E5B98"/>
    <w:rsid w:val="006F2C1C"/>
    <w:rsid w:val="0072572F"/>
    <w:rsid w:val="00A44556"/>
    <w:rsid w:val="00AA0ABE"/>
    <w:rsid w:val="00AA5C43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5638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56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69025</TotalTime>
  <Pages>29</Pages>
  <Words>10607</Words>
  <Characters>60466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692</cp:revision>
  <dcterms:created xsi:type="dcterms:W3CDTF">2016-11-25T14:28:00Z</dcterms:created>
  <dcterms:modified xsi:type="dcterms:W3CDTF">2017-04-23T08:17:00Z</dcterms:modified>
</cp:coreProperties>
</file>