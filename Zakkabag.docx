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A660F8">
          <w:pPr>
            <w:pStyle w:val="PadderBetweenControlandBody"/>
          </w:pPr>
        </w:p>
      </w:sdtContent>
    </w:sdt>
    <w:p w:rsidR="00BF5332" w:rsidRPr="00BF5332" w:rsidRDefault="00A660F8"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0E6368" w:rsidRPr="006F708E" w:rsidRDefault="000E6368" w:rsidP="00335771">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477A1F" w:rsidRPr="008066D5" w:rsidTr="000F2D93">
        <w:tc>
          <w:tcPr>
            <w:tcW w:w="2214" w:type="dxa"/>
            <w:shd w:val="clear" w:color="auto" w:fill="FFFF00"/>
          </w:tcPr>
          <w:p w:rsidR="00477A1F" w:rsidRPr="008066D5" w:rsidRDefault="008066D5" w:rsidP="00335771">
            <w:pPr>
              <w:rPr>
                <w:b/>
              </w:rPr>
            </w:pPr>
            <w:r w:rsidRPr="008066D5">
              <w:rPr>
                <w:b/>
              </w:rPr>
              <w:t>F</w:t>
            </w:r>
            <w:r w:rsidRPr="008066D5">
              <w:rPr>
                <w:rFonts w:hint="eastAsia"/>
                <w:b/>
              </w:rPr>
              <w:t>ield</w:t>
            </w:r>
          </w:p>
        </w:tc>
        <w:tc>
          <w:tcPr>
            <w:tcW w:w="2214" w:type="dxa"/>
            <w:shd w:val="clear" w:color="auto" w:fill="FFFF00"/>
          </w:tcPr>
          <w:p w:rsidR="00477A1F" w:rsidRPr="008066D5" w:rsidRDefault="008066D5" w:rsidP="008066D5">
            <w:pPr>
              <w:jc w:val="center"/>
              <w:rPr>
                <w:b/>
              </w:rPr>
            </w:pPr>
            <w:r w:rsidRPr="008066D5">
              <w:rPr>
                <w:b/>
              </w:rPr>
              <w:t>T</w:t>
            </w:r>
            <w:r w:rsidRPr="008066D5">
              <w:rPr>
                <w:rFonts w:hint="eastAsia"/>
                <w:b/>
              </w:rPr>
              <w:t>ype</w:t>
            </w:r>
          </w:p>
        </w:tc>
        <w:tc>
          <w:tcPr>
            <w:tcW w:w="2214" w:type="dxa"/>
            <w:shd w:val="clear" w:color="auto" w:fill="FFFF00"/>
          </w:tcPr>
          <w:p w:rsidR="00477A1F" w:rsidRPr="008066D5" w:rsidRDefault="00477A1F" w:rsidP="00335771">
            <w:pPr>
              <w:rPr>
                <w:b/>
              </w:rPr>
            </w:pPr>
          </w:p>
        </w:tc>
        <w:tc>
          <w:tcPr>
            <w:tcW w:w="3415" w:type="dxa"/>
            <w:shd w:val="clear" w:color="auto" w:fill="FFFF00"/>
          </w:tcPr>
          <w:p w:rsidR="00477A1F" w:rsidRPr="008066D5" w:rsidRDefault="008066D5" w:rsidP="00335771">
            <w:pPr>
              <w:rPr>
                <w:b/>
              </w:rPr>
            </w:pPr>
            <w:r w:rsidRPr="008066D5">
              <w:rPr>
                <w:rFonts w:hint="eastAsia"/>
                <w:b/>
              </w:rPr>
              <w:t>Description</w:t>
            </w:r>
          </w:p>
        </w:tc>
      </w:tr>
      <w:tr w:rsidR="0038712E" w:rsidTr="000F2D93">
        <w:tc>
          <w:tcPr>
            <w:tcW w:w="2214" w:type="dxa"/>
          </w:tcPr>
          <w:p w:rsidR="0038712E" w:rsidRDefault="0038712E" w:rsidP="00335771">
            <w:r w:rsidRPr="00473B4A">
              <w:t>username</w:t>
            </w:r>
          </w:p>
        </w:tc>
        <w:tc>
          <w:tcPr>
            <w:tcW w:w="2214" w:type="dxa"/>
          </w:tcPr>
          <w:p w:rsidR="0038712E" w:rsidRDefault="0038712E">
            <w:r w:rsidRPr="004B30DB">
              <w:t>CharField</w:t>
            </w:r>
          </w:p>
        </w:tc>
        <w:tc>
          <w:tcPr>
            <w:tcW w:w="2214" w:type="dxa"/>
          </w:tcPr>
          <w:p w:rsidR="0038712E" w:rsidRDefault="0038712E" w:rsidP="00335771">
            <w:r w:rsidRPr="00473B4A">
              <w:t>unique</w:t>
            </w:r>
          </w:p>
        </w:tc>
        <w:tc>
          <w:tcPr>
            <w:tcW w:w="3415" w:type="dxa"/>
          </w:tcPr>
          <w:p w:rsidR="0038712E" w:rsidRDefault="00477A1F" w:rsidP="00335771">
            <w:r>
              <w:rPr>
                <w:rFonts w:hint="eastAsia"/>
              </w:rPr>
              <w:t>用户名</w:t>
            </w:r>
            <w:r w:rsidR="008066D5">
              <w:rPr>
                <w:rFonts w:hint="eastAsia"/>
              </w:rPr>
              <w:t xml:space="preserve"> [</w:t>
            </w:r>
            <w:r w:rsidR="00DC694D">
              <w:rPr>
                <w:rFonts w:hint="eastAsia"/>
              </w:rPr>
              <w:t>如果电话注册</w:t>
            </w:r>
            <w:r w:rsidR="008066D5">
              <w:rPr>
                <w:rFonts w:hint="eastAsia"/>
              </w:rPr>
              <w:t>= phone]</w:t>
            </w:r>
          </w:p>
        </w:tc>
      </w:tr>
      <w:tr w:rsidR="0038712E" w:rsidTr="000F2D93">
        <w:tc>
          <w:tcPr>
            <w:tcW w:w="2214" w:type="dxa"/>
          </w:tcPr>
          <w:p w:rsidR="0038712E" w:rsidRDefault="0038712E" w:rsidP="00335771">
            <w:r w:rsidRPr="00473B4A">
              <w:t>phone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77A1F" w:rsidP="00335771">
            <w:r>
              <w:rPr>
                <w:rFonts w:hint="eastAsia"/>
              </w:rPr>
              <w:t>电话</w:t>
            </w:r>
          </w:p>
        </w:tc>
      </w:tr>
      <w:tr w:rsidR="0038712E" w:rsidTr="000F2D93">
        <w:tc>
          <w:tcPr>
            <w:tcW w:w="2214" w:type="dxa"/>
          </w:tcPr>
          <w:p w:rsidR="0038712E" w:rsidRDefault="0038712E" w:rsidP="00335771">
            <w:r w:rsidRPr="00473B4A">
              <w:t>first_name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名</w:t>
            </w:r>
          </w:p>
        </w:tc>
      </w:tr>
      <w:tr w:rsidR="0038712E" w:rsidTr="000F2D93">
        <w:tc>
          <w:tcPr>
            <w:tcW w:w="2214" w:type="dxa"/>
          </w:tcPr>
          <w:p w:rsidR="0038712E" w:rsidRDefault="0038712E" w:rsidP="00335771">
            <w:r w:rsidRPr="00473B4A">
              <w:t>last_name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44427C" w:rsidP="00335771">
            <w:r>
              <w:rPr>
                <w:rFonts w:hint="eastAsia"/>
              </w:rPr>
              <w:t>姓</w:t>
            </w:r>
          </w:p>
        </w:tc>
      </w:tr>
      <w:tr w:rsidR="0038712E" w:rsidTr="000F2D93">
        <w:tc>
          <w:tcPr>
            <w:tcW w:w="2214" w:type="dxa"/>
          </w:tcPr>
          <w:p w:rsidR="0038712E" w:rsidRDefault="0038712E" w:rsidP="00335771">
            <w:r w:rsidRPr="00473B4A">
              <w:t>email</w:t>
            </w:r>
          </w:p>
        </w:tc>
        <w:tc>
          <w:tcPr>
            <w:tcW w:w="2214" w:type="dxa"/>
          </w:tcPr>
          <w:p w:rsidR="0038712E" w:rsidRDefault="00BB3E75">
            <w:r w:rsidRPr="00BB3E75">
              <w:t>EmailField</w:t>
            </w:r>
          </w:p>
        </w:tc>
        <w:tc>
          <w:tcPr>
            <w:tcW w:w="2214" w:type="dxa"/>
          </w:tcPr>
          <w:p w:rsidR="0038712E" w:rsidRDefault="0038712E" w:rsidP="00335771"/>
        </w:tc>
        <w:tc>
          <w:tcPr>
            <w:tcW w:w="3415" w:type="dxa"/>
          </w:tcPr>
          <w:p w:rsidR="0038712E" w:rsidRDefault="0044427C" w:rsidP="00335771">
            <w:r>
              <w:rPr>
                <w:rFonts w:hint="eastAsia"/>
              </w:rPr>
              <w:t>邮箱</w:t>
            </w:r>
          </w:p>
        </w:tc>
      </w:tr>
      <w:tr w:rsidR="0038712E" w:rsidTr="000F2D93">
        <w:tc>
          <w:tcPr>
            <w:tcW w:w="2214" w:type="dxa"/>
          </w:tcPr>
          <w:p w:rsidR="0038712E" w:rsidRDefault="0038712E" w:rsidP="00335771">
            <w:r w:rsidRPr="00473B4A">
              <w:t>sex</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性别</w:t>
            </w:r>
          </w:p>
        </w:tc>
      </w:tr>
      <w:tr w:rsidR="0038712E" w:rsidTr="000F2D93">
        <w:tc>
          <w:tcPr>
            <w:tcW w:w="2214" w:type="dxa"/>
          </w:tcPr>
          <w:p w:rsidR="0038712E" w:rsidRDefault="0038712E" w:rsidP="00335771">
            <w:r w:rsidRPr="00473B4A">
              <w:t>birthday</w:t>
            </w:r>
          </w:p>
        </w:tc>
        <w:tc>
          <w:tcPr>
            <w:tcW w:w="2214" w:type="dxa"/>
          </w:tcPr>
          <w:p w:rsidR="0038712E" w:rsidRDefault="00BB3E75">
            <w:r w:rsidRPr="00BB3E75">
              <w:t>DateField</w:t>
            </w:r>
          </w:p>
        </w:tc>
        <w:tc>
          <w:tcPr>
            <w:tcW w:w="2214" w:type="dxa"/>
          </w:tcPr>
          <w:p w:rsidR="0038712E" w:rsidRDefault="0038712E" w:rsidP="00335771"/>
        </w:tc>
        <w:tc>
          <w:tcPr>
            <w:tcW w:w="3415" w:type="dxa"/>
          </w:tcPr>
          <w:p w:rsidR="0038712E" w:rsidRDefault="00F97B2A" w:rsidP="00335771">
            <w:r>
              <w:rPr>
                <w:rFonts w:hint="eastAsia"/>
              </w:rPr>
              <w:t>生日</w:t>
            </w:r>
          </w:p>
        </w:tc>
      </w:tr>
      <w:tr w:rsidR="0038712E" w:rsidTr="000F2D93">
        <w:tc>
          <w:tcPr>
            <w:tcW w:w="2214" w:type="dxa"/>
          </w:tcPr>
          <w:p w:rsidR="0038712E" w:rsidRDefault="0038712E" w:rsidP="00335771">
            <w:r w:rsidRPr="00473B4A">
              <w:t>nickname</w:t>
            </w:r>
          </w:p>
        </w:tc>
        <w:tc>
          <w:tcPr>
            <w:tcW w:w="2214" w:type="dxa"/>
          </w:tcPr>
          <w:p w:rsidR="0038712E" w:rsidRDefault="0038712E">
            <w:r w:rsidRPr="004B30DB">
              <w:t>CharField</w:t>
            </w:r>
          </w:p>
        </w:tc>
        <w:tc>
          <w:tcPr>
            <w:tcW w:w="2214" w:type="dxa"/>
          </w:tcPr>
          <w:p w:rsidR="0038712E" w:rsidRDefault="0038712E" w:rsidP="00335771"/>
        </w:tc>
        <w:tc>
          <w:tcPr>
            <w:tcW w:w="3415" w:type="dxa"/>
          </w:tcPr>
          <w:p w:rsidR="0038712E" w:rsidRDefault="00F97B2A" w:rsidP="00335771">
            <w:r>
              <w:rPr>
                <w:rFonts w:hint="eastAsia"/>
              </w:rPr>
              <w:t>昵称</w:t>
            </w:r>
          </w:p>
        </w:tc>
      </w:tr>
      <w:tr w:rsidR="0038712E" w:rsidTr="000F2D93">
        <w:tc>
          <w:tcPr>
            <w:tcW w:w="2214" w:type="dxa"/>
          </w:tcPr>
          <w:p w:rsidR="0038712E" w:rsidRDefault="0038712E" w:rsidP="006F708E">
            <w:r w:rsidRPr="0067069E">
              <w:t>image</w:t>
            </w:r>
          </w:p>
        </w:tc>
        <w:tc>
          <w:tcPr>
            <w:tcW w:w="2214" w:type="dxa"/>
          </w:tcPr>
          <w:p w:rsidR="0038712E" w:rsidRDefault="00A037ED">
            <w:r w:rsidRPr="00A037ED">
              <w:t>ImageField</w:t>
            </w:r>
          </w:p>
        </w:tc>
        <w:tc>
          <w:tcPr>
            <w:tcW w:w="2214" w:type="dxa"/>
          </w:tcPr>
          <w:p w:rsidR="0038712E" w:rsidRDefault="0038712E" w:rsidP="006F708E"/>
        </w:tc>
        <w:tc>
          <w:tcPr>
            <w:tcW w:w="3415" w:type="dxa"/>
          </w:tcPr>
          <w:p w:rsidR="0038712E" w:rsidRDefault="005A0F92" w:rsidP="006F708E">
            <w:r>
              <w:rPr>
                <w:rFonts w:hint="eastAsia"/>
              </w:rPr>
              <w:t>头像</w:t>
            </w:r>
          </w:p>
        </w:tc>
      </w:tr>
      <w:tr w:rsidR="00BB3E75" w:rsidTr="000F2D93">
        <w:tc>
          <w:tcPr>
            <w:tcW w:w="2214" w:type="dxa"/>
          </w:tcPr>
          <w:p w:rsidR="00BB3E75" w:rsidRDefault="00BB3E75" w:rsidP="00335771">
            <w:r w:rsidRPr="00473B4A">
              <w:t>is_staff</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335771">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1B638D" w:rsidRPr="000F2D93" w:rsidRDefault="001B638D" w:rsidP="001B638D">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BB3E75" w:rsidRPr="000F2D93" w:rsidRDefault="000F2D93" w:rsidP="000F2D93">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1B638D" w:rsidTr="000F2D93">
        <w:tc>
          <w:tcPr>
            <w:tcW w:w="2214" w:type="dxa"/>
          </w:tcPr>
          <w:p w:rsidR="001B638D" w:rsidRPr="00473B4A" w:rsidRDefault="001B638D" w:rsidP="00A660F8">
            <w:r>
              <w:t>I</w:t>
            </w:r>
            <w:r>
              <w:rPr>
                <w:rFonts w:hint="eastAsia"/>
              </w:rPr>
              <w:t>s_super</w:t>
            </w:r>
          </w:p>
        </w:tc>
        <w:tc>
          <w:tcPr>
            <w:tcW w:w="2214" w:type="dxa"/>
          </w:tcPr>
          <w:p w:rsidR="001B638D" w:rsidRPr="00C14ED4" w:rsidRDefault="001B638D" w:rsidP="00A660F8">
            <w:r w:rsidRPr="00C14ED4">
              <w:t>BooleanField</w:t>
            </w:r>
          </w:p>
        </w:tc>
        <w:tc>
          <w:tcPr>
            <w:tcW w:w="2214" w:type="dxa"/>
          </w:tcPr>
          <w:p w:rsidR="001B638D" w:rsidRDefault="001B638D" w:rsidP="00A660F8"/>
        </w:tc>
        <w:tc>
          <w:tcPr>
            <w:tcW w:w="3415" w:type="dxa"/>
          </w:tcPr>
          <w:p w:rsidR="008F1B91" w:rsidRDefault="008F1B91" w:rsidP="00A660F8">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1B638D" w:rsidRPr="000F2D93" w:rsidRDefault="008F1B91" w:rsidP="00A660F8">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0F2D93" w:rsidRPr="008F1B91" w:rsidRDefault="000F2D93" w:rsidP="00A660F8">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BB3E75" w:rsidTr="000F2D93">
        <w:tc>
          <w:tcPr>
            <w:tcW w:w="2214" w:type="dxa"/>
          </w:tcPr>
          <w:p w:rsidR="00BB3E75" w:rsidRDefault="00BB3E75" w:rsidP="00335771">
            <w:r w:rsidRPr="00473B4A">
              <w:t>is_active</w:t>
            </w:r>
          </w:p>
        </w:tc>
        <w:tc>
          <w:tcPr>
            <w:tcW w:w="2214" w:type="dxa"/>
          </w:tcPr>
          <w:p w:rsidR="00BB3E75" w:rsidRDefault="00BB3E75">
            <w:r w:rsidRPr="00C14ED4">
              <w:t>BooleanField</w:t>
            </w:r>
          </w:p>
        </w:tc>
        <w:tc>
          <w:tcPr>
            <w:tcW w:w="2214" w:type="dxa"/>
          </w:tcPr>
          <w:p w:rsidR="00BB3E75" w:rsidRDefault="00BB3E75" w:rsidP="00335771"/>
        </w:tc>
        <w:tc>
          <w:tcPr>
            <w:tcW w:w="3415" w:type="dxa"/>
          </w:tcPr>
          <w:p w:rsidR="001B638D" w:rsidRDefault="001B638D" w:rsidP="001B638D">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1B638D" w:rsidRPr="000F2D93" w:rsidRDefault="001B638D" w:rsidP="001B638D">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BB3E75" w:rsidRDefault="000F2D93" w:rsidP="00335771">
            <w:r>
              <w:rPr>
                <w:rFonts w:ascii="Verdana" w:hAnsi="Verdana"/>
                <w:color w:val="000000"/>
                <w:sz w:val="18"/>
                <w:szCs w:val="18"/>
                <w:shd w:val="clear" w:color="auto" w:fill="F5FAFE"/>
              </w:rPr>
              <w:t>Boolean. Designates that this user has all permissions without explicitly assigning them.</w:t>
            </w:r>
          </w:p>
        </w:tc>
      </w:tr>
      <w:tr w:rsidR="0038712E" w:rsidTr="000F2D93">
        <w:tc>
          <w:tcPr>
            <w:tcW w:w="2214" w:type="dxa"/>
          </w:tcPr>
          <w:p w:rsidR="0038712E" w:rsidRDefault="0038712E" w:rsidP="00335771">
            <w:r w:rsidRPr="00473B4A">
              <w:t>date_joined</w:t>
            </w:r>
          </w:p>
        </w:tc>
        <w:tc>
          <w:tcPr>
            <w:tcW w:w="2214" w:type="dxa"/>
          </w:tcPr>
          <w:p w:rsidR="0038712E" w:rsidRDefault="00BB3E75">
            <w:r w:rsidRPr="00BB3E75">
              <w:t>DateTimeField</w:t>
            </w:r>
          </w:p>
        </w:tc>
        <w:tc>
          <w:tcPr>
            <w:tcW w:w="2214" w:type="dxa"/>
          </w:tcPr>
          <w:p w:rsidR="0038712E" w:rsidRDefault="0038712E" w:rsidP="00335771"/>
        </w:tc>
        <w:tc>
          <w:tcPr>
            <w:tcW w:w="3415" w:type="dxa"/>
          </w:tcPr>
          <w:p w:rsidR="0038712E" w:rsidRDefault="002D07C0" w:rsidP="00335771">
            <w:r>
              <w:rPr>
                <w:rFonts w:hint="eastAsia"/>
              </w:rPr>
              <w:t>加入时间</w:t>
            </w:r>
          </w:p>
        </w:tc>
      </w:tr>
      <w:tr w:rsidR="00473B4A" w:rsidTr="000F2D93">
        <w:tc>
          <w:tcPr>
            <w:tcW w:w="2214" w:type="dxa"/>
          </w:tcPr>
          <w:p w:rsidR="00473B4A" w:rsidRDefault="00A1489B" w:rsidP="00335771">
            <w:r w:rsidRPr="00A1489B">
              <w:t>account_type</w:t>
            </w:r>
          </w:p>
        </w:tc>
        <w:tc>
          <w:tcPr>
            <w:tcW w:w="2214" w:type="dxa"/>
          </w:tcPr>
          <w:p w:rsidR="00473B4A" w:rsidRDefault="00A1489B" w:rsidP="00335771">
            <w:r w:rsidRPr="00A1489B">
              <w:t>CharField</w:t>
            </w:r>
          </w:p>
        </w:tc>
        <w:tc>
          <w:tcPr>
            <w:tcW w:w="2214" w:type="dxa"/>
          </w:tcPr>
          <w:p w:rsidR="00473B4A" w:rsidRDefault="00E4645B" w:rsidP="00335771">
            <w:r>
              <w:rPr>
                <w:rFonts w:hint="eastAsia"/>
              </w:rPr>
              <w:t>[</w:t>
            </w:r>
            <w:r w:rsidR="00A1489B">
              <w:rPr>
                <w:rFonts w:hint="eastAsia"/>
              </w:rPr>
              <w:t>mail, phone</w:t>
            </w:r>
            <w:r>
              <w:rPr>
                <w:rFonts w:hint="eastAsia"/>
              </w:rPr>
              <w:t>]</w:t>
            </w:r>
          </w:p>
        </w:tc>
        <w:tc>
          <w:tcPr>
            <w:tcW w:w="3415" w:type="dxa"/>
          </w:tcPr>
          <w:p w:rsidR="00473B4A" w:rsidRDefault="002D07C0" w:rsidP="00335771">
            <w:r>
              <w:rPr>
                <w:rFonts w:hint="eastAsia"/>
              </w:rPr>
              <w:t>注册类型</w:t>
            </w:r>
          </w:p>
        </w:tc>
      </w:tr>
      <w:tr w:rsidR="00473B4A" w:rsidTr="000F2D93">
        <w:tc>
          <w:tcPr>
            <w:tcW w:w="2214" w:type="dxa"/>
          </w:tcPr>
          <w:p w:rsidR="00473B4A" w:rsidRDefault="00473B4A" w:rsidP="00335771"/>
        </w:tc>
        <w:tc>
          <w:tcPr>
            <w:tcW w:w="2214" w:type="dxa"/>
          </w:tcPr>
          <w:p w:rsidR="00473B4A" w:rsidRDefault="00473B4A" w:rsidP="00335771"/>
        </w:tc>
        <w:tc>
          <w:tcPr>
            <w:tcW w:w="2214" w:type="dxa"/>
          </w:tcPr>
          <w:p w:rsidR="00473B4A" w:rsidRDefault="00473B4A" w:rsidP="00335771"/>
        </w:tc>
        <w:tc>
          <w:tcPr>
            <w:tcW w:w="3415" w:type="dxa"/>
          </w:tcPr>
          <w:p w:rsidR="00473B4A" w:rsidRDefault="00473B4A" w:rsidP="00335771"/>
        </w:tc>
      </w:tr>
    </w:tbl>
    <w:p w:rsidR="00473B4A" w:rsidRDefault="00473B4A" w:rsidP="00335771"/>
    <w:p w:rsidR="007533CD" w:rsidRPr="006F708E" w:rsidRDefault="000E6368" w:rsidP="00335771">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D30EA9" w:rsidTr="00284F8A">
        <w:tc>
          <w:tcPr>
            <w:tcW w:w="2214" w:type="dxa"/>
          </w:tcPr>
          <w:p w:rsidR="00D30EA9" w:rsidRDefault="00D30EA9" w:rsidP="006F708E">
            <w:r w:rsidRPr="0094249F">
              <w:t>openid</w:t>
            </w:r>
          </w:p>
        </w:tc>
        <w:tc>
          <w:tcPr>
            <w:tcW w:w="2214" w:type="dxa"/>
          </w:tcPr>
          <w:p w:rsidR="00D30EA9" w:rsidRDefault="00D30EA9">
            <w:r w:rsidRPr="000924A1">
              <w:t>CharField</w:t>
            </w:r>
          </w:p>
        </w:tc>
        <w:tc>
          <w:tcPr>
            <w:tcW w:w="2214" w:type="dxa"/>
          </w:tcPr>
          <w:p w:rsidR="00D30EA9" w:rsidRDefault="00D30EA9" w:rsidP="006F708E">
            <w:r w:rsidRPr="00473B4A">
              <w:t>unique</w:t>
            </w:r>
          </w:p>
        </w:tc>
        <w:tc>
          <w:tcPr>
            <w:tcW w:w="2214" w:type="dxa"/>
          </w:tcPr>
          <w:p w:rsidR="00D30EA9" w:rsidRDefault="00D30EA9" w:rsidP="006F708E"/>
        </w:tc>
      </w:tr>
      <w:tr w:rsidR="00D30EA9" w:rsidTr="00284F8A">
        <w:tc>
          <w:tcPr>
            <w:tcW w:w="2214" w:type="dxa"/>
          </w:tcPr>
          <w:p w:rsidR="00D30EA9" w:rsidRDefault="00D30EA9" w:rsidP="006F708E">
            <w:r w:rsidRPr="0094249F">
              <w:t>unionid</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D30EA9" w:rsidP="006F708E"/>
        </w:tc>
      </w:tr>
      <w:tr w:rsidR="00D30EA9" w:rsidTr="00284F8A">
        <w:tc>
          <w:tcPr>
            <w:tcW w:w="2214" w:type="dxa"/>
          </w:tcPr>
          <w:p w:rsidR="00D30EA9" w:rsidRDefault="00D30EA9" w:rsidP="006F708E">
            <w:r w:rsidRPr="0094249F">
              <w:t>privilege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权限</w:t>
            </w:r>
          </w:p>
        </w:tc>
      </w:tr>
      <w:tr w:rsidR="00D30EA9" w:rsidTr="00284F8A">
        <w:tc>
          <w:tcPr>
            <w:tcW w:w="2214" w:type="dxa"/>
          </w:tcPr>
          <w:p w:rsidR="00D30EA9" w:rsidRDefault="00D30EA9" w:rsidP="006F708E">
            <w:r w:rsidRPr="0094249F">
              <w:t>headimgurl</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头像</w:t>
            </w:r>
          </w:p>
        </w:tc>
      </w:tr>
      <w:tr w:rsidR="00D30EA9" w:rsidTr="00284F8A">
        <w:tc>
          <w:tcPr>
            <w:tcW w:w="2214" w:type="dxa"/>
          </w:tcPr>
          <w:p w:rsidR="00D30EA9" w:rsidRDefault="00D30EA9" w:rsidP="006F708E">
            <w:r w:rsidRPr="0094249F">
              <w:t>nickname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昵称</w:t>
            </w:r>
          </w:p>
        </w:tc>
      </w:tr>
      <w:tr w:rsidR="00D30EA9" w:rsidTr="00284F8A">
        <w:tc>
          <w:tcPr>
            <w:tcW w:w="2214" w:type="dxa"/>
          </w:tcPr>
          <w:p w:rsidR="00D30EA9" w:rsidRDefault="00D30EA9" w:rsidP="006F708E">
            <w:r w:rsidRPr="0094249F">
              <w:t>sex</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性别</w:t>
            </w:r>
          </w:p>
        </w:tc>
      </w:tr>
      <w:tr w:rsidR="00D30EA9" w:rsidTr="00284F8A">
        <w:tc>
          <w:tcPr>
            <w:tcW w:w="2214" w:type="dxa"/>
          </w:tcPr>
          <w:p w:rsidR="00D30EA9" w:rsidRDefault="00D30EA9" w:rsidP="006F708E">
            <w:r w:rsidRPr="0094249F">
              <w:t>city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城市</w:t>
            </w:r>
          </w:p>
        </w:tc>
      </w:tr>
      <w:tr w:rsidR="00D30EA9" w:rsidTr="00284F8A">
        <w:tc>
          <w:tcPr>
            <w:tcW w:w="2214" w:type="dxa"/>
          </w:tcPr>
          <w:p w:rsidR="00D30EA9" w:rsidRDefault="00D30EA9" w:rsidP="006F708E">
            <w:r w:rsidRPr="0094249F">
              <w:t>country</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国家</w:t>
            </w:r>
          </w:p>
        </w:tc>
      </w:tr>
      <w:tr w:rsidR="00D30EA9" w:rsidTr="00284F8A">
        <w:tc>
          <w:tcPr>
            <w:tcW w:w="2214" w:type="dxa"/>
          </w:tcPr>
          <w:p w:rsidR="00D30EA9" w:rsidRDefault="00D30EA9" w:rsidP="006F708E">
            <w:r w:rsidRPr="0094249F">
              <w:t>language</w:t>
            </w:r>
          </w:p>
        </w:tc>
        <w:tc>
          <w:tcPr>
            <w:tcW w:w="2214" w:type="dxa"/>
          </w:tcPr>
          <w:p w:rsidR="00D30EA9" w:rsidRDefault="00D30EA9">
            <w:r w:rsidRPr="000924A1">
              <w:t>CharField</w:t>
            </w:r>
          </w:p>
        </w:tc>
        <w:tc>
          <w:tcPr>
            <w:tcW w:w="2214" w:type="dxa"/>
          </w:tcPr>
          <w:p w:rsidR="00D30EA9" w:rsidRDefault="00D30EA9" w:rsidP="006F708E"/>
        </w:tc>
        <w:tc>
          <w:tcPr>
            <w:tcW w:w="2214" w:type="dxa"/>
          </w:tcPr>
          <w:p w:rsidR="00D30EA9" w:rsidRDefault="00822F2E" w:rsidP="006F708E">
            <w:r>
              <w:rPr>
                <w:rFonts w:hint="eastAsia"/>
              </w:rPr>
              <w:t>语言</w:t>
            </w:r>
          </w:p>
        </w:tc>
      </w:tr>
      <w:tr w:rsidR="007533CD" w:rsidTr="00284F8A">
        <w:tc>
          <w:tcPr>
            <w:tcW w:w="2214" w:type="dxa"/>
          </w:tcPr>
          <w:p w:rsidR="007533CD" w:rsidRDefault="000E6368" w:rsidP="006F708E">
            <w:r w:rsidRPr="000E6368">
              <w:t>user</w:t>
            </w:r>
          </w:p>
        </w:tc>
        <w:tc>
          <w:tcPr>
            <w:tcW w:w="2214" w:type="dxa"/>
          </w:tcPr>
          <w:p w:rsidR="007533CD" w:rsidRDefault="00A90F80" w:rsidP="006F708E">
            <w:r w:rsidRPr="000E6368">
              <w:t>MyUser</w:t>
            </w:r>
          </w:p>
        </w:tc>
        <w:tc>
          <w:tcPr>
            <w:tcW w:w="2214" w:type="dxa"/>
          </w:tcPr>
          <w:p w:rsidR="007533CD" w:rsidRDefault="007533CD" w:rsidP="006F708E"/>
        </w:tc>
        <w:tc>
          <w:tcPr>
            <w:tcW w:w="2214" w:type="dxa"/>
          </w:tcPr>
          <w:p w:rsidR="007533CD" w:rsidRDefault="007533CD" w:rsidP="006F708E"/>
        </w:tc>
      </w:tr>
    </w:tbl>
    <w:p w:rsidR="007533CD" w:rsidRDefault="007533CD"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A660F8"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772B75">
      <w:pPr>
        <w:pStyle w:val="a4"/>
        <w:numPr>
          <w:ilvl w:val="0"/>
          <w:numId w:val="1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772B75">
      <w:pPr>
        <w:pStyle w:val="a4"/>
        <w:numPr>
          <w:ilvl w:val="0"/>
          <w:numId w:val="1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A660F8" w:rsidP="00756434">
      <w:pPr>
        <w:pStyle w:val="a4"/>
        <w:numPr>
          <w:ilvl w:val="0"/>
          <w:numId w:val="20"/>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A660F8" w:rsidP="00933F25">
      <w:pPr>
        <w:pStyle w:val="a4"/>
        <w:numPr>
          <w:ilvl w:val="0"/>
          <w:numId w:val="20"/>
        </w:numPr>
      </w:pPr>
      <w:hyperlink r:id="rId14" w:history="1">
        <w:r w:rsidR="00933F25" w:rsidRPr="00C378B1">
          <w:rPr>
            <w:rStyle w:val="aa"/>
          </w:rPr>
          <w:t>https://open.weixin.qq.com/cgi-bin/showdocument?action=dir_list&amp;t=resource/res_list&amp;verify=1&amp;lang=zh_CN&amp;tab=dev</w:t>
        </w:r>
      </w:hyperlink>
    </w:p>
    <w:p w:rsidR="00933F25" w:rsidRDefault="00A660F8" w:rsidP="007B66B1">
      <w:pPr>
        <w:pStyle w:val="a4"/>
        <w:numPr>
          <w:ilvl w:val="0"/>
          <w:numId w:val="20"/>
        </w:numPr>
      </w:pPr>
      <w:hyperlink r:id="rId15" w:history="1">
        <w:r w:rsidR="007B66B1" w:rsidRPr="00C378B1">
          <w:rPr>
            <w:rStyle w:val="aa"/>
          </w:rPr>
          <w:t>https://github.com/gusibi/python-weixin</w:t>
        </w:r>
      </w:hyperlink>
    </w:p>
    <w:p w:rsidR="007B66B1" w:rsidRDefault="00A660F8" w:rsidP="00FE114A">
      <w:pPr>
        <w:pStyle w:val="a4"/>
        <w:numPr>
          <w:ilvl w:val="0"/>
          <w:numId w:val="20"/>
        </w:numPr>
      </w:pPr>
      <w:hyperlink r:id="rId16" w:history="1">
        <w:r w:rsidR="00FE114A" w:rsidRPr="00C378B1">
          <w:rPr>
            <w:rStyle w:val="aa"/>
          </w:rPr>
          <w:t>http://gusibi.github.io/post/weixin-python-login/</w:t>
        </w:r>
      </w:hyperlink>
    </w:p>
    <w:p w:rsidR="00FE114A" w:rsidRPr="00756434" w:rsidRDefault="00FE114A" w:rsidP="00FE114A">
      <w:pPr>
        <w:pStyle w:val="a4"/>
        <w:numPr>
          <w:ilvl w:val="0"/>
          <w:numId w:val="20"/>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A660F8"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Default="00A660F8" w:rsidP="00335771">
      <w:hyperlink r:id="rId18" w:history="1">
        <w:r w:rsidR="00ED5704">
          <w:rPr>
            <w:rStyle w:val="aa"/>
            <w:rFonts w:ascii="Segoe UI" w:hAnsi="Segoe UI" w:cs="Segoe UI"/>
            <w:color w:val="0366D6"/>
            <w:shd w:val="clear" w:color="auto" w:fill="FFFFFF"/>
          </w:rPr>
          <w:t>django-phone-login</w:t>
        </w:r>
      </w:hyperlink>
    </w:p>
    <w:p w:rsidR="00ED5704" w:rsidRDefault="00A660F8" w:rsidP="00335771">
      <w:hyperlink r:id="rId19" w:history="1">
        <w:r w:rsidR="00ED5704">
          <w:rPr>
            <w:rStyle w:val="aa"/>
            <w:rFonts w:ascii="Segoe UI" w:hAnsi="Segoe UI" w:cs="Segoe UI"/>
            <w:color w:val="0366D6"/>
            <w:shd w:val="clear" w:color="auto" w:fill="F6F8FA"/>
          </w:rPr>
          <w:t>django_mobile_auth</w:t>
        </w:r>
      </w:hyperlink>
    </w:p>
    <w:p w:rsidR="00ED5704" w:rsidRDefault="00ED5704" w:rsidP="00335771"/>
    <w:p w:rsidR="00C3377E" w:rsidRDefault="00775BD9" w:rsidP="00335771">
      <w:r>
        <w:rPr>
          <w:rFonts w:hint="eastAsia"/>
        </w:rPr>
        <w:t>参考</w:t>
      </w:r>
      <w:hyperlink r:id="rId20" w:history="1">
        <w:r>
          <w:rPr>
            <w:rStyle w:val="aa"/>
            <w:rFonts w:ascii="Segoe UI" w:hAnsi="Segoe UI" w:cs="Segoe UI"/>
            <w:color w:val="0366D6"/>
            <w:shd w:val="clear" w:color="auto" w:fill="F6F8F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830E39">
      <w:pPr>
        <w:pStyle w:val="a4"/>
        <w:numPr>
          <w:ilvl w:val="0"/>
          <w:numId w:val="21"/>
        </w:numPr>
      </w:pPr>
      <w:r>
        <w:rPr>
          <w:rFonts w:hint="eastAsia"/>
        </w:rPr>
        <w:t>扩展用户，添加</w:t>
      </w:r>
      <w:r>
        <w:rPr>
          <w:rFonts w:hint="eastAsia"/>
        </w:rPr>
        <w:t>phone</w:t>
      </w:r>
      <w:r>
        <w:rPr>
          <w:rFonts w:hint="eastAsia"/>
        </w:rPr>
        <w:t>相关字段</w:t>
      </w:r>
    </w:p>
    <w:p w:rsidR="00830E39" w:rsidRDefault="00830E39" w:rsidP="00830E39">
      <w:pPr>
        <w:pStyle w:val="a4"/>
        <w:numPr>
          <w:ilvl w:val="0"/>
          <w:numId w:val="21"/>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A660F8"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A660F8"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A660F8" w:rsidP="003067FA">
      <w:hyperlink r:id="rId30" w:history="1">
        <w:r w:rsidR="008044ED" w:rsidRPr="007E03AA">
          <w:rPr>
            <w:rStyle w:val="aa"/>
          </w:rPr>
          <w:t>http://malsup.github.io/jquery.form.js</w:t>
        </w:r>
      </w:hyperlink>
    </w:p>
    <w:p w:rsidR="0058537D" w:rsidRPr="00583257" w:rsidRDefault="00A660F8"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A660F8" w:rsidP="0058537D">
      <w:hyperlink r:id="rId32" w:history="1">
        <w:r w:rsidR="0058537D" w:rsidRPr="00D47028">
          <w:rPr>
            <w:rStyle w:val="aa"/>
          </w:rPr>
          <w:t>https://code.jquery.com/ui/1.12.1/jquery-ui.js</w:t>
        </w:r>
      </w:hyperlink>
    </w:p>
    <w:p w:rsidR="0058537D" w:rsidRDefault="00A660F8"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A660F8"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C360CE" w:rsidRDefault="008977DC" w:rsidP="008977DC">
      <w:r w:rsidRPr="00C360CE">
        <w:t>jquery</w:t>
      </w:r>
      <w:r w:rsidRPr="00C360CE">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C35010" w:rsidRPr="00C35010" w:rsidRDefault="00C35010" w:rsidP="003067FA"/>
    <w:p w:rsidR="00186337" w:rsidRPr="00971309" w:rsidRDefault="00186337" w:rsidP="003067FA">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sidR="005B259D">
        <w:rPr>
          <w:rFonts w:hint="eastAsia"/>
          <w:color w:val="808080"/>
        </w:rPr>
        <w:t xml:space="preserve"> </w:t>
      </w:r>
      <w:r w:rsidRPr="00186337">
        <w:rPr>
          <w:color w:val="808080"/>
        </w:rPr>
        <w:t>cache_key_upload</w:t>
      </w:r>
    </w:p>
    <w:p w:rsidR="00E77388" w:rsidRDefault="0020547E" w:rsidP="003067FA">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ED5895" w:rsidRPr="00ED5895" w:rsidRDefault="00ED5895" w:rsidP="00ED5895">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ED5895" w:rsidRPr="00ED5895" w:rsidRDefault="00ED5895" w:rsidP="00ED5895">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context</w:t>
      </w:r>
    </w:p>
    <w:p w:rsidR="00ED5895" w:rsidRPr="00ED5895" w:rsidRDefault="00ED5895" w:rsidP="00ED5895">
      <w:pPr>
        <w:pStyle w:val="codewithbg"/>
      </w:pPr>
      <w:r w:rsidRPr="00ED5895">
        <w:tab/>
      </w:r>
      <w:r w:rsidRPr="00ED5895">
        <w:tab/>
        <w:t xml:space="preserve"> </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ED5895" w:rsidRPr="00ED5895" w:rsidRDefault="00ED5895" w:rsidP="00ED5895">
      <w:pPr>
        <w:pStyle w:val="codewithbg"/>
      </w:pPr>
      <w:r w:rsidRPr="00ED5895">
        <w:t xml:space="preserve"> </w:t>
      </w:r>
    </w:p>
    <w:p w:rsidR="00ED5895" w:rsidRPr="00ED5895" w:rsidRDefault="00ED5895" w:rsidP="00ED5895">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ED5895" w:rsidRPr="00ED5895" w:rsidRDefault="00ED5895" w:rsidP="00ED5895">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ED5895" w:rsidRPr="00ED5895" w:rsidRDefault="00ED5895" w:rsidP="00ED5895">
      <w:pPr>
        <w:pStyle w:val="codewithbg"/>
      </w:pP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ED5895" w:rsidRPr="00ED5895" w:rsidRDefault="00ED5895" w:rsidP="00ED5895">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00FB3AD4" w:rsidRPr="00FB3AD4">
        <w:rPr>
          <w:color w:val="008000"/>
        </w:rPr>
        <w:t xml:space="preserve"> </w:t>
      </w:r>
      <w:r w:rsidR="00FB3AD4" w:rsidRPr="003610CF">
        <w:rPr>
          <w:color w:val="008000"/>
        </w:rPr>
        <w:t>#</w:t>
      </w:r>
      <w:r w:rsidR="00FB3AD4">
        <w:rPr>
          <w:color w:val="008000"/>
        </w:rPr>
        <w:sym w:font="Wingdings" w:char="F08C"/>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save</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ED5895" w:rsidRPr="00ED5895" w:rsidRDefault="00ED5895" w:rsidP="00ED5895">
      <w:pPr>
        <w:pStyle w:val="codewithbg"/>
      </w:pPr>
      <w:r w:rsidRPr="00ED5895">
        <w:t xml:space="preserve">         </w:t>
      </w:r>
      <w:r w:rsidRPr="00ED5895">
        <w:rPr>
          <w:color w:val="0000FF"/>
        </w:rPr>
        <w:t>else</w:t>
      </w:r>
      <w:r w:rsidRPr="00ED5895">
        <w:rPr>
          <w:color w:val="000080"/>
        </w:rPr>
        <w:t>:</w:t>
      </w:r>
    </w:p>
    <w:p w:rsidR="00ED5895" w:rsidRPr="00ED5895" w:rsidRDefault="00ED5895" w:rsidP="00ED5895">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ED5895" w:rsidRDefault="002975C2" w:rsidP="003067FA">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w:t>
      </w:r>
      <w:r w:rsidR="00C35010">
        <w:rPr>
          <w:rFonts w:hint="eastAsia"/>
        </w:rPr>
        <w:t>，并将它附着到</w:t>
      </w:r>
      <w:r w:rsidR="00C35010">
        <w:rPr>
          <w:rFonts w:hint="eastAsia"/>
        </w:rPr>
        <w:t>user</w:t>
      </w:r>
      <w:r w:rsidR="00C35010">
        <w:rPr>
          <w:rFonts w:hint="eastAsia"/>
        </w:rPr>
        <w:t>对象</w:t>
      </w:r>
    </w:p>
    <w:p w:rsidR="00C35010" w:rsidRP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Pr="003067FA" w:rsidRDefault="006F5952" w:rsidP="003067FA">
      <w:r>
        <w:rPr>
          <w:noProof/>
        </w:rPr>
        <w:drawing>
          <wp:inline distT="0" distB="0" distL="0" distR="0" wp14:anchorId="791049A6" wp14:editId="00E6673C">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A660F8"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2C490B"/>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A660F8"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django.http</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HttpResponseRedirect</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django.shortcuts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render</w:t>
      </w:r>
    </w:p>
    <w:p w:rsidR="00F808BC" w:rsidRDefault="00F808BC" w:rsidP="00F808BC">
      <w:pPr>
        <w:pStyle w:val="HTML"/>
        <w:shd w:val="clear" w:color="auto" w:fill="F8F8F8"/>
        <w:ind w:left="300" w:right="300"/>
        <w:rPr>
          <w:rFonts w:ascii="Fira Mono" w:hAnsi="Fira Mono" w:hint="eastAsia"/>
          <w:color w:val="0C4B33"/>
          <w:sz w:val="21"/>
          <w:szCs w:val="21"/>
        </w:rPr>
      </w:pPr>
      <w:r>
        <w:rPr>
          <w:rStyle w:val="kn"/>
          <w:rFonts w:ascii="Fira Mono" w:hAnsi="Fira Mono"/>
          <w:b/>
          <w:bCs/>
          <w:color w:val="008000"/>
          <w:sz w:val="21"/>
          <w:szCs w:val="21"/>
        </w:rPr>
        <w:t>from</w:t>
      </w:r>
      <w:r>
        <w:rPr>
          <w:rFonts w:ascii="Fira Mono" w:hAnsi="Fira Mono"/>
          <w:color w:val="0C4B33"/>
          <w:sz w:val="21"/>
          <w:szCs w:val="21"/>
        </w:rPr>
        <w:t xml:space="preserve"> </w:t>
      </w:r>
      <w:r>
        <w:rPr>
          <w:rStyle w:val="nn"/>
          <w:rFonts w:ascii="Fira Mono" w:hAnsi="Fira Mono"/>
          <w:b/>
          <w:bCs/>
          <w:color w:val="0000FF"/>
          <w:sz w:val="21"/>
          <w:szCs w:val="21"/>
        </w:rPr>
        <w:t>.forms</w:t>
      </w:r>
      <w:r>
        <w:rPr>
          <w:rFonts w:ascii="Fira Mono" w:hAnsi="Fira Mono"/>
          <w:color w:val="0C4B33"/>
          <w:sz w:val="21"/>
          <w:szCs w:val="21"/>
        </w:rPr>
        <w:t xml:space="preserve"> </w:t>
      </w:r>
      <w:r>
        <w:rPr>
          <w:rStyle w:val="k"/>
          <w:rFonts w:ascii="Fira Mono" w:hAnsi="Fira Mono"/>
          <w:b/>
          <w:bCs/>
          <w:color w:val="008000"/>
          <w:sz w:val="21"/>
          <w:szCs w:val="21"/>
        </w:rPr>
        <w:t>import</w:t>
      </w:r>
      <w:r>
        <w:rPr>
          <w:rFonts w:ascii="Fira Mono" w:hAnsi="Fira Mono"/>
          <w:color w:val="0C4B33"/>
          <w:sz w:val="21"/>
          <w:szCs w:val="21"/>
        </w:rPr>
        <w:t xml:space="preserve"> </w:t>
      </w:r>
      <w:r>
        <w:rPr>
          <w:rStyle w:val="n"/>
          <w:rFonts w:ascii="Fira Mono" w:hAnsi="Fira Mono"/>
          <w:color w:val="0C4B33"/>
          <w:sz w:val="21"/>
          <w:szCs w:val="21"/>
        </w:rPr>
        <w:t>ModelFormWithFileField</w:t>
      </w:r>
    </w:p>
    <w:p w:rsidR="00F808BC" w:rsidRDefault="00F808BC" w:rsidP="00F808BC">
      <w:pPr>
        <w:pStyle w:val="HTML"/>
        <w:shd w:val="clear" w:color="auto" w:fill="F8F8F8"/>
        <w:ind w:left="300" w:right="300"/>
        <w:rPr>
          <w:rFonts w:ascii="Fira Mono" w:hAnsi="Fira Mono" w:hint="eastAsia"/>
          <w:color w:val="0C4B33"/>
          <w:sz w:val="21"/>
          <w:szCs w:val="21"/>
        </w:rPr>
      </w:pPr>
    </w:p>
    <w:p w:rsidR="00F808BC" w:rsidRDefault="00F808BC" w:rsidP="00F808BC">
      <w:pPr>
        <w:pStyle w:val="HTML"/>
        <w:shd w:val="clear" w:color="auto" w:fill="F8F8F8"/>
        <w:ind w:left="300" w:right="300"/>
        <w:rPr>
          <w:rFonts w:ascii="Fira Mono" w:hAnsi="Fira Mono" w:hint="eastAsia"/>
          <w:color w:val="0C4B33"/>
          <w:sz w:val="21"/>
          <w:szCs w:val="21"/>
        </w:rPr>
      </w:pPr>
      <w:r>
        <w:rPr>
          <w:rStyle w:val="k"/>
          <w:rFonts w:ascii="Fira Mono" w:hAnsi="Fira Mono"/>
          <w:b/>
          <w:bCs/>
          <w:color w:val="008000"/>
          <w:sz w:val="21"/>
          <w:szCs w:val="21"/>
        </w:rPr>
        <w:t>def</w:t>
      </w:r>
      <w:r>
        <w:rPr>
          <w:rFonts w:ascii="Fira Mono" w:hAnsi="Fira Mono"/>
          <w:color w:val="0C4B33"/>
          <w:sz w:val="21"/>
          <w:szCs w:val="21"/>
        </w:rPr>
        <w:t xml:space="preserve"> </w:t>
      </w:r>
      <w:r>
        <w:rPr>
          <w:rStyle w:val="nf"/>
          <w:rFonts w:ascii="Fira Mono" w:hAnsi="Fira Mono"/>
          <w:color w:val="0000FF"/>
          <w:sz w:val="21"/>
          <w:szCs w:val="21"/>
        </w:rPr>
        <w:t>upload_file</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method</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s1"/>
          <w:rFonts w:ascii="Fira Mono" w:hAnsi="Fira Mono"/>
          <w:color w:val="BA2121"/>
          <w:sz w:val="21"/>
          <w:szCs w:val="21"/>
        </w:rPr>
        <w:t>'POST'</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POST</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request</w:t>
      </w:r>
      <w:r>
        <w:rPr>
          <w:rStyle w:val="o"/>
          <w:rFonts w:ascii="Fira Mono" w:hAnsi="Fira Mono"/>
          <w:color w:val="666666"/>
          <w:sz w:val="21"/>
          <w:szCs w:val="21"/>
        </w:rPr>
        <w:t>.</w:t>
      </w:r>
      <w:r>
        <w:rPr>
          <w:rStyle w:val="n"/>
          <w:rFonts w:ascii="Fira Mono" w:hAnsi="Fira Mono"/>
          <w:color w:val="0C4B33"/>
          <w:sz w:val="21"/>
          <w:szCs w:val="21"/>
        </w:rPr>
        <w:t>FILES</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if</w:t>
      </w: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is_valid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c1"/>
          <w:rFonts w:ascii="Fira Mono" w:hAnsi="Fira Mono"/>
          <w:i/>
          <w:iCs/>
          <w:color w:val="408080"/>
          <w:sz w:val="21"/>
          <w:szCs w:val="21"/>
        </w:rPr>
        <w:t># file is saved</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Style w:val="o"/>
          <w:rFonts w:ascii="Fira Mono" w:hAnsi="Fira Mono"/>
          <w:color w:val="666666"/>
          <w:sz w:val="21"/>
          <w:szCs w:val="21"/>
        </w:rPr>
        <w:t>.</w:t>
      </w:r>
      <w:r>
        <w:rPr>
          <w:rStyle w:val="n"/>
          <w:rFonts w:ascii="Fira Mono" w:hAnsi="Fira Mono"/>
          <w:color w:val="0C4B33"/>
          <w:sz w:val="21"/>
          <w:szCs w:val="21"/>
        </w:rPr>
        <w:t>save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HttpResponseRedirect</w:t>
      </w:r>
      <w:r>
        <w:rPr>
          <w:rStyle w:val="p"/>
          <w:rFonts w:ascii="Fira Mono" w:hAnsi="Fira Mono"/>
          <w:color w:val="0C4B33"/>
          <w:sz w:val="21"/>
          <w:szCs w:val="21"/>
        </w:rPr>
        <w:t>(</w:t>
      </w:r>
      <w:r>
        <w:rPr>
          <w:rStyle w:val="s1"/>
          <w:rFonts w:ascii="Fira Mono" w:hAnsi="Fira Mono"/>
          <w:color w:val="BA2121"/>
          <w:sz w:val="21"/>
          <w:szCs w:val="21"/>
        </w:rPr>
        <w:t>'/success/url/'</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else</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n"/>
          <w:rFonts w:ascii="Fira Mono" w:hAnsi="Fira Mono"/>
          <w:color w:val="0C4B33"/>
          <w:sz w:val="21"/>
          <w:szCs w:val="21"/>
        </w:rPr>
        <w:t>form</w:t>
      </w:r>
      <w:r>
        <w:rPr>
          <w:rFonts w:ascii="Fira Mono" w:hAnsi="Fira Mono"/>
          <w:color w:val="0C4B33"/>
          <w:sz w:val="21"/>
          <w:szCs w:val="21"/>
        </w:rPr>
        <w:t xml:space="preserve"> </w:t>
      </w:r>
      <w:r>
        <w:rPr>
          <w:rStyle w:val="o"/>
          <w:rFonts w:ascii="Fira Mono" w:hAnsi="Fira Mono"/>
          <w:color w:val="666666"/>
          <w:sz w:val="21"/>
          <w:szCs w:val="21"/>
        </w:rPr>
        <w:t>=</w:t>
      </w:r>
      <w:r>
        <w:rPr>
          <w:rFonts w:ascii="Fira Mono" w:hAnsi="Fira Mono"/>
          <w:color w:val="0C4B33"/>
          <w:sz w:val="21"/>
          <w:szCs w:val="21"/>
        </w:rPr>
        <w:t xml:space="preserve"> </w:t>
      </w:r>
      <w:r>
        <w:rPr>
          <w:rStyle w:val="n"/>
          <w:rFonts w:ascii="Fira Mono" w:hAnsi="Fira Mono"/>
          <w:color w:val="0C4B33"/>
          <w:sz w:val="21"/>
          <w:szCs w:val="21"/>
        </w:rPr>
        <w:t>ModelFormWithFileField</w:t>
      </w:r>
      <w:r>
        <w:rPr>
          <w:rStyle w:val="p"/>
          <w:rFonts w:ascii="Fira Mono" w:hAnsi="Fira Mono"/>
          <w:color w:val="0C4B33"/>
          <w:sz w:val="21"/>
          <w:szCs w:val="21"/>
        </w:rPr>
        <w:t>()</w:t>
      </w:r>
    </w:p>
    <w:p w:rsidR="00F808BC" w:rsidRDefault="00F808BC" w:rsidP="00F808BC">
      <w:pPr>
        <w:pStyle w:val="HTML"/>
        <w:shd w:val="clear" w:color="auto" w:fill="F8F8F8"/>
        <w:ind w:left="300" w:right="300"/>
        <w:rPr>
          <w:rFonts w:ascii="Fira Mono" w:hAnsi="Fira Mono" w:hint="eastAsia"/>
          <w:color w:val="0C4B33"/>
          <w:sz w:val="21"/>
          <w:szCs w:val="21"/>
        </w:rPr>
      </w:pPr>
      <w:r>
        <w:rPr>
          <w:rFonts w:ascii="Fira Mono" w:hAnsi="Fira Mono"/>
          <w:color w:val="0C4B33"/>
          <w:sz w:val="21"/>
          <w:szCs w:val="21"/>
        </w:rPr>
        <w:t xml:space="preserve">    </w:t>
      </w:r>
      <w:r>
        <w:rPr>
          <w:rStyle w:val="k"/>
          <w:rFonts w:ascii="Fira Mono" w:hAnsi="Fira Mono"/>
          <w:b/>
          <w:bCs/>
          <w:color w:val="008000"/>
          <w:sz w:val="21"/>
          <w:szCs w:val="21"/>
        </w:rPr>
        <w:t>return</w:t>
      </w:r>
      <w:r>
        <w:rPr>
          <w:rFonts w:ascii="Fira Mono" w:hAnsi="Fira Mono"/>
          <w:color w:val="0C4B33"/>
          <w:sz w:val="21"/>
          <w:szCs w:val="21"/>
        </w:rPr>
        <w:t xml:space="preserve"> </w:t>
      </w:r>
      <w:r>
        <w:rPr>
          <w:rStyle w:val="n"/>
          <w:rFonts w:ascii="Fira Mono" w:hAnsi="Fira Mono"/>
          <w:color w:val="0C4B33"/>
          <w:sz w:val="21"/>
          <w:szCs w:val="21"/>
        </w:rPr>
        <w:t>render</w:t>
      </w:r>
      <w:r>
        <w:rPr>
          <w:rStyle w:val="p"/>
          <w:rFonts w:ascii="Fira Mono" w:hAnsi="Fira Mono"/>
          <w:color w:val="0C4B33"/>
          <w:sz w:val="21"/>
          <w:szCs w:val="21"/>
        </w:rPr>
        <w:t>(</w:t>
      </w:r>
      <w:r>
        <w:rPr>
          <w:rStyle w:val="n"/>
          <w:rFonts w:ascii="Fira Mono" w:hAnsi="Fira Mono"/>
          <w:color w:val="0C4B33"/>
          <w:sz w:val="21"/>
          <w:szCs w:val="21"/>
        </w:rPr>
        <w:t>request</w:t>
      </w:r>
      <w:r>
        <w:rPr>
          <w:rStyle w:val="p"/>
          <w:rFonts w:ascii="Fira Mono" w:hAnsi="Fira Mono"/>
          <w:color w:val="0C4B33"/>
          <w:sz w:val="21"/>
          <w:szCs w:val="21"/>
        </w:rPr>
        <w:t>,</w:t>
      </w:r>
      <w:r>
        <w:rPr>
          <w:rFonts w:ascii="Fira Mono" w:hAnsi="Fira Mono"/>
          <w:color w:val="0C4B33"/>
          <w:sz w:val="21"/>
          <w:szCs w:val="21"/>
        </w:rPr>
        <w:t xml:space="preserve"> </w:t>
      </w:r>
      <w:r>
        <w:rPr>
          <w:rStyle w:val="s1"/>
          <w:rFonts w:ascii="Fira Mono" w:hAnsi="Fira Mono"/>
          <w:color w:val="BA2121"/>
          <w:sz w:val="21"/>
          <w:szCs w:val="21"/>
        </w:rPr>
        <w:t>'upload.html'</w:t>
      </w:r>
      <w:r>
        <w:rPr>
          <w:rStyle w:val="p"/>
          <w:rFonts w:ascii="Fira Mono" w:hAnsi="Fira Mono"/>
          <w:color w:val="0C4B33"/>
          <w:sz w:val="21"/>
          <w:szCs w:val="21"/>
        </w:rPr>
        <w:t>,</w:t>
      </w:r>
      <w:r>
        <w:rPr>
          <w:rFonts w:ascii="Fira Mono" w:hAnsi="Fira Mono"/>
          <w:color w:val="0C4B33"/>
          <w:sz w:val="21"/>
          <w:szCs w:val="21"/>
        </w:rPr>
        <w:t xml:space="preserve"> </w:t>
      </w:r>
      <w:r>
        <w:rPr>
          <w:rStyle w:val="p"/>
          <w:rFonts w:ascii="Fira Mono" w:hAnsi="Fira Mono"/>
          <w:color w:val="0C4B33"/>
          <w:sz w:val="21"/>
          <w:szCs w:val="21"/>
        </w:rPr>
        <w:t>{</w:t>
      </w:r>
      <w:r>
        <w:rPr>
          <w:rStyle w:val="s1"/>
          <w:rFonts w:ascii="Fira Mono" w:hAnsi="Fira Mono"/>
          <w:color w:val="BA2121"/>
          <w:sz w:val="21"/>
          <w:szCs w:val="21"/>
        </w:rPr>
        <w:t>'form'</w:t>
      </w:r>
      <w:r>
        <w:rPr>
          <w:rStyle w:val="p"/>
          <w:rFonts w:ascii="Fira Mono" w:hAnsi="Fira Mono"/>
          <w:color w:val="0C4B33"/>
          <w:sz w:val="21"/>
          <w:szCs w:val="21"/>
        </w:rPr>
        <w:t>:</w:t>
      </w:r>
      <w:r>
        <w:rPr>
          <w:rFonts w:ascii="Fira Mono" w:hAnsi="Fira Mono"/>
          <w:color w:val="0C4B33"/>
          <w:sz w:val="21"/>
          <w:szCs w:val="21"/>
        </w:rPr>
        <w:t xml:space="preserve"> </w:t>
      </w:r>
      <w:r>
        <w:rPr>
          <w:rStyle w:val="n"/>
          <w:rFonts w:ascii="Fira Mono" w:hAnsi="Fira Mono"/>
          <w:color w:val="0C4B33"/>
          <w:sz w:val="21"/>
          <w:szCs w:val="21"/>
        </w:rPr>
        <w:t>form</w:t>
      </w:r>
      <w:r>
        <w:rPr>
          <w:rStyle w:val="p"/>
          <w:rFonts w:ascii="Fira Mono" w:hAnsi="Fira Mono"/>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7" w:name="OLE_LINK123"/>
      <w:bookmarkStart w:id="18" w:name="OLE_LINK124"/>
      <w:r w:rsidRPr="004C1984">
        <w:rPr>
          <w:color w:val="FF0000"/>
          <w:highlight w:val="green"/>
        </w:rPr>
        <w:t>enctype</w:t>
      </w:r>
      <w:r w:rsidRPr="004C1984">
        <w:rPr>
          <w:highlight w:val="green"/>
        </w:rPr>
        <w:t>=</w:t>
      </w:r>
      <w:r w:rsidRPr="004C1984">
        <w:rPr>
          <w:color w:val="8000FF"/>
          <w:highlight w:val="green"/>
        </w:rPr>
        <w:t>"multipart/form-data"</w:t>
      </w:r>
      <w:bookmarkEnd w:id="17"/>
      <w:bookmarkEnd w:id="18"/>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A660F8"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A660F8"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A660F8" w:rsidP="00F63517">
      <w:hyperlink r:id="rId58" w:history="1">
        <w:r w:rsidR="00F63517" w:rsidRPr="00394863">
          <w:rPr>
            <w:rStyle w:val="aa"/>
          </w:rPr>
          <w:t>python image</w:t>
        </w:r>
        <w:r w:rsidR="00F63517" w:rsidRPr="00394863">
          <w:rPr>
            <w:rStyle w:val="aa"/>
          </w:rPr>
          <w:t>模块</w:t>
        </w:r>
      </w:hyperlink>
    </w:p>
    <w:p w:rsidR="00F63517" w:rsidRDefault="00A660F8"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A660F8"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A660F8"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A660F8"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A660F8" w:rsidP="007A5EC1">
      <w:hyperlink r:id="rId65" w:history="1">
        <w:r w:rsidR="007A5EC1" w:rsidRPr="007A5EC1">
          <w:rPr>
            <w:rStyle w:val="aa"/>
          </w:rPr>
          <w:t>Django image upload</w:t>
        </w:r>
      </w:hyperlink>
    </w:p>
    <w:p w:rsidR="007A5EC1" w:rsidRDefault="00A660F8"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A660F8"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A660F8" w:rsidP="009E4451">
      <w:hyperlink r:id="rId70" w:history="1">
        <w:r w:rsidR="009E4451" w:rsidRPr="009E4451">
          <w:rPr>
            <w:rStyle w:val="aa"/>
          </w:rPr>
          <w:t>jQuery File Upload</w:t>
        </w:r>
      </w:hyperlink>
    </w:p>
    <w:p w:rsidR="009E4451" w:rsidRPr="007A5EC1" w:rsidRDefault="009E4451" w:rsidP="007A5EC1"/>
    <w:p w:rsidR="00BD0C2F" w:rsidRPr="00BD0C2F" w:rsidRDefault="00A660F8" w:rsidP="00BD0C2F">
      <w:hyperlink r:id="rId71" w:history="1">
        <w:r w:rsidR="00BD0C2F" w:rsidRPr="00BD0C2F">
          <w:rPr>
            <w:rStyle w:val="aa"/>
          </w:rPr>
          <w:t>Node.js&amp;NPM</w:t>
        </w:r>
        <w:r w:rsidR="00BD0C2F" w:rsidRPr="00BD0C2F">
          <w:rPr>
            <w:rStyle w:val="aa"/>
          </w:rPr>
          <w:t>的安装与配置</w:t>
        </w:r>
      </w:hyperlink>
    </w:p>
    <w:p w:rsidR="00BD0C2F" w:rsidRPr="00BD0C2F" w:rsidRDefault="00A660F8" w:rsidP="00BD0C2F">
      <w:hyperlink r:id="rId72" w:history="1">
        <w:r w:rsidR="00BD0C2F" w:rsidRPr="00BD0C2F">
          <w:rPr>
            <w:rStyle w:val="aa"/>
          </w:rPr>
          <w:t>Django “./manage.py bower install” tells me bower isn't installed when it is</w:t>
        </w:r>
      </w:hyperlink>
    </w:p>
    <w:p w:rsidR="00AF6A50" w:rsidRDefault="00A660F8">
      <w:hyperlink r:id="rId73" w:history="1">
        <w:r w:rsidR="004E17AC" w:rsidRPr="00641FF6">
          <w:rPr>
            <w:rStyle w:val="aa"/>
          </w:rPr>
          <w:t>https://fossies.org/windows/www/node-v8.0.0-win-x64.zip/</w:t>
        </w:r>
      </w:hyperlink>
    </w:p>
    <w:p w:rsidR="007B7FE8" w:rsidRPr="007B7FE8" w:rsidRDefault="00A660F8"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19" w:name="_用户扩展"/>
      <w:bookmarkEnd w:id="19"/>
      <w:r>
        <w:rPr>
          <w:rFonts w:hint="eastAsia"/>
        </w:rPr>
        <w:t>用户扩展</w:t>
      </w:r>
    </w:p>
    <w:p w:rsidR="009D2833" w:rsidRPr="009D2833" w:rsidRDefault="009D2833" w:rsidP="009D2833">
      <w:r>
        <w:rPr>
          <w:rFonts w:hint="eastAsia"/>
        </w:rPr>
        <w:t>用户扩展包括以下几种方法</w:t>
      </w:r>
    </w:p>
    <w:p w:rsidR="000477A7" w:rsidRDefault="00071B8A" w:rsidP="009564E8">
      <w:pPr>
        <w:pStyle w:val="a4"/>
        <w:numPr>
          <w:ilvl w:val="0"/>
          <w:numId w:val="2"/>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9564E8">
      <w:pPr>
        <w:pStyle w:val="a4"/>
        <w:numPr>
          <w:ilvl w:val="0"/>
          <w:numId w:val="2"/>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9564E8">
      <w:pPr>
        <w:pStyle w:val="a4"/>
        <w:numPr>
          <w:ilvl w:val="0"/>
          <w:numId w:val="2"/>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9564E8">
      <w:pPr>
        <w:pStyle w:val="a4"/>
        <w:numPr>
          <w:ilvl w:val="0"/>
          <w:numId w:val="2"/>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9564E8">
      <w:pPr>
        <w:pStyle w:val="a4"/>
        <w:numPr>
          <w:ilvl w:val="0"/>
          <w:numId w:val="2"/>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9564E8">
      <w:pPr>
        <w:pStyle w:val="a4"/>
        <w:numPr>
          <w:ilvl w:val="0"/>
          <w:numId w:val="2"/>
        </w:numPr>
      </w:pPr>
      <w:r>
        <w:rPr>
          <w:rFonts w:hint="eastAsia"/>
        </w:rPr>
        <w:t xml:space="preserve">(6) </w:t>
      </w:r>
      <w:r w:rsidR="000477A7" w:rsidRPr="002C5736">
        <w:t>ProfileBase(type)</w:t>
      </w:r>
    </w:p>
    <w:p w:rsidR="000477A7" w:rsidRDefault="00071B8A" w:rsidP="009564E8">
      <w:pPr>
        <w:pStyle w:val="a4"/>
        <w:numPr>
          <w:ilvl w:val="0"/>
          <w:numId w:val="2"/>
        </w:numPr>
      </w:pPr>
      <w:bookmarkStart w:id="20" w:name="t1"/>
      <w:bookmarkEnd w:id="20"/>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071B8A" w:rsidRDefault="00071B8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16220" w:rsidRPr="000477A7" w:rsidRDefault="009818A2" w:rsidP="00B962E1">
      <w:pPr>
        <w:pStyle w:val="2"/>
        <w:ind w:firstLine="522"/>
      </w:pPr>
      <w:r>
        <w:rPr>
          <w:rFonts w:hint="eastAsia"/>
        </w:rPr>
        <w:t>扩展用户授权登录</w:t>
      </w:r>
    </w:p>
    <w:p w:rsidR="00761CC4" w:rsidRPr="001C398E" w:rsidRDefault="000477A7" w:rsidP="00B962E1">
      <w:pPr>
        <w:pStyle w:val="3"/>
        <w:ind w:firstLine="883"/>
      </w:pPr>
      <w:r>
        <w:rPr>
          <w:rFonts w:hint="eastAsia"/>
        </w:rPr>
        <w:t>指定</w:t>
      </w:r>
      <w:r>
        <w:rPr>
          <w:rFonts w:hint="eastAsia"/>
        </w:rPr>
        <w:t xml:space="preserve">authentication </w:t>
      </w:r>
      <w:r w:rsidR="001C398E" w:rsidRPr="001C398E">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A660F8">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1" w:name="OLE_LINK220"/>
      <w:bookmarkStart w:id="22" w:name="OLE_LINK221"/>
      <w:r w:rsidRPr="002A3DCD">
        <w:t>WechatBackend</w:t>
      </w:r>
      <w:bookmarkEnd w:id="21"/>
      <w:bookmarkEnd w:id="22"/>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3" w:name="OLE_LINK226"/>
      <w:bookmarkStart w:id="24"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3"/>
    <w:bookmarkEnd w:id="24"/>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5" w:name="OLE_LINK228"/>
      <w:bookmarkStart w:id="26" w:name="OLE_LINK229"/>
      <w:r w:rsidRPr="00BA539E">
        <w:rPr>
          <w:color w:val="FF00FF"/>
        </w:rPr>
        <w:t>authenticate</w:t>
      </w:r>
      <w:bookmarkEnd w:id="25"/>
      <w:bookmarkEnd w:id="26"/>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7" w:name="OLE_LINK222"/>
      <w:bookmarkStart w:id="28" w:name="OLE_LINK223"/>
      <w:r w:rsidRPr="005F430E">
        <w:rPr>
          <w:color w:val="000000"/>
        </w:rPr>
        <w:t>WechatUserProfile</w:t>
      </w:r>
      <w:bookmarkEnd w:id="27"/>
      <w:bookmarkEnd w:id="28"/>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29" w:name="OLE_LINK224"/>
      <w:bookmarkStart w:id="30" w:name="OLE_LINK225"/>
      <w:r>
        <w:rPr>
          <w:rFonts w:hint="eastAsia"/>
        </w:rPr>
        <w:t>templates.registration.login.html</w:t>
      </w:r>
    </w:p>
    <w:bookmarkEnd w:id="29"/>
    <w:bookmarkEnd w:id="30"/>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1" w:name="OLE_LINK6"/>
      <w:bookmarkStart w:id="32"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1"/>
      <w:bookmarkEnd w:id="32"/>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3" w:name="OLE_LINK3"/>
      <w:r w:rsidRPr="00273663">
        <w:rPr>
          <w:color w:val="008000"/>
        </w:rPr>
        <w:t># Annotate the u</w:t>
      </w:r>
      <w:bookmarkEnd w:id="33"/>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A660F8"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A660F8" w:rsidP="000F4AE8">
      <w:pPr>
        <w:pStyle w:val="a4"/>
        <w:numPr>
          <w:ilvl w:val="0"/>
          <w:numId w:val="15"/>
        </w:numPr>
      </w:pPr>
      <w:hyperlink r:id="rId79" w:anchor="keyword-arguments" w:history="1">
        <w:r w:rsidR="000F4AE8">
          <w:rPr>
            <w:rStyle w:val="aa"/>
          </w:rPr>
          <w:t>Keyword Arguments</w:t>
        </w:r>
      </w:hyperlink>
    </w:p>
    <w:p w:rsidR="000F4AE8" w:rsidRDefault="00A660F8" w:rsidP="000F4AE8">
      <w:pPr>
        <w:pStyle w:val="a4"/>
        <w:numPr>
          <w:ilvl w:val="0"/>
          <w:numId w:val="15"/>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A660F8"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4" w:name="OLE_LINK4"/>
      <w:bookmarkStart w:id="35" w:name="OLE_LINK5"/>
      <w:r w:rsidRPr="00837781">
        <w:t>BaseHandler</w:t>
      </w:r>
      <w:bookmarkEnd w:id="34"/>
      <w:bookmarkEnd w:id="35"/>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A660F8">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A660F8">
      <w:hyperlink r:id="rId83" w:anchor="substituting-a-custom-user-model" w:history="1">
        <w:r w:rsidR="0000543E" w:rsidRPr="00EC0D53">
          <w:rPr>
            <w:rStyle w:val="aa"/>
          </w:rPr>
          <w:t>https://docs.djangoproject.com/en/dev/topics/auth/customizing/#substituting-a-custom-user-model</w:t>
        </w:r>
      </w:hyperlink>
    </w:p>
    <w:p w:rsidR="007F468E" w:rsidRPr="007F468E" w:rsidRDefault="00A660F8"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A660F8"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A660F8"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A660F8"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A660F8"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A660F8"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A660F8"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6"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6"/>
    </w:p>
    <w:p w:rsidR="006A0067" w:rsidRPr="006A0067" w:rsidRDefault="006A0067" w:rsidP="00005A47">
      <w:pPr>
        <w:rPr>
          <w:rStyle w:val="aa"/>
        </w:rPr>
      </w:pPr>
    </w:p>
    <w:p w:rsidR="006A0067" w:rsidRPr="00005A47" w:rsidRDefault="006A0067" w:rsidP="00005A47"/>
    <w:p w:rsidR="00761CC4" w:rsidRDefault="00761CC4"/>
    <w:p w:rsidR="002457E5" w:rsidRDefault="00A660F8">
      <w:hyperlink r:id="rId92" w:anchor="how-to-log-a-user-in" w:history="1">
        <w:r w:rsidR="001C398E">
          <w:rPr>
            <w:rStyle w:val="std"/>
            <w:rFonts w:ascii="Roboto" w:hAnsi="Roboto" w:cs="Arial"/>
            <w:color w:val="6A0E0E"/>
            <w:sz w:val="21"/>
            <w:szCs w:val="21"/>
            <w:lang w:val="en"/>
          </w:rPr>
          <w:t>How to log a user in</w:t>
        </w:r>
      </w:hyperlink>
    </w:p>
    <w:p w:rsidR="002457E5" w:rsidRDefault="00A660F8">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7" w:name="_评论"/>
      <w:bookmarkEnd w:id="37"/>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A660F8"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9B1581">
      <w:pPr>
        <w:pStyle w:val="a4"/>
        <w:numPr>
          <w:ilvl w:val="0"/>
          <w:numId w:val="14"/>
        </w:numPr>
      </w:pPr>
      <w:r>
        <w:rPr>
          <w:rFonts w:hint="eastAsia"/>
        </w:rPr>
        <w:t>mptt</w:t>
      </w:r>
    </w:p>
    <w:p w:rsidR="009B1581" w:rsidRDefault="009B1581" w:rsidP="009B1581">
      <w:pPr>
        <w:pStyle w:val="a4"/>
        <w:numPr>
          <w:ilvl w:val="0"/>
          <w:numId w:val="14"/>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A660F8" w:rsidP="00A660F8">
            <w:hyperlink r:id="rId98" w:history="1">
              <w:r w:rsidR="00467617" w:rsidRPr="00CB084C">
                <w:rPr>
                  <w:rStyle w:val="aa"/>
                </w:rPr>
                <w:t>django-mptt</w:t>
              </w:r>
            </w:hyperlink>
          </w:p>
        </w:tc>
        <w:tc>
          <w:tcPr>
            <w:tcW w:w="1771" w:type="dxa"/>
          </w:tcPr>
          <w:p w:rsidR="00467617" w:rsidRPr="00353121" w:rsidRDefault="00A660F8" w:rsidP="00353121">
            <w:hyperlink r:id="rId99" w:anchor="getting-started" w:history="1">
              <w:r w:rsidR="00467617" w:rsidRPr="00F612F8">
                <w:rPr>
                  <w:rStyle w:val="aa"/>
                </w:rPr>
                <w:t>readthedocs</w:t>
              </w:r>
            </w:hyperlink>
          </w:p>
        </w:tc>
        <w:tc>
          <w:tcPr>
            <w:tcW w:w="6056" w:type="dxa"/>
          </w:tcPr>
          <w:p w:rsidR="00467617" w:rsidRDefault="00A660F8"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A660F8" w:rsidP="00914919">
            <w:pPr>
              <w:pStyle w:val="a4"/>
              <w:numPr>
                <w:ilvl w:val="0"/>
                <w:numId w:val="24"/>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914919">
            <w:pPr>
              <w:pStyle w:val="a4"/>
              <w:numPr>
                <w:ilvl w:val="0"/>
                <w:numId w:val="24"/>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914919">
            <w:pPr>
              <w:pStyle w:val="a4"/>
              <w:numPr>
                <w:ilvl w:val="0"/>
                <w:numId w:val="24"/>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A660F8"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A660F8"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A660F8"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A660F8"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A660F8"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A660F8"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8" w:name="OLE_LINK8"/>
        <w:bookmarkStart w:id="39"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0" w:name="OLE_LINK11"/>
            <w:bookmarkStart w:id="41" w:name="OLE_LINK10"/>
            <w:r w:rsidRPr="00202772">
              <w:rPr>
                <w:rStyle w:val="aa"/>
              </w:rPr>
              <w:t>djangocms-comments</w:t>
            </w:r>
            <w:bookmarkEnd w:id="40"/>
            <w:bookmarkEnd w:id="41"/>
            <w:r>
              <w:rPr>
                <w:rStyle w:val="aa"/>
              </w:rPr>
              <w:fldChar w:fldCharType="end"/>
            </w:r>
          </w:p>
          <w:bookmarkEnd w:id="38"/>
          <w:bookmarkEnd w:id="39"/>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rFonts w:hint="eastAsia"/>
                <w:b/>
              </w:rPr>
            </w:pPr>
          </w:p>
        </w:tc>
        <w:tc>
          <w:tcPr>
            <w:tcW w:w="3456" w:type="dxa"/>
            <w:shd w:val="clear" w:color="auto" w:fill="FFFF00"/>
          </w:tcPr>
          <w:p w:rsidR="00A660F8" w:rsidRPr="00A660F8" w:rsidRDefault="00A660F8" w:rsidP="008D53E2">
            <w:pPr>
              <w:rPr>
                <w:rFonts w:hint="eastAsia"/>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rFonts w:hint="eastAsia"/>
                <w:b/>
              </w:rPr>
            </w:pPr>
            <w:r w:rsidRPr="00A660F8">
              <w:rPr>
                <w:rFonts w:hint="eastAsia"/>
                <w:b/>
              </w:rPr>
              <w:t>Example</w:t>
            </w:r>
          </w:p>
        </w:tc>
        <w:tc>
          <w:tcPr>
            <w:tcW w:w="4819" w:type="dxa"/>
            <w:shd w:val="clear" w:color="auto" w:fill="FFFF00"/>
          </w:tcPr>
          <w:p w:rsidR="00A660F8" w:rsidRPr="00A660F8" w:rsidRDefault="00A660F8" w:rsidP="008D53E2">
            <w:pPr>
              <w:rPr>
                <w:rFonts w:hint="eastAsia"/>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rPr>
                <w:rFonts w:hint="eastAsia"/>
              </w:rPr>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pPr>
              <w:rPr>
                <w:rFonts w:hint="eastAsia"/>
              </w:rPr>
            </w:pP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get_comment_count for [app].[model] [id] as [varname] root_only %}</w:t>
            </w:r>
          </w:p>
        </w:tc>
        <w:tc>
          <w:tcPr>
            <w:tcW w:w="4819" w:type="dxa"/>
          </w:tcPr>
          <w:p w:rsidR="00A660F8" w:rsidRDefault="00A660F8" w:rsidP="008D53E2">
            <w:pPr>
              <w:rPr>
                <w:rFonts w:hint="eastAsia"/>
              </w:rPr>
            </w:pP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pPr>
              <w:rPr>
                <w:rFonts w:hint="eastAsia"/>
              </w:rPr>
            </w:pPr>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pPr>
              <w:rPr>
                <w:rFonts w:hint="eastAsia"/>
              </w:rPr>
            </w:pPr>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pPr>
              <w:rPr>
                <w:rFonts w:hint="eastAsia"/>
              </w:rPr>
            </w:pPr>
          </w:p>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rPr>
                <w:rFonts w:hint="eastAsia"/>
              </w:rPr>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hint="eastAsia"/>
              </w:rPr>
            </w:pPr>
            <w:r w:rsidRPr="00E007EA">
              <w:t>{% get_comment_form for [app].[model] [id] as [varname] with [parent_id] %}</w:t>
            </w:r>
          </w:p>
        </w:tc>
        <w:tc>
          <w:tcPr>
            <w:tcW w:w="4819" w:type="dxa"/>
          </w:tcPr>
          <w:p w:rsidR="00A660F8" w:rsidRDefault="00E82F35" w:rsidP="00DB6066">
            <w:pPr>
              <w:rPr>
                <w:rFonts w:hint="eastAsia"/>
              </w:rPr>
            </w:pPr>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pPr>
              <w:rPr>
                <w:rFonts w:hint="eastAsia"/>
              </w:rPr>
            </w:pPr>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pPr>
              <w:rPr>
                <w:rFonts w:hint="eastAsia"/>
              </w:rPr>
            </w:pPr>
          </w:p>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pPr>
              <w:rPr>
                <w:rFonts w:hint="eastAsia"/>
              </w:rPr>
            </w:pPr>
          </w:p>
        </w:tc>
      </w:tr>
    </w:tbl>
    <w:p w:rsidR="008D53E2" w:rsidRDefault="008D53E2" w:rsidP="008D53E2">
      <w:pPr>
        <w:rPr>
          <w:rFonts w:hint="eastAsia"/>
        </w:rPr>
      </w:pPr>
    </w:p>
    <w:p w:rsidR="00E007EA" w:rsidRDefault="00CD55AA" w:rsidP="00CD55AA">
      <w:pPr>
        <w:pStyle w:val="3"/>
        <w:ind w:firstLine="883"/>
        <w:rPr>
          <w:rFonts w:hint="eastAsia"/>
        </w:rPr>
      </w:pPr>
      <w:r>
        <w:rPr>
          <w:rFonts w:hint="eastAsia"/>
        </w:rPr>
        <w:t>Requirement</w:t>
      </w:r>
    </w:p>
    <w:p w:rsidR="004B22E7" w:rsidRDefault="004B22E7" w:rsidP="004B22E7">
      <w:pPr>
        <w:rPr>
          <w:rFonts w:hint="eastAsia"/>
        </w:rPr>
      </w:pPr>
    </w:p>
    <w:p w:rsidR="004B22E7" w:rsidRDefault="004B22E7" w:rsidP="004B22E7">
      <w:r w:rsidRPr="00746BE0">
        <w:t>django-contrib-comments</w:t>
      </w:r>
      <w:r>
        <w:rPr>
          <w:rFonts w:hint="eastAsia"/>
        </w:rPr>
        <w:t xml:space="preserve"> / </w:t>
      </w:r>
      <w:r w:rsidRPr="00C018CF">
        <w:t>django_comments</w:t>
      </w:r>
    </w:p>
    <w:p w:rsidR="004B22E7" w:rsidRDefault="004B22E7" w:rsidP="004B22E7">
      <w:pPr>
        <w:rPr>
          <w:rFonts w:hint="eastAsia"/>
        </w:rPr>
      </w:pPr>
      <w:r>
        <w:rPr>
          <w:rFonts w:hint="eastAsia"/>
        </w:rPr>
        <w:t>django-mptt</w:t>
      </w:r>
      <w:r>
        <w:rPr>
          <w:rFonts w:hint="eastAsia"/>
        </w:rPr>
        <w:t xml:space="preserve"> </w:t>
      </w:r>
      <w:r>
        <w:rPr>
          <w:rFonts w:hint="eastAsia"/>
        </w:rPr>
        <w:t>支持</w:t>
      </w:r>
      <w:r>
        <w:rPr>
          <w:rFonts w:hint="eastAsia"/>
        </w:rPr>
        <w:t>threaded</w:t>
      </w:r>
    </w:p>
    <w:p w:rsidR="004B22E7" w:rsidRDefault="004B22E7" w:rsidP="004B22E7">
      <w:pPr>
        <w:rPr>
          <w:rFonts w:hint="eastAsia"/>
        </w:rPr>
      </w:pPr>
    </w:p>
    <w:p w:rsidR="00D06F8D" w:rsidRDefault="00D06F8D" w:rsidP="004B22E7">
      <w:pPr>
        <w:rPr>
          <w:rFonts w:hint="eastAsia"/>
        </w:rPr>
      </w:pPr>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Pr>
        <w:rPr>
          <w:rFonts w:hint="eastAsia"/>
        </w:rPr>
      </w:pPr>
    </w:p>
    <w:p w:rsidR="00761CD4" w:rsidRDefault="00761CD4" w:rsidP="008D53E2">
      <w:pPr>
        <w:rPr>
          <w:rFonts w:hint="eastAsia"/>
        </w:rPr>
      </w:pPr>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pPr>
        <w:rPr>
          <w:rFonts w:hint="eastAsia"/>
        </w:rPr>
      </w:pPr>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pPr>
        <w:rPr>
          <w:rFonts w:hint="eastAsia"/>
        </w:rPr>
      </w:pPr>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Pr>
        <w:rPr>
          <w:rFonts w:hint="eastAsia"/>
        </w:rPr>
      </w:pPr>
    </w:p>
    <w:p w:rsidR="008450B1" w:rsidRDefault="008450B1" w:rsidP="00AB717B">
      <w:pPr>
        <w:rPr>
          <w:rFonts w:hint="eastAsia"/>
        </w:rPr>
      </w:pPr>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Pr>
        <w:rPr>
          <w:rFonts w:hint="eastAsia"/>
        </w:rPr>
      </w:pPr>
    </w:p>
    <w:p w:rsidR="008450B1" w:rsidRDefault="008450B1" w:rsidP="00AB717B">
      <w:pPr>
        <w:rPr>
          <w:rFonts w:hint="eastAsia"/>
        </w:rPr>
      </w:pPr>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Pr>
        <w:rPr>
          <w:rFonts w:hint="eastAsia"/>
        </w:rPr>
      </w:pPr>
    </w:p>
    <w:p w:rsidR="00AD3B56" w:rsidRDefault="00AD3B56" w:rsidP="00AB717B">
      <w:pPr>
        <w:rPr>
          <w:rFonts w:hint="eastAsia"/>
        </w:rPr>
      </w:pPr>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rPr>
          <w:rFonts w:hint="eastAsia"/>
        </w:rPr>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pPr>
        <w:rPr>
          <w:rFonts w:hint="eastAsia"/>
        </w:rPr>
      </w:pPr>
      <w:r>
        <w:rPr>
          <w:rFonts w:hint="eastAsia"/>
        </w:rPr>
        <w:t>这样模板里面可以固定要</w:t>
      </w:r>
      <w:r>
        <w:rPr>
          <w:rFonts w:hint="eastAsia"/>
        </w:rPr>
        <w:t>object</w:t>
      </w:r>
      <w:r>
        <w:rPr>
          <w:rFonts w:hint="eastAsia"/>
        </w:rPr>
        <w:t>作为对象名</w:t>
      </w:r>
    </w:p>
    <w:p w:rsidR="00F76449" w:rsidRDefault="00F76449" w:rsidP="008D53E2">
      <w:pPr>
        <w:rPr>
          <w:rFonts w:hint="eastAsia"/>
        </w:rPr>
      </w:pP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rFonts w:hint="eastAsia"/>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rFonts w:hint="eastAsia"/>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rFonts w:hint="eastAsia"/>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pPr>
        <w:rPr>
          <w:rFonts w:hint="eastAsia"/>
        </w:rPr>
      </w:pPr>
      <w:r w:rsidRPr="00FA44E8">
        <w:rPr>
          <w:b/>
          <w:bCs/>
          <w:i/>
          <w:iCs/>
          <w:color w:val="FF0000"/>
        </w:rPr>
        <w:t>&lt;ul class="children"&gt;</w:t>
      </w:r>
      <w:r w:rsidR="002D287B">
        <w:rPr>
          <w:rFonts w:hint="eastAsia"/>
        </w:rPr>
        <w:t>可以呈现缩进</w:t>
      </w:r>
      <w:r>
        <w:rPr>
          <w:rFonts w:hint="eastAsia"/>
        </w:rPr>
        <w:t>效果</w:t>
      </w:r>
    </w:p>
    <w:p w:rsidR="00505559" w:rsidRDefault="00505559" w:rsidP="008D53E2">
      <w:pPr>
        <w:rPr>
          <w:rFonts w:hint="eastAsia"/>
        </w:rPr>
      </w:pPr>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Pr>
        <w:rPr>
          <w:rFonts w:hint="eastAsia"/>
        </w:rPr>
      </w:pPr>
    </w:p>
    <w:p w:rsidR="00015EA6" w:rsidRDefault="001D1805" w:rsidP="008D53E2">
      <w:pPr>
        <w:rPr>
          <w:rFonts w:hint="eastAsia"/>
        </w:rPr>
      </w:pPr>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pPr>
        <w:rPr>
          <w:rFonts w:hint="eastAsia"/>
        </w:rPr>
      </w:pPr>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rFonts w:hint="eastAsia"/>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pPr>
        <w:rPr>
          <w:rFonts w:hint="eastAsia"/>
        </w:rPr>
      </w:pPr>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Pr>
        <w:rPr>
          <w:rFonts w:hint="eastAsia"/>
        </w:rPr>
      </w:pPr>
    </w:p>
    <w:p w:rsidR="00E2673D" w:rsidRDefault="00E2673D" w:rsidP="008D53E2">
      <w:pPr>
        <w:rPr>
          <w:rFonts w:hint="eastAsia"/>
        </w:rPr>
      </w:pPr>
    </w:p>
    <w:p w:rsidR="00E2673D" w:rsidRDefault="00262842" w:rsidP="008D53E2">
      <w:pPr>
        <w:rPr>
          <w:rFonts w:hint="eastAsia"/>
        </w:rPr>
      </w:pPr>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rFonts w:hint="eastAsia"/>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Pr>
        <w:rPr>
          <w:rFonts w:hint="eastAsia"/>
        </w:rPr>
      </w:pPr>
    </w:p>
    <w:p w:rsidR="00262842" w:rsidRDefault="00262842" w:rsidP="008D53E2">
      <w:pPr>
        <w:rPr>
          <w:rFonts w:hint="eastAsia"/>
        </w:rPr>
      </w:pPr>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pPr>
        <w:rPr>
          <w:rFonts w:hint="eastAsia"/>
        </w:rPr>
      </w:pPr>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bookmarkStart w:id="42" w:name="_GoBack"/>
      <w:bookmarkEnd w:id="42"/>
    </w:p>
    <w:p w:rsidR="007C593B" w:rsidRDefault="007C593B" w:rsidP="008D53E2">
      <w:pPr>
        <w:rPr>
          <w:rFonts w:hint="eastAsia"/>
        </w:rPr>
      </w:pPr>
    </w:p>
    <w:p w:rsidR="007C593B" w:rsidRPr="007C593B" w:rsidRDefault="007C593B" w:rsidP="008D53E2">
      <w:pPr>
        <w:rPr>
          <w:rFonts w:hint="eastAsia"/>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Pr>
        <w:rPr>
          <w:rFonts w:hint="eastAsia"/>
        </w:rPr>
      </w:pPr>
    </w:p>
    <w:p w:rsidR="00262842" w:rsidRPr="00015EA6" w:rsidRDefault="006A6402" w:rsidP="006A6402">
      <w:pPr>
        <w:pStyle w:val="3"/>
        <w:ind w:firstLine="883"/>
        <w:rPr>
          <w:rFonts w:hint="eastAsia"/>
        </w:rPr>
      </w:pPr>
      <w:r>
        <w:rPr>
          <w:rFonts w:hint="eastAsia"/>
        </w:rPr>
        <w:t>添加</w:t>
      </w:r>
      <w:r>
        <w:rPr>
          <w:rFonts w:hint="eastAsia"/>
        </w:rPr>
        <w:t>Ajax</w:t>
      </w:r>
      <w:r w:rsidR="00CE1014">
        <w:rPr>
          <w:rFonts w:hint="eastAsia"/>
        </w:rPr>
        <w:t>提交</w:t>
      </w:r>
      <w:r>
        <w:rPr>
          <w:rFonts w:hint="eastAsia"/>
        </w:rPr>
        <w:t>功能</w:t>
      </w:r>
    </w:p>
    <w:p w:rsidR="00AD3B56" w:rsidRDefault="00CE1014" w:rsidP="008D53E2">
      <w:pPr>
        <w:rPr>
          <w:rFonts w:hint="eastAsia"/>
        </w:rPr>
      </w:pPr>
      <w:r>
        <w:rPr>
          <w:rFonts w:hint="eastAsia"/>
        </w:rPr>
        <w:t>功能都是由模板或者</w:t>
      </w:r>
      <w:r>
        <w:rPr>
          <w:rFonts w:hint="eastAsia"/>
        </w:rPr>
        <w:t>templatetag</w:t>
      </w:r>
      <w:r>
        <w:rPr>
          <w:rFonts w:hint="eastAsia"/>
        </w:rPr>
        <w:t>完成，不需要改后台</w:t>
      </w:r>
    </w:p>
    <w:p w:rsidR="00CE1014" w:rsidRDefault="00CE1014" w:rsidP="008D53E2">
      <w:pPr>
        <w:rPr>
          <w:rFonts w:hint="eastAsia"/>
        </w:rPr>
      </w:pPr>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pPr>
        <w:rPr>
          <w:rFonts w:hint="eastAsia"/>
        </w:rPr>
      </w:pPr>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Pr>
        <w:rPr>
          <w:rFonts w:hint="eastAsia"/>
        </w:rPr>
      </w:pPr>
    </w:p>
    <w:p w:rsidR="00E833F5" w:rsidRDefault="00E833F5" w:rsidP="008D53E2">
      <w:pPr>
        <w:rPr>
          <w:rFonts w:hint="eastAsia"/>
        </w:rPr>
      </w:pPr>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pPr>
        <w:rPr>
          <w:rFonts w:hint="eastAsia"/>
        </w:rPr>
      </w:pPr>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pPr>
        <w:rPr>
          <w:rFonts w:hint="eastAsia"/>
        </w:rPr>
      </w:pPr>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rPr>
          <w:rFonts w:hint="eastAsia"/>
        </w:rPr>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14623B" w:rsidRDefault="0014623B" w:rsidP="0014623B">
      <w:pPr>
        <w:rPr>
          <w:rFonts w:hint="eastAsia"/>
        </w:rPr>
      </w:pPr>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pPr>
        <w:rPr>
          <w:rFonts w:hint="eastAsia"/>
        </w:rPr>
      </w:pPr>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pPr>
        <w:rPr>
          <w:rFonts w:hint="eastAsia"/>
        </w:rPr>
      </w:pPr>
      <w:r>
        <w:t>F</w:t>
      </w:r>
      <w:r>
        <w:rPr>
          <w:rFonts w:hint="eastAsia"/>
        </w:rPr>
        <w:t>orm</w:t>
      </w:r>
      <w:r>
        <w:rPr>
          <w:rFonts w:hint="eastAsia"/>
        </w:rPr>
        <w:t>位置</w:t>
      </w:r>
    </w:p>
    <w:p w:rsidR="00813399" w:rsidRDefault="00813399" w:rsidP="0014623B">
      <w:pPr>
        <w:rPr>
          <w:rFonts w:hint="eastAsia"/>
        </w:rPr>
      </w:pPr>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pPr>
        <w:rPr>
          <w:rFonts w:hint="eastAsia"/>
        </w:rPr>
      </w:pPr>
      <w:r>
        <w:rPr>
          <w:rFonts w:hint="eastAsia"/>
        </w:rPr>
        <w:t>实际插入位置</w:t>
      </w:r>
    </w:p>
    <w:p w:rsidR="007C73B2" w:rsidRDefault="007C73B2" w:rsidP="0014623B">
      <w:pPr>
        <w:rPr>
          <w:rFonts w:hint="eastAsia"/>
        </w:rPr>
      </w:pPr>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Pr>
        <w:rPr>
          <w:rFonts w:hint="eastAsia"/>
        </w:rPr>
      </w:pPr>
    </w:p>
    <w:p w:rsidR="003467EB" w:rsidRDefault="00421EB3" w:rsidP="0014623B">
      <w:pPr>
        <w:rPr>
          <w:rFonts w:hint="eastAsia"/>
        </w:rPr>
      </w:pPr>
      <w:r>
        <w:rPr>
          <w:rFonts w:hint="eastAsia"/>
        </w:rPr>
        <w:t>期望插入位置</w:t>
      </w:r>
    </w:p>
    <w:p w:rsidR="00421EB3" w:rsidRDefault="00421EB3" w:rsidP="0014623B">
      <w:pPr>
        <w:rPr>
          <w:rFonts w:hint="eastAsia"/>
        </w:rPr>
      </w:pPr>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Pr>
        <w:rPr>
          <w:rFonts w:hint="eastAsia"/>
        </w:rPr>
      </w:pPr>
    </w:p>
    <w:p w:rsidR="00C5233A" w:rsidRDefault="00C5233A" w:rsidP="0014623B">
      <w:pPr>
        <w:rPr>
          <w:rFonts w:hint="eastAsia"/>
        </w:rPr>
      </w:pPr>
      <w:r>
        <w:rPr>
          <w:rFonts w:hint="eastAsia"/>
        </w:rPr>
        <w:t>之前我也实现过一个全部代替的方式，如下</w:t>
      </w:r>
    </w:p>
    <w:p w:rsidR="00C5233A" w:rsidRPr="00C5233A" w:rsidRDefault="000D1DA6" w:rsidP="0014623B">
      <w:pPr>
        <w:rPr>
          <w:rFonts w:hint="eastAsia"/>
        </w:rPr>
      </w:pPr>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rPr>
          <w:rFonts w:hint="eastAsia"/>
        </w:rPr>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hint="eastAsia"/>
          <w:color w:val="333333"/>
          <w:sz w:val="24"/>
          <w:szCs w:val="24"/>
        </w:rPr>
      </w:pPr>
    </w:p>
    <w:p w:rsidR="006918A1" w:rsidRPr="006918A1" w:rsidRDefault="006918A1" w:rsidP="006918A1">
      <w:pPr>
        <w:pStyle w:val="3"/>
        <w:ind w:firstLine="883"/>
        <w:rPr>
          <w:rFonts w:hint="eastAsia"/>
        </w:rPr>
      </w:pPr>
      <w:r w:rsidRPr="006918A1">
        <w:rPr>
          <w:rFonts w:hint="eastAsia"/>
        </w:rPr>
        <w:t>添加</w:t>
      </w:r>
      <w:r w:rsidRPr="006918A1">
        <w:rPr>
          <w:rFonts w:hint="eastAsia"/>
        </w:rPr>
        <w:t>level0 form</w:t>
      </w:r>
    </w:p>
    <w:p w:rsidR="006918A1" w:rsidRDefault="006918A1" w:rsidP="006918A1">
      <w:pPr>
        <w:rPr>
          <w:rFonts w:hint="eastAsia"/>
        </w:rPr>
      </w:pPr>
    </w:p>
    <w:p w:rsidR="00E72595" w:rsidRDefault="003C5D67" w:rsidP="006918A1">
      <w:pPr>
        <w:rPr>
          <w:rFonts w:hint="eastAsia"/>
        </w:rPr>
      </w:pPr>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081FA8" w:rsidP="00081FA8">
      <w:pPr>
        <w:pStyle w:val="codewithbg"/>
      </w:pPr>
      <w:r>
        <w:t xml:space="preserve">              {% if field.errors %} class="error"{% endif %}</w:t>
      </w:r>
    </w:p>
    <w:p w:rsidR="00081FA8" w:rsidRDefault="00081FA8" w:rsidP="00081FA8">
      <w:pPr>
        <w:pStyle w:val="codewithbg"/>
      </w:pPr>
      <w:r>
        <w:t xml:space="preserve">              {%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rPr>
          <w:rFonts w:hint="eastAsia"/>
        </w:rPr>
      </w:pPr>
      <w:r>
        <w:t>&lt;/form&gt;</w:t>
      </w:r>
    </w:p>
    <w:p w:rsidR="00081FA8" w:rsidRDefault="00081FA8" w:rsidP="00081FA8">
      <w:pPr>
        <w:rPr>
          <w:rFonts w:hint="eastAsia"/>
        </w:rPr>
      </w:pPr>
    </w:p>
    <w:p w:rsidR="00A4583B" w:rsidRDefault="00A4583B" w:rsidP="006918A1">
      <w:pPr>
        <w:rPr>
          <w:rFonts w:hint="eastAsia"/>
        </w:rPr>
      </w:pPr>
    </w:p>
    <w:p w:rsidR="00FC4037" w:rsidRDefault="00FC4037" w:rsidP="006918A1">
      <w:pPr>
        <w:rPr>
          <w:rFonts w:hint="eastAsia"/>
        </w:rPr>
      </w:pPr>
    </w:p>
    <w:p w:rsidR="00FC4037" w:rsidRPr="00E72595" w:rsidRDefault="00FC4037" w:rsidP="006918A1">
      <w:pPr>
        <w:rPr>
          <w:rFonts w:hint="eastAsia"/>
        </w:rPr>
      </w:pPr>
    </w:p>
    <w:p w:rsidR="006918A1" w:rsidRPr="006918A1" w:rsidRDefault="009723BA" w:rsidP="007B7F2D">
      <w:pPr>
        <w:pStyle w:val="3"/>
        <w:ind w:firstLine="883"/>
        <w:rPr>
          <w:rFonts w:hint="eastAsia"/>
        </w:rPr>
      </w:pPr>
      <w:r>
        <w:rPr>
          <w:rFonts w:hint="eastAsia"/>
        </w:rPr>
        <w:t>遗留</w:t>
      </w:r>
      <w:r w:rsidR="007B7F2D">
        <w:rPr>
          <w:rFonts w:hint="eastAsia"/>
        </w:rPr>
        <w:t>问题</w:t>
      </w:r>
    </w:p>
    <w:p w:rsidR="002C2E35" w:rsidRDefault="007B7F2D" w:rsidP="004A3C7B">
      <w:pPr>
        <w:pStyle w:val="a4"/>
        <w:numPr>
          <w:ilvl w:val="0"/>
          <w:numId w:val="26"/>
        </w:numPr>
        <w:rPr>
          <w:rFonts w:hint="eastAsia"/>
        </w:r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4A3C7B">
      <w:pPr>
        <w:pStyle w:val="a4"/>
        <w:numPr>
          <w:ilvl w:val="0"/>
          <w:numId w:val="26"/>
        </w:numPr>
        <w:rPr>
          <w:rFonts w:hint="eastAsia"/>
        </w:r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4A3C7B">
      <w:pPr>
        <w:pStyle w:val="a4"/>
        <w:numPr>
          <w:ilvl w:val="0"/>
          <w:numId w:val="26"/>
        </w:numPr>
        <w:rPr>
          <w:rFonts w:hint="eastAsia"/>
        </w:rPr>
      </w:pPr>
      <w:r>
        <w:rPr>
          <w:rFonts w:hint="eastAsia"/>
        </w:rPr>
        <w:t>嵌套的顺序是反的，应该是父在最外面</w:t>
      </w:r>
    </w:p>
    <w:p w:rsidR="009723BA" w:rsidRPr="009723BA" w:rsidRDefault="00404B86" w:rsidP="004A3C7B">
      <w:pPr>
        <w:pStyle w:val="a4"/>
        <w:numPr>
          <w:ilvl w:val="0"/>
          <w:numId w:val="26"/>
        </w:numPr>
        <w:rPr>
          <w:rFonts w:hint="eastAsia"/>
        </w:rPr>
      </w:pPr>
      <w:r>
        <w:rPr>
          <w:rFonts w:hint="eastAsia"/>
        </w:rPr>
        <w:t>只有登录情况下才能</w:t>
      </w:r>
      <w:r>
        <w:rPr>
          <w:rFonts w:hint="eastAsia"/>
        </w:rPr>
        <w:t>post comments</w:t>
      </w:r>
    </w:p>
    <w:p w:rsidR="007B7F2D" w:rsidRDefault="007B7F2D" w:rsidP="008D53E2">
      <w:pPr>
        <w:rPr>
          <w:rFonts w:hint="eastAsia"/>
        </w:rPr>
      </w:pPr>
    </w:p>
    <w:p w:rsidR="007B7F2D" w:rsidRPr="00914919" w:rsidRDefault="007B7F2D" w:rsidP="008D53E2"/>
    <w:p w:rsidR="004026EA" w:rsidRPr="00CD741D" w:rsidRDefault="00A660F8"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A660F8"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A660F8"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A660F8"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A660F8"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A660F8"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A660F8"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A660F8"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A660F8"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E73C2C">
      <w:pPr>
        <w:pStyle w:val="a4"/>
        <w:numPr>
          <w:ilvl w:val="0"/>
          <w:numId w:val="9"/>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E73C2C">
      <w:pPr>
        <w:pStyle w:val="a4"/>
        <w:numPr>
          <w:ilvl w:val="0"/>
          <w:numId w:val="10"/>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E73C2C">
      <w:pPr>
        <w:pStyle w:val="a4"/>
        <w:numPr>
          <w:ilvl w:val="0"/>
          <w:numId w:val="10"/>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E73C2C">
      <w:pPr>
        <w:pStyle w:val="a4"/>
        <w:numPr>
          <w:ilvl w:val="0"/>
          <w:numId w:val="10"/>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A660F8"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A660F8"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A660F8"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A660F8"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A660F8" w:rsidP="00604A62">
      <w:hyperlink r:id="rId127" w:history="1">
        <w:r w:rsidR="00604A62" w:rsidRPr="0043338B">
          <w:rPr>
            <w:rStyle w:val="aa"/>
          </w:rPr>
          <w:t>jQuery</w:t>
        </w:r>
        <w:r w:rsidR="00604A62" w:rsidRPr="0043338B">
          <w:rPr>
            <w:rStyle w:val="aa"/>
          </w:rPr>
          <w:t>选择器总结</w:t>
        </w:r>
      </w:hyperlink>
    </w:p>
    <w:p w:rsidR="00604A62" w:rsidRDefault="00A660F8"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A660F8"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A660F8"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A660F8"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A660F8"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A660F8"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A660F8"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A660F8"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A660F8"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A660F8"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A660F8" w:rsidP="006B57DD">
      <w:hyperlink r:id="rId138" w:history="1">
        <w:r w:rsidR="00C15F6A" w:rsidRPr="006B1330">
          <w:rPr>
            <w:rStyle w:val="aa"/>
          </w:rPr>
          <w:t>http://jsbin.com/kalenahana/edit?html,js,output</w:t>
        </w:r>
      </w:hyperlink>
    </w:p>
    <w:p w:rsidR="006E7256" w:rsidRPr="006E7256" w:rsidRDefault="00A660F8" w:rsidP="006E7256">
      <w:hyperlink r:id="rId139" w:history="1">
        <w:r w:rsidR="006E7256" w:rsidRPr="006E7256">
          <w:rPr>
            <w:rStyle w:val="aa"/>
          </w:rPr>
          <w:t>微信</w:t>
        </w:r>
        <w:r w:rsidR="006E7256" w:rsidRPr="006E7256">
          <w:rPr>
            <w:rStyle w:val="aa"/>
          </w:rPr>
          <w:t>JS SDK Demo</w:t>
        </w:r>
      </w:hyperlink>
    </w:p>
    <w:p w:rsidR="00217FB3" w:rsidRDefault="00A660F8"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A660F8" w:rsidP="00825A9F">
      <w:hyperlink r:id="rId141" w:history="1">
        <w:r w:rsidR="00825A9F" w:rsidRPr="00C378B1">
          <w:rPr>
            <w:rStyle w:val="aa"/>
          </w:rPr>
          <w:t>http://mmlike.sinaapp.com/</w:t>
        </w:r>
      </w:hyperlink>
    </w:p>
    <w:p w:rsidR="006E7256" w:rsidRPr="006E7256" w:rsidRDefault="00A660F8"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A660F8"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A660F8">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A660F8"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A660F8"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A660F8"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Default="00522CB6" w:rsidP="000F6769">
      <w:pPr>
        <w:pStyle w:val="2"/>
        <w:ind w:firstLine="522"/>
      </w:pPr>
      <w:r>
        <w:rPr>
          <w:rFonts w:hint="eastAsia"/>
        </w:rPr>
        <w:t>兼容</w:t>
      </w:r>
      <w:r>
        <w:rPr>
          <w:rFonts w:hint="eastAsia"/>
        </w:rPr>
        <w:t>py3</w:t>
      </w:r>
    </w:p>
    <w:p w:rsidR="00522CB6" w:rsidRDefault="00522CB6" w:rsidP="009B4D0D"/>
    <w:p w:rsidR="00522CB6" w:rsidRDefault="00522CB6" w:rsidP="00522CB6">
      <w:r w:rsidRPr="00522CB6">
        <w:t>from __future__ import unicode_literals</w:t>
      </w:r>
    </w:p>
    <w:p w:rsidR="00193452" w:rsidRDefault="00193452" w:rsidP="00522CB6"/>
    <w:p w:rsidR="00193452" w:rsidRPr="00522CB6" w:rsidRDefault="00193452" w:rsidP="00193452">
      <w:pPr>
        <w:pStyle w:val="2"/>
        <w:ind w:firstLine="522"/>
      </w:pPr>
      <w:r>
        <w:rPr>
          <w:rFonts w:hint="eastAsia"/>
        </w:rPr>
        <w:t>临时</w:t>
      </w:r>
    </w:p>
    <w:p w:rsidR="00522CB6" w:rsidRPr="00522CB6" w:rsidRDefault="00522CB6" w:rsidP="009B4D0D"/>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class User(AbstractUser):</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F25B41">
        <w:rPr>
          <w:rFonts w:ascii="Consolas" w:eastAsia="宋体" w:hAnsi="Consolas" w:cs="Consolas"/>
          <w:color w:val="242729"/>
          <w:sz w:val="20"/>
          <w:bdr w:val="none" w:sz="0" w:space="0" w:color="auto" w:frame="1"/>
          <w:shd w:val="clear" w:color="auto" w:fill="EFF0F1"/>
        </w:rPr>
        <w:t xml:space="preserve">    class Meta(AbstractUser.Meta):</w:t>
      </w:r>
    </w:p>
    <w:p w:rsidR="00F25B41" w:rsidRPr="00F25B41"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F25B41">
        <w:rPr>
          <w:rFonts w:ascii="Consolas" w:eastAsia="宋体" w:hAnsi="Consolas" w:cs="Consolas"/>
          <w:color w:val="242729"/>
          <w:sz w:val="20"/>
          <w:bdr w:val="none" w:sz="0" w:space="0" w:color="auto" w:frame="1"/>
          <w:shd w:val="clear" w:color="auto" w:fill="EFF0F1"/>
        </w:rPr>
        <w:t xml:space="preserve">        swappable = 'AUTH_USER_MODEL'</w:t>
      </w:r>
    </w:p>
    <w:p w:rsidR="00522CB6" w:rsidRPr="00F25B41" w:rsidRDefault="00F25B41" w:rsidP="009B4D0D">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Pr>
          <w:rStyle w:val="apple-converted-space"/>
          <w:rFonts w:ascii="Arial" w:hAnsi="Arial" w:cs="Arial"/>
          <w:color w:val="242729"/>
          <w:sz w:val="23"/>
          <w:szCs w:val="23"/>
          <w:shd w:val="clear" w:color="auto" w:fill="FFFFFF"/>
        </w:rPr>
        <w:t> </w:t>
      </w:r>
      <w:hyperlink r:id="rId148" w:history="1">
        <w:r>
          <w:rPr>
            <w:rStyle w:val="aa"/>
            <w:rFonts w:ascii="Arial" w:hAnsi="Arial" w:cs="Arial"/>
            <w:color w:val="005999"/>
            <w:sz w:val="23"/>
            <w:szCs w:val="23"/>
            <w:bdr w:val="none" w:sz="0" w:space="0" w:color="auto" w:frame="1"/>
            <w:shd w:val="clear" w:color="auto" w:fill="FFFFFF"/>
          </w:rPr>
          <w:t>Django's ticketing system</w:t>
        </w:r>
      </w:hyperlink>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and</w:t>
      </w:r>
      <w:r>
        <w:rPr>
          <w:rStyle w:val="apple-converted-space"/>
          <w:rFonts w:ascii="Arial" w:hAnsi="Arial" w:cs="Arial"/>
          <w:color w:val="242729"/>
          <w:sz w:val="23"/>
          <w:szCs w:val="23"/>
          <w:shd w:val="clear" w:color="auto" w:fill="FFFFFF"/>
        </w:rPr>
        <w:t> </w:t>
      </w:r>
      <w:hyperlink r:id="rId149" w:history="1">
        <w:r>
          <w:rPr>
            <w:rStyle w:val="aa"/>
            <w:rFonts w:ascii="Arial" w:hAnsi="Arial" w:cs="Arial"/>
            <w:color w:val="005999"/>
            <w:sz w:val="23"/>
            <w:szCs w:val="23"/>
            <w:bdr w:val="none" w:sz="0" w:space="0" w:color="auto" w:frame="1"/>
            <w:shd w:val="clear" w:color="auto" w:fill="FFFFFF"/>
          </w:rPr>
          <w:t>github</w:t>
        </w:r>
      </w:hyperlink>
      <w:r>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AUTH_USER_MODEL</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because the User model and</w:t>
      </w:r>
      <w:r>
        <w:rPr>
          <w:rStyle w:val="apple-converted-space"/>
          <w:rFonts w:ascii="Arial" w:hAnsi="Arial" w:cs="Arial"/>
          <w:color w:val="242729"/>
          <w:sz w:val="23"/>
          <w:szCs w:val="23"/>
          <w:shd w:val="clear" w:color="auto" w:fill="FFFFFF"/>
        </w:rPr>
        <w:t> </w:t>
      </w:r>
      <w:r>
        <w:rPr>
          <w:rStyle w:val="a6"/>
          <w:rFonts w:ascii="Arial" w:hAnsi="Arial" w:cs="Arial"/>
          <w:color w:val="242729"/>
          <w:sz w:val="23"/>
          <w:szCs w:val="23"/>
          <w:bdr w:val="none" w:sz="0" w:space="0" w:color="auto" w:frame="1"/>
          <w:shd w:val="clear" w:color="auto" w:fill="FFFFFF"/>
        </w:rPr>
        <w:t>swappable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flag were developed together, specifically for each other.</w:t>
      </w:r>
    </w:p>
    <w:p w:rsidR="00522CB6" w:rsidRDefault="00522CB6" w:rsidP="009B4D0D"/>
    <w:p w:rsidR="00AE5671" w:rsidRDefault="00AE5671" w:rsidP="009B4D0D"/>
    <w:p w:rsidR="00AE5671" w:rsidRDefault="00AE5671" w:rsidP="009B4D0D"/>
    <w:p w:rsidR="00522CB6" w:rsidRDefault="00AE5671" w:rsidP="009B4D0D">
      <w:r w:rsidRPr="00AE5671">
        <w:rPr>
          <w:rFonts w:ascii="Consolas" w:hAnsi="Consolas" w:cs="Consolas"/>
          <w:color w:val="000000"/>
          <w:sz w:val="20"/>
        </w:rPr>
        <w:t>user = UserModel._default_manager.get_by_natural_key(username)</w:t>
      </w:r>
    </w:p>
    <w:p w:rsidR="00522CB6" w:rsidRDefault="00522CB6" w:rsidP="009B4D0D"/>
    <w:p w:rsidR="00A61A08" w:rsidRDefault="00A61A08" w:rsidP="00A61A08">
      <w:r>
        <w:t xml:space="preserve">    def get_by_natural_key(self, username):</w:t>
      </w:r>
    </w:p>
    <w:p w:rsidR="00A61A08" w:rsidRDefault="00A61A08" w:rsidP="00A61A08">
      <w:r>
        <w:t xml:space="preserve">        return self.get(**{self.model.USERNAME_FIELD: username})</w:t>
      </w:r>
    </w:p>
    <w:p w:rsidR="00A61A08" w:rsidRDefault="00A61A08" w:rsidP="009B4D0D">
      <w:r>
        <w:rPr>
          <w:rFonts w:hint="eastAsia"/>
        </w:rPr>
        <w:t>**</w:t>
      </w:r>
      <w:r>
        <w:rPr>
          <w:rFonts w:hint="eastAsia"/>
        </w:rPr>
        <w:t>解决了</w:t>
      </w:r>
      <w:r>
        <w:rPr>
          <w:rFonts w:hint="eastAsia"/>
        </w:rPr>
        <w:t>get</w:t>
      </w:r>
      <w:r>
        <w:rPr>
          <w:rFonts w:hint="eastAsia"/>
        </w:rPr>
        <w:t>后面名字不确定的问题，也是之前困扰</w:t>
      </w:r>
      <w:r>
        <w:rPr>
          <w:rFonts w:hint="eastAsia"/>
        </w:rPr>
        <w:t>voith</w:t>
      </w:r>
      <w:r>
        <w:rPr>
          <w:rFonts w:hint="eastAsia"/>
        </w:rPr>
        <w:t>的一个问题</w:t>
      </w:r>
    </w:p>
    <w:p w:rsidR="00A61A08" w:rsidRDefault="00A61A08" w:rsidP="009B4D0D"/>
    <w:p w:rsidR="007A3D8C" w:rsidRDefault="007A3D8C" w:rsidP="009B4D0D">
      <w:r w:rsidRPr="00AE5671">
        <w:rPr>
          <w:rFonts w:ascii="Consolas" w:hAnsi="Consolas" w:cs="Consolas"/>
          <w:color w:val="000000"/>
          <w:sz w:val="20"/>
        </w:rPr>
        <w:t>UserModel._default_manager</w:t>
      </w:r>
      <w:r w:rsidRPr="00593049">
        <w:t xml:space="preserve"> </w:t>
      </w:r>
      <w:r>
        <w:rPr>
          <w:rFonts w:hint="eastAsia"/>
        </w:rPr>
        <w:t xml:space="preserve"> </w:t>
      </w:r>
    </w:p>
    <w:p w:rsidR="00A61A08" w:rsidRDefault="00593049" w:rsidP="009B4D0D">
      <w:r w:rsidRPr="00593049">
        <w:t>MyUserManager: personalcenter.MyUser.objects</w:t>
      </w:r>
    </w:p>
    <w:p w:rsidR="00A61A08" w:rsidRPr="00A61A08" w:rsidRDefault="00A61A08" w:rsidP="009B4D0D"/>
    <w:p w:rsidR="00A61A08" w:rsidRDefault="00F836EB" w:rsidP="009B4D0D">
      <w:r w:rsidRPr="00AE5671">
        <w:rPr>
          <w:rFonts w:ascii="Consolas" w:hAnsi="Consolas" w:cs="Consolas"/>
          <w:color w:val="000000"/>
          <w:sz w:val="20"/>
        </w:rPr>
        <w:t>UserModel._</w:t>
      </w:r>
      <w:r>
        <w:rPr>
          <w:rFonts w:ascii="Consolas" w:hAnsi="Consolas" w:cs="Consolas" w:hint="eastAsia"/>
          <w:color w:val="000000"/>
          <w:sz w:val="20"/>
        </w:rPr>
        <w:t>base</w:t>
      </w:r>
      <w:r w:rsidRPr="00AE5671">
        <w:rPr>
          <w:rFonts w:ascii="Consolas" w:hAnsi="Consolas" w:cs="Consolas"/>
          <w:color w:val="000000"/>
          <w:sz w:val="20"/>
        </w:rPr>
        <w:t>_manager</w:t>
      </w:r>
      <w:r w:rsidRPr="00593049">
        <w:t xml:space="preserve"> </w:t>
      </w:r>
      <w:r>
        <w:rPr>
          <w:rFonts w:hint="eastAsia"/>
        </w:rPr>
        <w:t xml:space="preserve"> </w:t>
      </w:r>
    </w:p>
    <w:p w:rsidR="00A61A08" w:rsidRPr="00473937" w:rsidRDefault="00473937" w:rsidP="009B4D0D">
      <w:r w:rsidRPr="00473937">
        <w:t>Manager: personalcenter.MyUser._base_manager</w:t>
      </w:r>
    </w:p>
    <w:p w:rsidR="00A61A08" w:rsidRDefault="00A61A08" w:rsidP="009B4D0D"/>
    <w:p w:rsidR="00A61A08" w:rsidRDefault="00CC715C" w:rsidP="009B4D0D">
      <w:r>
        <w:rPr>
          <w:rFonts w:hint="eastAsia"/>
        </w:rPr>
        <w:t>执行</w:t>
      </w:r>
      <w:r>
        <w:rPr>
          <w:rFonts w:hint="eastAsia"/>
        </w:rPr>
        <w:t>get</w:t>
      </w:r>
      <w:r>
        <w:rPr>
          <w:rFonts w:hint="eastAsia"/>
        </w:rPr>
        <w:t>时会做</w:t>
      </w:r>
      <w:r>
        <w:rPr>
          <w:rFonts w:hint="eastAsia"/>
        </w:rPr>
        <w:t>validation</w:t>
      </w:r>
      <w:r>
        <w:rPr>
          <w:rFonts w:hint="eastAsia"/>
        </w:rPr>
        <w:t>，即使值一致但是</w:t>
      </w:r>
      <w:r>
        <w:rPr>
          <w:rFonts w:hint="eastAsia"/>
        </w:rPr>
        <w:t>validation</w:t>
      </w:r>
      <w:r>
        <w:rPr>
          <w:rFonts w:hint="eastAsia"/>
        </w:rPr>
        <w:t>不过也会返回失败</w:t>
      </w:r>
    </w:p>
    <w:p w:rsidR="00CC715C" w:rsidRDefault="00CC715C" w:rsidP="009B4D0D">
      <w:r>
        <w:rPr>
          <w:rFonts w:hint="eastAsia"/>
        </w:rPr>
        <w:t>比如电话号码</w:t>
      </w:r>
      <w:r>
        <w:rPr>
          <w:rFonts w:hint="eastAsia"/>
        </w:rPr>
        <w:t>+86135000000000</w:t>
      </w:r>
      <w:r>
        <w:rPr>
          <w:rFonts w:hint="eastAsia"/>
        </w:rPr>
        <w:t>，之前</w:t>
      </w:r>
      <w:r>
        <w:rPr>
          <w:rFonts w:hint="eastAsia"/>
        </w:rPr>
        <w:t>validation</w:t>
      </w:r>
      <w:r>
        <w:rPr>
          <w:rFonts w:hint="eastAsia"/>
        </w:rPr>
        <w:t>时没有</w:t>
      </w:r>
      <w:r>
        <w:rPr>
          <w:rFonts w:hint="eastAsia"/>
        </w:rPr>
        <w:t>+86</w:t>
      </w:r>
      <w:r>
        <w:rPr>
          <w:rFonts w:hint="eastAsia"/>
        </w:rPr>
        <w:t>，添加的值也不会带</w:t>
      </w:r>
      <w:r>
        <w:rPr>
          <w:rFonts w:hint="eastAsia"/>
        </w:rPr>
        <w:t>+86.</w:t>
      </w:r>
    </w:p>
    <w:p w:rsidR="00CC715C" w:rsidRPr="00CC715C" w:rsidRDefault="00CC715C" w:rsidP="009B4D0D">
      <w:r>
        <w:t>V</w:t>
      </w:r>
      <w:r>
        <w:rPr>
          <w:rFonts w:hint="eastAsia"/>
        </w:rPr>
        <w:t>alidation</w:t>
      </w:r>
      <w:r>
        <w:rPr>
          <w:rFonts w:hint="eastAsia"/>
        </w:rPr>
        <w:t>规则变化之后，即使搜索</w:t>
      </w:r>
      <w:r>
        <w:rPr>
          <w:rFonts w:hint="eastAsia"/>
        </w:rPr>
        <w:t>135000000000</w:t>
      </w:r>
      <w:r>
        <w:rPr>
          <w:rFonts w:hint="eastAsia"/>
        </w:rPr>
        <w:t>（值在数据库存在）也会返回</w:t>
      </w:r>
    </w:p>
    <w:p w:rsidR="00A61A08" w:rsidRDefault="00A61A08" w:rsidP="009B4D0D"/>
    <w:p w:rsidR="00A61A08" w:rsidRPr="00710019"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BA6" w:rsidRDefault="001B7BA6" w:rsidP="00BB1ADC">
      <w:r>
        <w:separator/>
      </w:r>
    </w:p>
  </w:endnote>
  <w:endnote w:type="continuationSeparator" w:id="0">
    <w:p w:rsidR="001B7BA6" w:rsidRDefault="001B7BA6"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BA6" w:rsidRDefault="001B7BA6" w:rsidP="00BB1ADC">
      <w:r>
        <w:separator/>
      </w:r>
    </w:p>
  </w:footnote>
  <w:footnote w:type="continuationSeparator" w:id="0">
    <w:p w:rsidR="001B7BA6" w:rsidRDefault="001B7BA6"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E5767"/>
    <w:multiLevelType w:val="multilevel"/>
    <w:tmpl w:val="84E4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49407E"/>
    <w:multiLevelType w:val="multilevel"/>
    <w:tmpl w:val="E2E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010A1E"/>
    <w:multiLevelType w:val="multilevel"/>
    <w:tmpl w:val="88D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5C2BD5"/>
    <w:multiLevelType w:val="hybridMultilevel"/>
    <w:tmpl w:val="3E5A7822"/>
    <w:lvl w:ilvl="0" w:tplc="E8E8AE4C">
      <w:start w:val="20"/>
      <w:numFmt w:val="bullet"/>
      <w:lvlText w:val="-"/>
      <w:lvlJc w:val="left"/>
      <w:pPr>
        <w:ind w:left="360" w:hanging="360"/>
      </w:pPr>
      <w:rPr>
        <w:rFonts w:ascii="Calibri" w:eastAsiaTheme="minorEastAsia" w:hAnsi="Calibri" w:cs="Calibri" w:hint="default"/>
        <w:color w:val="0000FF"/>
        <w:u w:val="singl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7B26DF"/>
    <w:multiLevelType w:val="hybridMultilevel"/>
    <w:tmpl w:val="D9E0192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0A71037"/>
    <w:multiLevelType w:val="hybridMultilevel"/>
    <w:tmpl w:val="7D92C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DF45AA"/>
    <w:multiLevelType w:val="hybridMultilevel"/>
    <w:tmpl w:val="CC24FED2"/>
    <w:lvl w:ilvl="0" w:tplc="4314BDEC">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265000"/>
    <w:multiLevelType w:val="hybridMultilevel"/>
    <w:tmpl w:val="C99E2FC0"/>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4D33CF"/>
    <w:multiLevelType w:val="hybridMultilevel"/>
    <w:tmpl w:val="B75E09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C8F3438"/>
    <w:multiLevelType w:val="hybridMultilevel"/>
    <w:tmpl w:val="1C40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4D05754"/>
    <w:multiLevelType w:val="hybridMultilevel"/>
    <w:tmpl w:val="EC062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69277A"/>
    <w:multiLevelType w:val="hybridMultilevel"/>
    <w:tmpl w:val="689E01EE"/>
    <w:lvl w:ilvl="0" w:tplc="2E3A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447E17"/>
    <w:multiLevelType w:val="hybridMultilevel"/>
    <w:tmpl w:val="0540A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F95A78"/>
    <w:multiLevelType w:val="hybridMultilevel"/>
    <w:tmpl w:val="D5FCB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
  </w:num>
  <w:num w:numId="3">
    <w:abstractNumId w:val="6"/>
  </w:num>
  <w:num w:numId="4">
    <w:abstractNumId w:val="1"/>
  </w:num>
  <w:num w:numId="5">
    <w:abstractNumId w:val="12"/>
  </w:num>
  <w:num w:numId="6">
    <w:abstractNumId w:val="9"/>
  </w:num>
  <w:num w:numId="7">
    <w:abstractNumId w:val="14"/>
  </w:num>
  <w:num w:numId="8">
    <w:abstractNumId w:val="15"/>
  </w:num>
  <w:num w:numId="9">
    <w:abstractNumId w:val="21"/>
  </w:num>
  <w:num w:numId="10">
    <w:abstractNumId w:val="13"/>
  </w:num>
  <w:num w:numId="11">
    <w:abstractNumId w:val="4"/>
  </w:num>
  <w:num w:numId="12">
    <w:abstractNumId w:val="20"/>
  </w:num>
  <w:num w:numId="13">
    <w:abstractNumId w:val="25"/>
  </w:num>
  <w:num w:numId="14">
    <w:abstractNumId w:val="24"/>
  </w:num>
  <w:num w:numId="15">
    <w:abstractNumId w:val="3"/>
  </w:num>
  <w:num w:numId="16">
    <w:abstractNumId w:val="7"/>
  </w:num>
  <w:num w:numId="17">
    <w:abstractNumId w:val="5"/>
  </w:num>
  <w:num w:numId="18">
    <w:abstractNumId w:val="18"/>
  </w:num>
  <w:num w:numId="19">
    <w:abstractNumId w:val="16"/>
  </w:num>
  <w:num w:numId="20">
    <w:abstractNumId w:val="10"/>
  </w:num>
  <w:num w:numId="21">
    <w:abstractNumId w:val="8"/>
  </w:num>
  <w:num w:numId="22">
    <w:abstractNumId w:val="22"/>
  </w:num>
  <w:num w:numId="23">
    <w:abstractNumId w:val="11"/>
  </w:num>
  <w:num w:numId="24">
    <w:abstractNumId w:val="19"/>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11B4"/>
    <w:rsid w:val="001A2E91"/>
    <w:rsid w:val="001A5526"/>
    <w:rsid w:val="001B04F7"/>
    <w:rsid w:val="001B4141"/>
    <w:rsid w:val="001B638D"/>
    <w:rsid w:val="001B7BA6"/>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ADC"/>
    <w:rsid w:val="00213463"/>
    <w:rsid w:val="002140B7"/>
    <w:rsid w:val="00216FCA"/>
    <w:rsid w:val="00217FB3"/>
    <w:rsid w:val="00220C0B"/>
    <w:rsid w:val="00221456"/>
    <w:rsid w:val="002220F5"/>
    <w:rsid w:val="00230AC4"/>
    <w:rsid w:val="00230E40"/>
    <w:rsid w:val="002310F4"/>
    <w:rsid w:val="002321A4"/>
    <w:rsid w:val="00232AEA"/>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40C9"/>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25" Type="http://schemas.openxmlformats.org/officeDocument/2006/relationships/hyperlink" Target="http://www.w3school.com.cn/tags/att_form_enctype.asp"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www.qttc.net/201209207.html" TargetMode="External"/><Relationship Id="rId67" Type="http://schemas.openxmlformats.org/officeDocument/2006/relationships/hyperlink" Target="https://github.com/blueimp/jQuery-File-Upload/wiki"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16" Type="http://schemas.openxmlformats.org/officeDocument/2006/relationships/hyperlink" Target="http://www.yihaomen.com/article/python/255.htm"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137" Type="http://schemas.openxmlformats.org/officeDocument/2006/relationships/hyperlink" Target="https://my.oschina.net/u/2308739/blog/371414"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54" Type="http://schemas.openxmlformats.org/officeDocument/2006/relationships/hyperlink" Target="https://docs.djangoproject.com/en/1.8/ref/models/fields/" TargetMode="External"/><Relationship Id="rId62" Type="http://schemas.openxmlformats.org/officeDocument/2006/relationships/hyperlink" Target="http://www.alonely.com.cn/Ajax/20161025/58632.html"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theme" Target="theme/theme1.xm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A6A83"/>
    <w:rsid w:val="00135638"/>
    <w:rsid w:val="001648F6"/>
    <w:rsid w:val="00191866"/>
    <w:rsid w:val="001F3B4F"/>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E8297F"/>
    <w:rsid w:val="00F430A4"/>
    <w:rsid w:val="00F57200"/>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97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9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103024</TotalTime>
  <Pages>34</Pages>
  <Words>13004</Words>
  <Characters>74128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1032</cp:revision>
  <dcterms:created xsi:type="dcterms:W3CDTF">2016-11-25T14:28:00Z</dcterms:created>
  <dcterms:modified xsi:type="dcterms:W3CDTF">2017-08-06T01:50:00Z</dcterms:modified>
</cp:coreProperties>
</file>